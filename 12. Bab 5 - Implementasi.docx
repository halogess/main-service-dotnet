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18D6" w14:textId="5B08F4DE" w:rsidR="006A1A1C" w:rsidRPr="00BE13CB" w:rsidRDefault="006A1A1C" w:rsidP="00BE13CB">
      <w:pPr>
        <w:spacing w:line="240" w:lineRule="auto"/>
        <w:ind w:firstLine="0"/>
        <w:jc w:val="left"/>
        <w:rPr>
          <w:bCs/>
          <w:lang w:val="id-ID"/>
        </w:rPr>
      </w:pPr>
    </w:p>
    <w:p w14:paraId="57D2E792" w14:textId="77777777" w:rsidR="00BE13CB" w:rsidRDefault="00000000" w:rsidP="00BE13CB">
      <w:pPr>
        <w:pStyle w:val="STTSJudulBab"/>
      </w:pPr>
      <w:r w:rsidRPr="00BE13CB">
        <w:t xml:space="preserve">BAB V </w:t>
      </w:r>
    </w:p>
    <w:p w14:paraId="229B629E" w14:textId="77777777" w:rsidR="00BE13CB" w:rsidRDefault="00000000" w:rsidP="00BE13CB">
      <w:pPr>
        <w:pStyle w:val="STTSJudulBab"/>
      </w:pPr>
      <w:r w:rsidRPr="00BE13CB">
        <w:t>I</w:t>
      </w:r>
      <w:r>
        <w:t>MPLEMENTASI</w:t>
      </w:r>
    </w:p>
    <w:p w14:paraId="0536D171" w14:textId="510AB3AA" w:rsidR="006F4EA8" w:rsidRPr="00BE13CB" w:rsidRDefault="00000000" w:rsidP="00BE13CB">
      <w:pPr>
        <w:pStyle w:val="STTSJudulBab"/>
      </w:pPr>
      <w:r w:rsidRPr="00BE13CB">
        <w:t xml:space="preserve"> </w:t>
      </w:r>
    </w:p>
    <w:p w14:paraId="62F3802E" w14:textId="77777777" w:rsidR="00DE59F5" w:rsidRDefault="00000000" w:rsidP="00BE13CB">
      <w:r w:rsidRPr="009F779C">
        <w:t xml:space="preserve">Bab ini mendetailkan proses implementasi desain yang sebelumnya telah dirancang menjadi produk nyata. </w:t>
      </w:r>
      <w:r>
        <w:t>Implementasi dari sistem yang akan dibahas meliputi segmen-segmen program penting dalam aplikasi tugas akhir ini. Pada implementasi ini akan dijelaskan mengenai cara kerja aplikasi dimana terdapat potongan-potongan program yang dibuat dan dianggap penting untuk dijelaskan, disertakan penjelasan untuk tiap potongan program tersebut, alasannya adalah agar mempermudah memahami program yang telah dibuat. Pembahasan akan dilakukan terhadap baris-baris dari segmen-segmen program yang dianggap penting untuk dijelaskan.</w:t>
      </w:r>
    </w:p>
    <w:p w14:paraId="2C17D5BE" w14:textId="77777777" w:rsidR="006B2671" w:rsidRDefault="006B2671" w:rsidP="00213F9F">
      <w:pPr>
        <w:rPr>
          <w:lang w:val="id-ID"/>
        </w:rPr>
      </w:pPr>
    </w:p>
    <w:p w14:paraId="1D95CB50" w14:textId="2FB84E32" w:rsidR="009F43DB" w:rsidRDefault="00000000">
      <w:pPr>
        <w:pStyle w:val="STTSJudulSubBab"/>
        <w:numPr>
          <w:ilvl w:val="0"/>
          <w:numId w:val="76"/>
        </w:numPr>
        <w:ind w:left="709" w:hanging="709"/>
        <w:rPr>
          <w:lang w:val="id-ID"/>
        </w:rPr>
      </w:pPr>
      <w:r>
        <w:rPr>
          <w:lang w:val="id-ID"/>
        </w:rPr>
        <w:t xml:space="preserve"> </w:t>
      </w:r>
      <w:r w:rsidR="000B69F3">
        <w:rPr>
          <w:lang w:val="id-ID"/>
        </w:rPr>
        <w:t>Library dan API</w:t>
      </w:r>
    </w:p>
    <w:p w14:paraId="3A16EF66" w14:textId="40CD3095" w:rsidR="00DE4A3C" w:rsidRDefault="00000000" w:rsidP="00DE4A3C">
      <w:pPr>
        <w:rPr>
          <w:lang w:val="id-ID"/>
        </w:rPr>
      </w:pPr>
      <w:r>
        <w:rPr>
          <w:lang w:val="id-ID"/>
        </w:rPr>
        <w:t>Pada subbab ini akan dibahas mengenai api dan library yang digunakan dalam pembuatan tugas akhir</w:t>
      </w:r>
    </w:p>
    <w:p w14:paraId="5E9394DB" w14:textId="77777777" w:rsidR="00DE4A3C" w:rsidRDefault="00DE4A3C" w:rsidP="00DE4A3C">
      <w:pPr>
        <w:rPr>
          <w:lang w:val="id-ID"/>
        </w:rPr>
      </w:pPr>
    </w:p>
    <w:p w14:paraId="574C1114" w14:textId="650875CB" w:rsidR="0027137D" w:rsidRPr="00213F9F" w:rsidRDefault="00000000">
      <w:pPr>
        <w:pStyle w:val="STTSJudulSubBab"/>
        <w:numPr>
          <w:ilvl w:val="1"/>
          <w:numId w:val="86"/>
        </w:numPr>
        <w:ind w:hanging="792"/>
      </w:pPr>
      <w:r w:rsidRPr="00213F9F">
        <w:t>XR Origin</w:t>
      </w:r>
      <w:r w:rsidR="001174D5" w:rsidRPr="00213F9F">
        <w:t xml:space="preserve"> </w:t>
      </w:r>
    </w:p>
    <w:p w14:paraId="276E0BE6" w14:textId="77667BD4" w:rsidR="00D35ECF" w:rsidRPr="00D35ECF" w:rsidRDefault="00000000" w:rsidP="00213F9F">
      <w:pPr>
        <w:rPr>
          <w:b/>
        </w:rPr>
      </w:pPr>
      <w:r w:rsidRPr="00D35ECF">
        <w:t>Pada aplikasi Virtual Reality yang dikembangkan, komponen yang menjadi pusat dari pengalaman pengguna adalah XR Origin. Secara sederhana, XR Origin berfungsi sebagai tubuh virtual pemain: ia menempatkan kamera sesuai posisi kepala pengguna, menerima input dari kontroler, dan memastikan pergerakan di dunia nyata diterjemahkan dengan benar ke dalam dunia virtual. Jadi, bahkan sebelum fitur locomotion atau interaksi ditambahkan, XR Origin sudah memungkinkan hal-hal mendasar seperti melihat ke sekeliling hanya dengan menggerakkan kepala serta mendeteksi keberadaan kontroler kanan dan kiri untuk berinteraksi.</w:t>
      </w:r>
    </w:p>
    <w:p w14:paraId="6562D7B4" w14:textId="06A15C81" w:rsidR="00D35ECF" w:rsidRPr="00D35ECF" w:rsidRDefault="00000000" w:rsidP="00213F9F">
      <w:pPr>
        <w:rPr>
          <w:b/>
        </w:rPr>
      </w:pPr>
      <w:r w:rsidRPr="00D35ECF">
        <w:t xml:space="preserve">Dalam implementasi aplikasi ini, XR Origin kemudian dikembangkan lebih jauh agar pemain tidak hanya berdiri diam, tetapi juga dapat menjelajahi ruang </w:t>
      </w:r>
      <w:r w:rsidRPr="00D35ECF">
        <w:lastRenderedPageBreak/>
        <w:t>pembelajaran. Untuk itu digunakan Dynamic Move Provider sehingga pemain bisa berjalan maju, mundur, atau ke samping menggunakan analog kiri pada kontroler. Selain bergerak, sistem rotasi juga dibuat fleksibel untuk menyesuaikan kenyamanan pengguna. Ada dua pilihan, yaitu Snap Turn, yang memutar pandangan secara bertahap dalam sudut tertentu sehingga meminimalkan pusing bagi pemain baru, dan Continuous Turn, yang memutar pandangan secara mulus seperti di game FPS pada umumnya. Selain bergerak dengan analog, aplikasi juga menyediakan Teleportation Provider, yang memungkinkan pengguna berpindah tempat cukup dengan menunjuk lokasi tertentu menggunakan kontroler dan menekan tombol teleportasi.</w:t>
      </w:r>
    </w:p>
    <w:p w14:paraId="0FCE3422" w14:textId="59D4650A" w:rsidR="00690794" w:rsidRPr="00DE59F5" w:rsidRDefault="00000000" w:rsidP="00213F9F">
      <w:pPr>
        <w:rPr>
          <w:b/>
        </w:rPr>
      </w:pPr>
      <w:r w:rsidRPr="00D35ECF">
        <w:t xml:space="preserve">Agar pergerakan terasa stabil dan </w:t>
      </w:r>
      <w:r>
        <w:t xml:space="preserve">menebus </w:t>
      </w:r>
      <w:r w:rsidRPr="00D35ECF">
        <w:t>objek, XR Origin dilengkapi dengan Character Controller dan Character Controller Driver. Keduanya berfungsi mengatur bentuk kolider tubuh pemain dan menyesuaikan ukurannya dengan tinggi pengguna saat berdiri atau menunduk, sehingga pengalaman navigasi terasa natural dan tidak mengganggu fokus belajar. Sebagai tambahan, aplikasi juga menyimpan preferensi locomotion melalui skrip Set Turn Type From Player Prefs, sehingga ketika pengguna kembali membuka aplikasi, mode rotasi yang terakhir digunakan akan otomatis aktif tanpa harus memilih ulang.</w:t>
      </w:r>
    </w:p>
    <w:p w14:paraId="16F86AC2" w14:textId="77777777" w:rsidR="00DF336B" w:rsidRDefault="00DF336B" w:rsidP="00213F9F">
      <w:pPr>
        <w:rPr>
          <w:lang w:val="id-ID"/>
        </w:rPr>
      </w:pPr>
    </w:p>
    <w:p w14:paraId="59AAEC1B" w14:textId="5C72D92E" w:rsidR="00DE59F5" w:rsidRDefault="00000000">
      <w:pPr>
        <w:pStyle w:val="STTSJudulSubBab"/>
        <w:numPr>
          <w:ilvl w:val="1"/>
          <w:numId w:val="86"/>
        </w:numPr>
        <w:ind w:left="709" w:hanging="709"/>
        <w:rPr>
          <w:lang w:val="id-ID"/>
        </w:rPr>
      </w:pPr>
      <w:r>
        <w:rPr>
          <w:lang w:val="id-ID"/>
        </w:rPr>
        <w:t>Api gambar</w:t>
      </w:r>
    </w:p>
    <w:p w14:paraId="1CD4CCF9" w14:textId="00B3A3D9" w:rsidR="003E657A" w:rsidRDefault="00000000" w:rsidP="00213F9F">
      <w:pPr>
        <w:rPr>
          <w:b/>
          <w:lang w:val="id-ID"/>
        </w:rPr>
      </w:pPr>
      <w:r w:rsidRPr="003E657A">
        <w:rPr>
          <w:lang w:val="id-ID"/>
        </w:rPr>
        <w:t xml:space="preserve">Proses API Gambar pada aplikasi dimulai ketika permukaan gambar diinisialisasi melalui fungsi StartDrawingSurface, yang menyiapkan material, collider, dan pengaturan visual agar siap menerima coretan pengguna di lingkungan VR. Setelah itu, sistem terus menjalankan UpdateDrawing setiap frame untuk memantau aktivitas pengguna, lalu CheckDrawingCondition menentukan apakah ujung alat gambar sedang menyentuh permukaan atau tidak melalui raycast. Jika permukaan tersentuh pertama kali, fungsi StartDrawing membuat garis baru dan menyiapkan daftar titik, sedangkan saat alat menjauh dari permukaan maka StopDrawing menghentikan proses menggambar. Selama alat tetap berada pada area gambar, UpdateLine akan mendeteksi titik koordinat terbaru, kemudian AddPoint menyimpan titik tersebut sekaligus memperbarui tampilan garis </w:t>
      </w:r>
      <w:r w:rsidRPr="003E657A">
        <w:rPr>
          <w:lang w:val="id-ID"/>
        </w:rPr>
        <w:lastRenderedPageBreak/>
        <w:t>menggunakan LineRenderer. Dengan alur tersebut, setiap gerakan pengguna diterjemahkan menjadi coretan yang akurat di kanvas VR dalam waktu nyata tanpa ada jeda visual.</w:t>
      </w:r>
      <w:r>
        <w:rPr>
          <w:lang w:val="id-ID"/>
        </w:rPr>
        <w:t xml:space="preserve"> Script TombolUndo dan TombolClear akan dipanggil ketika pemain menekan tombol tersebut.</w:t>
      </w:r>
    </w:p>
    <w:p w14:paraId="0601E95D" w14:textId="77777777" w:rsidR="003E657A" w:rsidRDefault="003E657A" w:rsidP="00213F9F">
      <w:pPr>
        <w:rPr>
          <w:lang w:val="id-ID"/>
        </w:rPr>
      </w:pPr>
    </w:p>
    <w:p w14:paraId="13E07ED3" w14:textId="4D6B7917" w:rsidR="00F00169" w:rsidRPr="00DE4A3C" w:rsidRDefault="00000000" w:rsidP="00DE4A3C">
      <w:pPr>
        <w:pStyle w:val="STTSSegmenProgram"/>
      </w:pPr>
      <w:r w:rsidRPr="00DE4A3C">
        <w:t xml:space="preserve">Segmen Program </w:t>
      </w:r>
      <w:r w:rsidR="00DE4A3C" w:rsidRPr="00DE4A3C">
        <w:t>5</w:t>
      </w:r>
      <w:r w:rsidRPr="00DE4A3C">
        <w:t>.</w:t>
      </w:r>
      <w:r w:rsidR="00DE4A3C" w:rsidRPr="00DE4A3C">
        <w:t>1</w:t>
      </w:r>
      <w:r w:rsidRPr="00DE4A3C">
        <w:t xml:space="preserve"> Script Start Drawing Surface</w:t>
      </w:r>
    </w:p>
    <w:p w14:paraId="266E2BD6" w14:textId="77777777" w:rsidR="00F00169" w:rsidRPr="00896421" w:rsidRDefault="00000000">
      <w:pPr>
        <w:pStyle w:val="STTSAlgoritmaContent"/>
        <w:numPr>
          <w:ilvl w:val="0"/>
          <w:numId w:val="18"/>
        </w:numPr>
      </w:pPr>
      <w:r w:rsidRPr="00896421">
        <w:t>isDrawing = false;</w:t>
      </w:r>
    </w:p>
    <w:p w14:paraId="6B9479A5" w14:textId="77777777" w:rsidR="00F00169" w:rsidRPr="00896421" w:rsidRDefault="00000000" w:rsidP="00896421">
      <w:pPr>
        <w:pStyle w:val="STTSAlgoritmaContent"/>
      </w:pPr>
      <w:r w:rsidRPr="00896421">
        <w:t>currentLine = null;</w:t>
      </w:r>
    </w:p>
    <w:p w14:paraId="3A0BA507" w14:textId="77777777" w:rsidR="00F00169" w:rsidRPr="00896421" w:rsidRDefault="00000000" w:rsidP="00896421">
      <w:pPr>
        <w:pStyle w:val="STTSAlgoritmaContent"/>
      </w:pPr>
      <w:r w:rsidRPr="00896421">
        <w:t>currentPoints = null;</w:t>
      </w:r>
    </w:p>
    <w:p w14:paraId="6BC6E192" w14:textId="77777777" w:rsidR="00F00169" w:rsidRPr="00896421" w:rsidRDefault="00000000" w:rsidP="00896421">
      <w:pPr>
        <w:pStyle w:val="STTSAlgoritmaContent"/>
      </w:pPr>
      <w:r w:rsidRPr="00896421">
        <w:t>if (gameObject.layer == 0) // Default layer</w:t>
      </w:r>
    </w:p>
    <w:p w14:paraId="47C88AAF" w14:textId="77777777" w:rsidR="00F00169" w:rsidRPr="00896421" w:rsidRDefault="00000000" w:rsidP="00896421">
      <w:pPr>
        <w:pStyle w:val="STTSAlgoritmaContent"/>
      </w:pPr>
      <w:r w:rsidRPr="00896421">
        <w:t xml:space="preserve">   {</w:t>
      </w:r>
    </w:p>
    <w:p w14:paraId="737D4419" w14:textId="77777777" w:rsidR="00F00169" w:rsidRPr="00896421" w:rsidRDefault="00000000" w:rsidP="00896421">
      <w:pPr>
        <w:pStyle w:val="STTSAlgoritmaContent"/>
      </w:pPr>
      <w:r w:rsidRPr="00896421">
        <w:t xml:space="preserve">      gameObject.layer = LayerMask.NameToLayer("Default");</w:t>
      </w:r>
    </w:p>
    <w:p w14:paraId="27AA5BD5" w14:textId="77777777" w:rsidR="00F00169" w:rsidRPr="00896421" w:rsidRDefault="00000000" w:rsidP="00896421">
      <w:pPr>
        <w:pStyle w:val="STTSAlgoritmaContent"/>
      </w:pPr>
      <w:r w:rsidRPr="00896421">
        <w:t xml:space="preserve">   }</w:t>
      </w:r>
    </w:p>
    <w:p w14:paraId="4D91D1D2" w14:textId="77777777" w:rsidR="00F00169" w:rsidRPr="00896421" w:rsidRDefault="00000000" w:rsidP="00896421">
      <w:pPr>
        <w:pStyle w:val="STTSAlgoritmaContent"/>
      </w:pPr>
      <w:r w:rsidRPr="00896421">
        <w:t>if (GetComponent&lt;Collider&gt;() == null)</w:t>
      </w:r>
    </w:p>
    <w:p w14:paraId="6E2B3E27" w14:textId="77777777" w:rsidR="00F00169" w:rsidRPr="00896421" w:rsidRDefault="00000000" w:rsidP="00896421">
      <w:pPr>
        <w:pStyle w:val="STTSAlgoritmaContent"/>
      </w:pPr>
      <w:r w:rsidRPr="00896421">
        <w:t xml:space="preserve">   {</w:t>
      </w:r>
    </w:p>
    <w:p w14:paraId="0BFC4858" w14:textId="77777777" w:rsidR="00F00169" w:rsidRPr="00896421" w:rsidRDefault="00000000" w:rsidP="00896421">
      <w:pPr>
        <w:pStyle w:val="STTSAlgoritmaContent"/>
      </w:pPr>
      <w:r w:rsidRPr="00896421">
        <w:t xml:space="preserve">      gameObject.AddComponent&lt;BoxCollider&gt;();</w:t>
      </w:r>
    </w:p>
    <w:p w14:paraId="68701A47" w14:textId="77777777" w:rsidR="00F00169" w:rsidRPr="00896421" w:rsidRDefault="00000000" w:rsidP="00896421">
      <w:pPr>
        <w:pStyle w:val="STTSAlgoritmaContent"/>
      </w:pPr>
      <w:r w:rsidRPr="00896421">
        <w:t xml:space="preserve">   }</w:t>
      </w:r>
    </w:p>
    <w:p w14:paraId="2FAD0C7B" w14:textId="77777777" w:rsidR="00F00169" w:rsidRPr="00896421" w:rsidRDefault="00000000" w:rsidP="00896421">
      <w:pPr>
        <w:pStyle w:val="STTSAlgoritmaContent"/>
      </w:pPr>
      <w:r w:rsidRPr="00896421">
        <w:t>Renderer renderer = GetComponent&lt;Renderer&gt;();</w:t>
      </w:r>
    </w:p>
    <w:p w14:paraId="1CC499BC" w14:textId="77777777" w:rsidR="00F00169" w:rsidRPr="00896421" w:rsidRDefault="00000000" w:rsidP="00896421">
      <w:pPr>
        <w:pStyle w:val="STTSAlgoritmaContent"/>
      </w:pPr>
      <w:r w:rsidRPr="00896421">
        <w:t>if (renderer == null)</w:t>
      </w:r>
    </w:p>
    <w:p w14:paraId="3D4A8CFA" w14:textId="77777777" w:rsidR="00F00169" w:rsidRPr="00896421" w:rsidRDefault="00000000" w:rsidP="00896421">
      <w:pPr>
        <w:pStyle w:val="STTSAlgoritmaContent"/>
      </w:pPr>
      <w:r w:rsidRPr="00896421">
        <w:t xml:space="preserve">    return;</w:t>
      </w:r>
    </w:p>
    <w:p w14:paraId="700F17D4" w14:textId="77777777" w:rsidR="00F00169" w:rsidRPr="00896421" w:rsidRDefault="00F00169" w:rsidP="00896421">
      <w:pPr>
        <w:pStyle w:val="STTSAlgoritmaContent"/>
      </w:pPr>
    </w:p>
    <w:p w14:paraId="0E120506" w14:textId="77777777" w:rsidR="00F00169" w:rsidRPr="00896421" w:rsidRDefault="00000000" w:rsidP="00896421">
      <w:pPr>
        <w:pStyle w:val="STTSAlgoritmaContent"/>
      </w:pPr>
      <w:r w:rsidRPr="00896421">
        <w:t>if (renderer.material == null)</w:t>
      </w:r>
    </w:p>
    <w:p w14:paraId="645764F6" w14:textId="77777777" w:rsidR="00F00169" w:rsidRPr="00896421" w:rsidRDefault="00000000" w:rsidP="00896421">
      <w:pPr>
        <w:pStyle w:val="STTSAlgoritmaContent"/>
      </w:pPr>
      <w:r w:rsidRPr="00896421">
        <w:t>{</w:t>
      </w:r>
    </w:p>
    <w:p w14:paraId="07C90A89" w14:textId="77777777" w:rsidR="00F00169" w:rsidRPr="00896421" w:rsidRDefault="00000000" w:rsidP="00896421">
      <w:pPr>
        <w:pStyle w:val="STTSAlgoritmaContent"/>
      </w:pPr>
      <w:r w:rsidRPr="00896421">
        <w:t xml:space="preserve">    Material surfaceMat = new  Material(Shader.Find</w:t>
      </w:r>
    </w:p>
    <w:p w14:paraId="46A5E317" w14:textId="77777777" w:rsidR="00F00169" w:rsidRPr="00896421" w:rsidRDefault="00000000" w:rsidP="00896421">
      <w:pPr>
        <w:pStyle w:val="STTSAlgoritmaContent"/>
      </w:pPr>
      <w:r w:rsidRPr="00896421">
        <w:t xml:space="preserve">    ("Standard"));</w:t>
      </w:r>
    </w:p>
    <w:p w14:paraId="6505C178" w14:textId="77777777" w:rsidR="00F00169" w:rsidRPr="00896421" w:rsidRDefault="00000000" w:rsidP="00896421">
      <w:pPr>
        <w:pStyle w:val="STTSAlgoritmaContent"/>
      </w:pPr>
      <w:r w:rsidRPr="00896421">
        <w:t xml:space="preserve">    surfaceMat.color = surfaceColor;</w:t>
      </w:r>
    </w:p>
    <w:p w14:paraId="28DC09D0" w14:textId="77777777" w:rsidR="00F00169" w:rsidRPr="00896421" w:rsidRDefault="00000000" w:rsidP="00896421">
      <w:pPr>
        <w:pStyle w:val="STTSAlgoritmaContent"/>
      </w:pPr>
      <w:r w:rsidRPr="00896421">
        <w:t xml:space="preserve">    renderer.material = surfaceMat;</w:t>
      </w:r>
    </w:p>
    <w:p w14:paraId="1C7135A6" w14:textId="77777777" w:rsidR="00F00169" w:rsidRPr="00896421" w:rsidRDefault="00000000" w:rsidP="00896421">
      <w:pPr>
        <w:pStyle w:val="STTSAlgoritmaContent"/>
      </w:pPr>
      <w:r w:rsidRPr="00896421">
        <w:t>}</w:t>
      </w:r>
    </w:p>
    <w:p w14:paraId="4793A8F3" w14:textId="77777777" w:rsidR="00860129" w:rsidRDefault="00860129" w:rsidP="00860129">
      <w:pPr>
        <w:pStyle w:val="STTSAlgoritmaContent"/>
        <w:numPr>
          <w:ilvl w:val="0"/>
          <w:numId w:val="0"/>
        </w:numPr>
        <w:ind w:left="360" w:hanging="360"/>
        <w:rPr>
          <w:rFonts w:ascii="Cascadia Mono" w:hAnsi="Cascadia Mono" w:cs="Cascadia Mono"/>
          <w:color w:val="000000"/>
          <w:sz w:val="19"/>
          <w:szCs w:val="19"/>
          <w:lang w:val="en-ID"/>
        </w:rPr>
      </w:pPr>
    </w:p>
    <w:p w14:paraId="5759CB59" w14:textId="4C00523A" w:rsidR="00860129" w:rsidRPr="00F00169" w:rsidRDefault="00000000" w:rsidP="00860129">
      <w:pPr>
        <w:rPr>
          <w:lang w:val="en-ID"/>
        </w:rPr>
      </w:pPr>
      <w:r w:rsidRPr="00860129">
        <w:t>Baris 1 menetapkan isDrawing = false untuk menghentikan mode menggambar, kemudian baris 2 dan 3 menghapus referensi currentLine dan currentPoints agar sesi gambar sebelumnya tidak tersambung ke sesi berikutnya. Selanjutnya baris 4–7 memastikan objek permukaan berada pada layer yang benar; jika masih berada di layer default (0), maka layer diatur ulang ke “Default” untuk menjaga kompatibilitas dengan sistem fisika dan raycast. Baris 8–11 kemudian memeriksa keberadaan collider, dan jika tidak ada maka sistem menambahkan BoxCollider agar permukaan dapat terdeteksi oleh raycast sehingga fitur menulis tetap berfungsi pada semua permukaan. Pada bagian akhir, baris 12–22 memastikan objek memiliki Renderer beserta materialnya; jika tidak ada material, maka script membuat material baru menggunakan shader Standard dan memberi warna berdasarkan surfaceColor, sehingga permukaan selalu tampil konsisten secara visual dan dapat dikenali oleh pengguna dalam lingkungan VR.</w:t>
      </w:r>
    </w:p>
    <w:p w14:paraId="6BEBE3E3" w14:textId="77777777" w:rsidR="00F00169" w:rsidRDefault="00F00169" w:rsidP="00F00169">
      <w:pPr>
        <w:pStyle w:val="STTSAlgoritmaContent"/>
        <w:numPr>
          <w:ilvl w:val="0"/>
          <w:numId w:val="0"/>
        </w:numPr>
        <w:ind w:left="360" w:hanging="360"/>
        <w:rPr>
          <w:rFonts w:ascii="Cascadia Mono" w:hAnsi="Cascadia Mono" w:cs="Cascadia Mono"/>
          <w:color w:val="000000"/>
          <w:sz w:val="19"/>
          <w:szCs w:val="19"/>
          <w:lang w:val="en-ID"/>
        </w:rPr>
      </w:pPr>
    </w:p>
    <w:p w14:paraId="5BEC347B" w14:textId="06C39CB2" w:rsidR="00F00169" w:rsidRPr="00453EA7" w:rsidRDefault="00000000" w:rsidP="00F00169">
      <w:pPr>
        <w:pStyle w:val="STTSAlgoritma"/>
      </w:pPr>
      <w:r>
        <w:t xml:space="preserve">Segmen Program </w:t>
      </w:r>
      <w:r w:rsidR="00DE4A3C">
        <w:t>5.2</w:t>
      </w:r>
      <w:r>
        <w:t xml:space="preserve"> Script Update Drawing</w:t>
      </w:r>
    </w:p>
    <w:p w14:paraId="0FA62D0D" w14:textId="77777777" w:rsidR="00F00169" w:rsidRPr="00453EA7" w:rsidRDefault="00000000">
      <w:pPr>
        <w:pStyle w:val="STTSAlgoritmaContent"/>
        <w:numPr>
          <w:ilvl w:val="0"/>
          <w:numId w:val="14"/>
        </w:numPr>
        <w:rPr>
          <w:lang w:val="en-ID"/>
        </w:rPr>
      </w:pPr>
      <w:r w:rsidRPr="00453EA7">
        <w:rPr>
          <w:lang w:val="en-ID"/>
        </w:rPr>
        <w:t>CheckDrawingCondition();</w:t>
      </w:r>
    </w:p>
    <w:p w14:paraId="751B0171" w14:textId="30BCE8DC" w:rsidR="00F00169" w:rsidRPr="00453EA7" w:rsidRDefault="00000000" w:rsidP="00F00169">
      <w:pPr>
        <w:pStyle w:val="STTSAlgoritmaContent"/>
        <w:rPr>
          <w:lang w:val="en-ID"/>
        </w:rPr>
      </w:pPr>
      <w:r w:rsidRPr="00453EA7">
        <w:rPr>
          <w:lang w:val="en-ID"/>
        </w:rPr>
        <w:t>if (isDrawing)</w:t>
      </w:r>
    </w:p>
    <w:p w14:paraId="28135552" w14:textId="5A3E1D5B" w:rsidR="00F00169" w:rsidRPr="00453EA7" w:rsidRDefault="00000000" w:rsidP="00F00169">
      <w:pPr>
        <w:pStyle w:val="STTSAlgoritmaContent"/>
        <w:rPr>
          <w:lang w:val="en-ID"/>
        </w:rPr>
      </w:pPr>
      <w:r w:rsidRPr="00453EA7">
        <w:rPr>
          <w:lang w:val="en-ID"/>
        </w:rPr>
        <w:t>{</w:t>
      </w:r>
    </w:p>
    <w:p w14:paraId="08BCFBA4" w14:textId="696D2D9B" w:rsidR="00F00169" w:rsidRDefault="00000000" w:rsidP="00F00169">
      <w:pPr>
        <w:pStyle w:val="STTSAlgoritmaContent"/>
        <w:rPr>
          <w:lang w:val="en-ID"/>
        </w:rPr>
      </w:pPr>
      <w:r>
        <w:rPr>
          <w:lang w:val="en-ID"/>
        </w:rPr>
        <w:t xml:space="preserve">   </w:t>
      </w:r>
      <w:r w:rsidRPr="00453EA7">
        <w:rPr>
          <w:lang w:val="en-ID"/>
        </w:rPr>
        <w:t>UpdateLine();</w:t>
      </w:r>
    </w:p>
    <w:p w14:paraId="550E75AE" w14:textId="1C7B8E0B" w:rsidR="00F00169" w:rsidRDefault="00000000" w:rsidP="00F00169">
      <w:pPr>
        <w:pStyle w:val="STTSAlgoritmaContent"/>
        <w:rPr>
          <w:lang w:val="en-ID"/>
        </w:rPr>
      </w:pPr>
      <w:r w:rsidRPr="00453EA7">
        <w:rPr>
          <w:lang w:val="en-ID"/>
        </w:rPr>
        <w:t>}</w:t>
      </w:r>
    </w:p>
    <w:p w14:paraId="5286AE7B" w14:textId="4482AA21" w:rsidR="00F00169" w:rsidRDefault="00F00169" w:rsidP="00213F9F">
      <w:pPr>
        <w:rPr>
          <w:lang w:val="id-ID"/>
        </w:rPr>
      </w:pPr>
    </w:p>
    <w:p w14:paraId="230C373D" w14:textId="2F58A5B3" w:rsidR="00860129" w:rsidRDefault="00000000" w:rsidP="00860129">
      <w:pPr>
        <w:rPr>
          <w:lang w:val="id-ID"/>
        </w:rPr>
      </w:pPr>
      <w:r w:rsidRPr="00860129">
        <w:t>Baris 1 memanggil CheckDrawingCondition() untuk mengevaluasi apakah pena sedang menyentuh papan gambar atau tidak, sehingga keputusan memulai atau menghentikan proses menggambar selalu diperbarui setiap frame. Setelah kondisi tersebut diperiksa, baris 2 memastikan apakah status isDrawing bernilai true, yang berarti sistem sedang berada dalam sesi menggambar aktif. Jika memang saat itu pengguna sedang menggambar, baris 3–4 menjalankan UpdateLine() untuk menambahkan titik baru pada garis berdasarkan pergerakan pena sehingga garis mengikuti gerakan tangan secara real time. Dengan alur ini, sistem hanya memperbarui garis ketika benar-benar ada kontak dengan permukaan sehingga proses menggambar menjadi efisien, akurat, dan bebas dari penambahan titik yang tidak diperlukan ketika pena tidak menyentuh papan.</w:t>
      </w:r>
    </w:p>
    <w:p w14:paraId="005DC9ED" w14:textId="77777777" w:rsidR="00860129" w:rsidRDefault="00860129" w:rsidP="00213F9F">
      <w:pPr>
        <w:rPr>
          <w:lang w:val="id-ID"/>
        </w:rPr>
      </w:pPr>
    </w:p>
    <w:p w14:paraId="0D30A519" w14:textId="09E75184" w:rsidR="00DE59F5" w:rsidRPr="00B66797" w:rsidRDefault="00000000" w:rsidP="00DE59F5">
      <w:pPr>
        <w:pStyle w:val="STTSAlgoritma"/>
      </w:pPr>
      <w:r>
        <w:t xml:space="preserve">Segmen Program </w:t>
      </w:r>
      <w:r w:rsidR="00DE4A3C">
        <w:t>5.3</w:t>
      </w:r>
      <w:r>
        <w:t xml:space="preserve"> Script Check Drawing Condition</w:t>
      </w:r>
    </w:p>
    <w:p w14:paraId="1E3A6908" w14:textId="77777777" w:rsidR="00DE59F5" w:rsidRPr="00B66797" w:rsidRDefault="00000000">
      <w:pPr>
        <w:pStyle w:val="STTSAlgoritmaContent"/>
        <w:numPr>
          <w:ilvl w:val="0"/>
          <w:numId w:val="15"/>
        </w:numPr>
        <w:rPr>
          <w:lang w:val="en-ID"/>
        </w:rPr>
      </w:pPr>
      <w:r w:rsidRPr="00B66797">
        <w:rPr>
          <w:lang w:val="en-ID"/>
        </w:rPr>
        <w:t>Vector3 penTip = transform.position;</w:t>
      </w:r>
    </w:p>
    <w:p w14:paraId="41DC0D2E" w14:textId="77777777" w:rsidR="00DE59F5" w:rsidRPr="00B66797" w:rsidRDefault="00000000" w:rsidP="00DE59F5">
      <w:pPr>
        <w:pStyle w:val="STTSAlgoritmaContent"/>
        <w:rPr>
          <w:lang w:val="en-ID"/>
        </w:rPr>
      </w:pPr>
      <w:r w:rsidRPr="00B66797">
        <w:rPr>
          <w:lang w:val="en-ID"/>
        </w:rPr>
        <w:t>Vector3 rayDirection = -transform.up;</w:t>
      </w:r>
    </w:p>
    <w:p w14:paraId="31F27D2C" w14:textId="77777777" w:rsidR="00DE59F5" w:rsidRPr="00B66797" w:rsidRDefault="00DE59F5" w:rsidP="00DE59F5">
      <w:pPr>
        <w:pStyle w:val="STTSAlgoritmaContent"/>
        <w:rPr>
          <w:lang w:val="en-ID"/>
        </w:rPr>
      </w:pPr>
    </w:p>
    <w:p w14:paraId="3EB8C432" w14:textId="77777777" w:rsidR="00DE59F5" w:rsidRPr="00B66797" w:rsidRDefault="00000000" w:rsidP="00DE59F5">
      <w:pPr>
        <w:pStyle w:val="STTSAlgoritmaContent"/>
        <w:rPr>
          <w:lang w:val="en-ID"/>
        </w:rPr>
      </w:pPr>
      <w:r w:rsidRPr="00B66797">
        <w:rPr>
          <w:lang w:val="en-ID"/>
        </w:rPr>
        <w:t>RaycastHit hit;</w:t>
      </w:r>
    </w:p>
    <w:p w14:paraId="514B8961" w14:textId="77777777" w:rsidR="00DE59F5" w:rsidRDefault="00000000" w:rsidP="00DE59F5">
      <w:pPr>
        <w:pStyle w:val="STTSAlgoritmaContent"/>
        <w:rPr>
          <w:lang w:val="en-ID"/>
        </w:rPr>
      </w:pPr>
      <w:r w:rsidRPr="00B66797">
        <w:rPr>
          <w:lang w:val="en-ID"/>
        </w:rPr>
        <w:t>bool hitSurface = Physics.Raycast(penTip, rayDirection, out</w:t>
      </w:r>
    </w:p>
    <w:p w14:paraId="59E2388F" w14:textId="77777777" w:rsidR="00DE59F5" w:rsidRPr="00B66797" w:rsidRDefault="00000000" w:rsidP="00DE59F5">
      <w:pPr>
        <w:pStyle w:val="STTSAlgoritmaContent"/>
        <w:rPr>
          <w:lang w:val="en-ID"/>
        </w:rPr>
      </w:pPr>
      <w:r w:rsidRPr="00B66797">
        <w:rPr>
          <w:lang w:val="en-ID"/>
        </w:rPr>
        <w:t>hit, maxDrawDistance, drawingSurface);</w:t>
      </w:r>
    </w:p>
    <w:p w14:paraId="56A0BC7C" w14:textId="77777777" w:rsidR="00DE59F5" w:rsidRPr="00B66797" w:rsidRDefault="00DE59F5" w:rsidP="00DE59F5">
      <w:pPr>
        <w:pStyle w:val="STTSAlgoritmaContent"/>
        <w:rPr>
          <w:lang w:val="en-ID"/>
        </w:rPr>
      </w:pPr>
    </w:p>
    <w:p w14:paraId="6F6BC885" w14:textId="77777777" w:rsidR="00DE59F5" w:rsidRPr="00B66797" w:rsidRDefault="00000000" w:rsidP="00DE59F5">
      <w:pPr>
        <w:pStyle w:val="STTSAlgoritmaContent"/>
        <w:rPr>
          <w:lang w:val="en-ID"/>
        </w:rPr>
      </w:pPr>
      <w:r w:rsidRPr="00B66797">
        <w:rPr>
          <w:lang w:val="en-ID"/>
        </w:rPr>
        <w:t>if (hitSurface &amp;&amp; !isDrawing)</w:t>
      </w:r>
    </w:p>
    <w:p w14:paraId="14F8909A" w14:textId="77777777" w:rsidR="00DE59F5" w:rsidRPr="00B66797" w:rsidRDefault="00000000" w:rsidP="00DE59F5">
      <w:pPr>
        <w:pStyle w:val="STTSAlgoritmaContent"/>
        <w:rPr>
          <w:lang w:val="en-ID"/>
        </w:rPr>
      </w:pPr>
      <w:r w:rsidRPr="00B66797">
        <w:rPr>
          <w:lang w:val="en-ID"/>
        </w:rPr>
        <w:t>{</w:t>
      </w:r>
    </w:p>
    <w:p w14:paraId="1ED02835" w14:textId="77777777" w:rsidR="00DE59F5" w:rsidRPr="00B66797" w:rsidRDefault="00000000" w:rsidP="00DE59F5">
      <w:pPr>
        <w:pStyle w:val="STTSAlgoritmaContent"/>
        <w:rPr>
          <w:lang w:val="en-ID"/>
        </w:rPr>
      </w:pPr>
      <w:r w:rsidRPr="00B66797">
        <w:rPr>
          <w:lang w:val="en-ID"/>
        </w:rPr>
        <w:t xml:space="preserve">    StartDrawing(hit.point);</w:t>
      </w:r>
    </w:p>
    <w:p w14:paraId="32A33EF0" w14:textId="77777777" w:rsidR="00DE59F5" w:rsidRPr="00B66797" w:rsidRDefault="00000000" w:rsidP="00DE59F5">
      <w:pPr>
        <w:pStyle w:val="STTSAlgoritmaContent"/>
        <w:rPr>
          <w:lang w:val="en-ID"/>
        </w:rPr>
      </w:pPr>
      <w:r w:rsidRPr="00B66797">
        <w:rPr>
          <w:lang w:val="en-ID"/>
        </w:rPr>
        <w:t>}</w:t>
      </w:r>
    </w:p>
    <w:p w14:paraId="3BB2542E" w14:textId="77777777" w:rsidR="00DE59F5" w:rsidRPr="00B66797" w:rsidRDefault="00000000" w:rsidP="00DE59F5">
      <w:pPr>
        <w:pStyle w:val="STTSAlgoritmaContent"/>
        <w:rPr>
          <w:lang w:val="en-ID"/>
        </w:rPr>
      </w:pPr>
      <w:r w:rsidRPr="00B66797">
        <w:rPr>
          <w:lang w:val="en-ID"/>
        </w:rPr>
        <w:t>else if (!hitSurface &amp;&amp; isDrawing)</w:t>
      </w:r>
    </w:p>
    <w:p w14:paraId="43543E21" w14:textId="77777777" w:rsidR="00DE59F5" w:rsidRPr="00B66797" w:rsidRDefault="00000000" w:rsidP="00DE59F5">
      <w:pPr>
        <w:pStyle w:val="STTSAlgoritmaContent"/>
        <w:rPr>
          <w:lang w:val="en-ID"/>
        </w:rPr>
      </w:pPr>
      <w:r w:rsidRPr="00B66797">
        <w:rPr>
          <w:lang w:val="en-ID"/>
        </w:rPr>
        <w:t>{</w:t>
      </w:r>
    </w:p>
    <w:p w14:paraId="11E05487" w14:textId="77777777" w:rsidR="00DE59F5" w:rsidRDefault="00000000" w:rsidP="00DE59F5">
      <w:pPr>
        <w:pStyle w:val="STTSAlgoritmaContent"/>
        <w:rPr>
          <w:lang w:val="en-ID"/>
        </w:rPr>
      </w:pPr>
      <w:r w:rsidRPr="00B66797">
        <w:rPr>
          <w:lang w:val="en-ID"/>
        </w:rPr>
        <w:t xml:space="preserve">    StopDrawing();</w:t>
      </w:r>
    </w:p>
    <w:p w14:paraId="5A023970" w14:textId="207B9D2F" w:rsidR="00860129" w:rsidRPr="00860129" w:rsidRDefault="00000000" w:rsidP="00860129">
      <w:pPr>
        <w:pStyle w:val="STTSAlgoritmaContent"/>
        <w:rPr>
          <w:lang w:val="en-ID"/>
        </w:rPr>
      </w:pPr>
      <w:r w:rsidRPr="00B66797">
        <w:rPr>
          <w:lang w:val="en-ID"/>
        </w:rPr>
        <w:t>}</w:t>
      </w:r>
    </w:p>
    <w:p w14:paraId="55633370" w14:textId="226270EE" w:rsidR="00860129" w:rsidRDefault="00000000" w:rsidP="00860129">
      <w:pPr>
        <w:rPr>
          <w:lang w:val="en-ID"/>
        </w:rPr>
      </w:pPr>
      <w:r w:rsidRPr="00860129">
        <w:rPr>
          <w:lang w:val="en-ID"/>
        </w:rPr>
        <w:t xml:space="preserve">Baris 1 menentukan posisi ujung pena dengan membaca koordinat transform sehingga sistem mengetahui titik awal dari sinar deteksi setiap frame, kemudian baris 2 menetapkan arah ray ke bawah relatif terhadap orientasi pena sehingga aplikasi hanya mendeteksi permukaan yang berada tepat di bawah ujung controller. Baris 5–6 menjalankan raycast dan menyimpan hasilnya pada variabel </w:t>
      </w:r>
      <w:r w:rsidRPr="00860129">
        <w:rPr>
          <w:lang w:val="en-ID"/>
        </w:rPr>
        <w:lastRenderedPageBreak/>
        <w:t>hitSurface, yang akan bernilai true jika sinar bertabrakan dengan layer drawingSurface dalam jarak maxDrawDistance, sehingga proses menggambar hanya aktif ketika pena benar-benar menyentuh papan. Ketika raycast mendeteksi permukaan tetapi status sedang tidak menggambar, baris 8–11 memicu fungsi StartDrawing(hit.point) untuk memulai garis baru pada titik benturan sehingga sistem merespons kontak pertama secara langsung dan natural seperti pena menyentuh papan sesungguhnya. Sebaliknya, jika raycast tidak lagi menemukan permukaan sementara mode menggambar masih aktif, baris 12–14 memanggil StopDrawing() untuk mengakhiri garis secara otomatis sehingga garis tidak berlanjut ketika pena terangkat. Struktur logika ini membuat pengalaman menggambar terasa intuitif, karena garis terbentuk ketika menyentuh permukaan dan berhenti saat pena diangkat tanpa perlu menekan tombol tambahan.</w:t>
      </w:r>
    </w:p>
    <w:p w14:paraId="19CAF2D9" w14:textId="77777777" w:rsidR="00F00169" w:rsidRDefault="00F00169" w:rsidP="00F00169">
      <w:pPr>
        <w:pStyle w:val="STTSAlgoritmaContent"/>
        <w:numPr>
          <w:ilvl w:val="0"/>
          <w:numId w:val="0"/>
        </w:numPr>
        <w:ind w:left="360" w:hanging="360"/>
        <w:rPr>
          <w:lang w:val="en-ID"/>
        </w:rPr>
      </w:pPr>
    </w:p>
    <w:p w14:paraId="384E1234" w14:textId="5986513F" w:rsidR="00F00169" w:rsidRPr="00B66797" w:rsidRDefault="00000000" w:rsidP="00F00169">
      <w:pPr>
        <w:pStyle w:val="STTSAlgoritma"/>
      </w:pPr>
      <w:r>
        <w:t xml:space="preserve">Segmen Program </w:t>
      </w:r>
      <w:r w:rsidR="00DE4A3C">
        <w:t>5.4</w:t>
      </w:r>
      <w:r>
        <w:t xml:space="preserve"> Script StartDrawing</w:t>
      </w:r>
    </w:p>
    <w:p w14:paraId="0E1E67CD" w14:textId="2BB9058D" w:rsidR="00F00169" w:rsidRPr="00860129" w:rsidRDefault="00000000">
      <w:pPr>
        <w:pStyle w:val="STTSAlgoritmaContent"/>
        <w:numPr>
          <w:ilvl w:val="0"/>
          <w:numId w:val="65"/>
        </w:numPr>
        <w:rPr>
          <w:lang w:val="en-ID"/>
        </w:rPr>
      </w:pPr>
      <w:r w:rsidRPr="00860129">
        <w:rPr>
          <w:lang w:val="en-ID"/>
        </w:rPr>
        <w:t>isDrawing = true;</w:t>
      </w:r>
    </w:p>
    <w:p w14:paraId="4EB163B4" w14:textId="065CA881" w:rsidR="00F00169" w:rsidRPr="00F00169" w:rsidRDefault="00000000" w:rsidP="00F00169">
      <w:pPr>
        <w:pStyle w:val="STTSAlgoritmaContent"/>
        <w:rPr>
          <w:lang w:val="en-ID"/>
        </w:rPr>
      </w:pPr>
      <w:r w:rsidRPr="00F00169">
        <w:rPr>
          <w:lang w:val="en-ID"/>
        </w:rPr>
        <w:t>GameObject lineObj = new GameObject("DrawnLine");</w:t>
      </w:r>
    </w:p>
    <w:p w14:paraId="012E293A" w14:textId="3795BC11" w:rsidR="00F00169" w:rsidRPr="00F00169" w:rsidRDefault="00000000" w:rsidP="00F00169">
      <w:pPr>
        <w:pStyle w:val="STTSAlgoritmaContent"/>
        <w:rPr>
          <w:lang w:val="en-ID"/>
        </w:rPr>
      </w:pPr>
      <w:r w:rsidRPr="00F00169">
        <w:rPr>
          <w:lang w:val="en-ID"/>
        </w:rPr>
        <w:t>lineObj.transform.SetParent(lineParent.transform);</w:t>
      </w:r>
    </w:p>
    <w:p w14:paraId="62F0438D" w14:textId="4BD5F7D0" w:rsidR="00F00169" w:rsidRPr="00F00169" w:rsidRDefault="00000000" w:rsidP="00F00169">
      <w:pPr>
        <w:pStyle w:val="STTSAlgoritmaContent"/>
        <w:rPr>
          <w:lang w:val="en-ID"/>
        </w:rPr>
      </w:pPr>
      <w:r w:rsidRPr="00F00169">
        <w:rPr>
          <w:lang w:val="en-ID"/>
        </w:rPr>
        <w:t>currentLine = lineObj.AddComponent&lt;LineRenderer&gt;();</w:t>
      </w:r>
    </w:p>
    <w:p w14:paraId="365C5BE1" w14:textId="5F4DEEFB" w:rsidR="00F00169" w:rsidRPr="00F00169" w:rsidRDefault="00000000" w:rsidP="00F00169">
      <w:pPr>
        <w:pStyle w:val="STTSAlgoritmaContent"/>
        <w:rPr>
          <w:lang w:val="en-ID"/>
        </w:rPr>
      </w:pPr>
      <w:r w:rsidRPr="00F00169">
        <w:rPr>
          <w:lang w:val="en-ID"/>
        </w:rPr>
        <w:t>currentLine.material = lineMaterial;</w:t>
      </w:r>
    </w:p>
    <w:p w14:paraId="103D9C03" w14:textId="02A06BA3" w:rsidR="00F00169" w:rsidRPr="00F00169" w:rsidRDefault="00000000" w:rsidP="00F00169">
      <w:pPr>
        <w:pStyle w:val="STTSAlgoritmaContent"/>
        <w:rPr>
          <w:lang w:val="en-ID"/>
        </w:rPr>
      </w:pPr>
      <w:r w:rsidRPr="00F00169">
        <w:rPr>
          <w:lang w:val="en-ID"/>
        </w:rPr>
        <w:t>currentLine.startColor = lineColor;</w:t>
      </w:r>
    </w:p>
    <w:p w14:paraId="2696C754" w14:textId="50D47BDB" w:rsidR="00F00169" w:rsidRPr="00F00169" w:rsidRDefault="00000000" w:rsidP="00F00169">
      <w:pPr>
        <w:pStyle w:val="STTSAlgoritmaContent"/>
        <w:rPr>
          <w:lang w:val="en-ID"/>
        </w:rPr>
      </w:pPr>
      <w:r w:rsidRPr="00F00169">
        <w:rPr>
          <w:lang w:val="en-ID"/>
        </w:rPr>
        <w:t>currentLine.endColor = lineColor;</w:t>
      </w:r>
    </w:p>
    <w:p w14:paraId="0169A9C0" w14:textId="10F98E4B" w:rsidR="00F00169" w:rsidRPr="00F00169" w:rsidRDefault="00000000" w:rsidP="00F00169">
      <w:pPr>
        <w:pStyle w:val="STTSAlgoritmaContent"/>
        <w:rPr>
          <w:lang w:val="en-ID"/>
        </w:rPr>
      </w:pPr>
      <w:r w:rsidRPr="00F00169">
        <w:rPr>
          <w:lang w:val="en-ID"/>
        </w:rPr>
        <w:t>currentLine.startWidth = lineWidth;</w:t>
      </w:r>
    </w:p>
    <w:p w14:paraId="4DA1E21F" w14:textId="237D1774" w:rsidR="00F00169" w:rsidRPr="00F00169" w:rsidRDefault="00000000" w:rsidP="00F00169">
      <w:pPr>
        <w:pStyle w:val="STTSAlgoritmaContent"/>
        <w:rPr>
          <w:lang w:val="en-ID"/>
        </w:rPr>
      </w:pPr>
      <w:r w:rsidRPr="00F00169">
        <w:rPr>
          <w:lang w:val="en-ID"/>
        </w:rPr>
        <w:t>currentLine.endWidth = lineWidth;</w:t>
      </w:r>
    </w:p>
    <w:p w14:paraId="566CA204" w14:textId="1072E9B9" w:rsidR="00F00169" w:rsidRPr="00F00169" w:rsidRDefault="00000000" w:rsidP="00F00169">
      <w:pPr>
        <w:pStyle w:val="STTSAlgoritmaContent"/>
        <w:rPr>
          <w:lang w:val="en-ID"/>
        </w:rPr>
      </w:pPr>
      <w:r w:rsidRPr="00F00169">
        <w:rPr>
          <w:lang w:val="en-ID"/>
        </w:rPr>
        <w:t>currentLine.positionCount = 0;</w:t>
      </w:r>
    </w:p>
    <w:p w14:paraId="20906832" w14:textId="6A9C7CF6" w:rsidR="00F00169" w:rsidRPr="00F00169" w:rsidRDefault="00000000" w:rsidP="00F00169">
      <w:pPr>
        <w:pStyle w:val="STTSAlgoritmaContent"/>
        <w:rPr>
          <w:lang w:val="en-ID"/>
        </w:rPr>
      </w:pPr>
      <w:r w:rsidRPr="00F00169">
        <w:rPr>
          <w:lang w:val="en-ID"/>
        </w:rPr>
        <w:t>currentLine.useWorldSpace = true;</w:t>
      </w:r>
    </w:p>
    <w:p w14:paraId="43D5E2EC" w14:textId="7F6F444F" w:rsidR="00F00169" w:rsidRDefault="00000000" w:rsidP="00F00169">
      <w:pPr>
        <w:pStyle w:val="STTSAlgoritmaContent"/>
        <w:rPr>
          <w:lang w:val="en-ID"/>
        </w:rPr>
      </w:pPr>
      <w:r w:rsidRPr="00F00169">
        <w:rPr>
          <w:lang w:val="en-ID"/>
        </w:rPr>
        <w:t xml:space="preserve">currentLine.shadowCastingMode = </w:t>
      </w:r>
    </w:p>
    <w:p w14:paraId="5EF9F97D" w14:textId="088DD29F" w:rsidR="00F00169" w:rsidRPr="00F00169" w:rsidRDefault="00000000" w:rsidP="00F00169">
      <w:pPr>
        <w:pStyle w:val="STTSAlgoritmaContent"/>
        <w:rPr>
          <w:lang w:val="en-ID"/>
        </w:rPr>
      </w:pPr>
      <w:r w:rsidRPr="00F00169">
        <w:rPr>
          <w:lang w:val="en-ID"/>
        </w:rPr>
        <w:t>UnityEngine.Rendering.ShadowCastingMode.Off;</w:t>
      </w:r>
    </w:p>
    <w:p w14:paraId="0E36CEDD" w14:textId="329E9383" w:rsidR="00F00169" w:rsidRPr="00F00169" w:rsidRDefault="00000000" w:rsidP="00F00169">
      <w:pPr>
        <w:pStyle w:val="STTSAlgoritmaContent"/>
        <w:rPr>
          <w:lang w:val="en-ID"/>
        </w:rPr>
      </w:pPr>
      <w:r w:rsidRPr="00F00169">
        <w:rPr>
          <w:lang w:val="en-ID"/>
        </w:rPr>
        <w:t>currentLine.receiveShadows = false;</w:t>
      </w:r>
    </w:p>
    <w:p w14:paraId="67AA9B65" w14:textId="72801B36" w:rsidR="00F00169" w:rsidRPr="00F00169" w:rsidRDefault="00000000" w:rsidP="00F00169">
      <w:pPr>
        <w:pStyle w:val="STTSAlgoritmaContent"/>
        <w:rPr>
          <w:lang w:val="en-ID"/>
        </w:rPr>
      </w:pPr>
      <w:r w:rsidRPr="00F00169">
        <w:rPr>
          <w:lang w:val="en-ID"/>
        </w:rPr>
        <w:t>currentPoints = new List&lt;Vector3&gt;();</w:t>
      </w:r>
    </w:p>
    <w:p w14:paraId="17186ADA" w14:textId="59D243CE" w:rsidR="00F00169" w:rsidRPr="00F00169" w:rsidRDefault="00000000" w:rsidP="00F00169">
      <w:pPr>
        <w:pStyle w:val="STTSAlgoritmaContent"/>
        <w:rPr>
          <w:lang w:val="en-ID"/>
        </w:rPr>
      </w:pPr>
      <w:r w:rsidRPr="00F00169">
        <w:rPr>
          <w:lang w:val="en-ID"/>
        </w:rPr>
        <w:t>AddPoint(startPoint);</w:t>
      </w:r>
    </w:p>
    <w:p w14:paraId="550B9488" w14:textId="28997E07" w:rsidR="00F00169" w:rsidRDefault="00000000" w:rsidP="00F00169">
      <w:pPr>
        <w:pStyle w:val="STTSAlgoritmaContent"/>
        <w:rPr>
          <w:lang w:val="en-ID"/>
        </w:rPr>
      </w:pPr>
      <w:r w:rsidRPr="00F00169">
        <w:rPr>
          <w:lang w:val="en-ID"/>
        </w:rPr>
        <w:t>drawnLines.Push(lineObj);</w:t>
      </w:r>
    </w:p>
    <w:p w14:paraId="27800BEE" w14:textId="77777777" w:rsidR="00F00169" w:rsidRDefault="00F00169" w:rsidP="00F00169">
      <w:pPr>
        <w:pStyle w:val="STTSAlgoritmaContent"/>
        <w:numPr>
          <w:ilvl w:val="0"/>
          <w:numId w:val="0"/>
        </w:numPr>
        <w:ind w:left="360" w:hanging="360"/>
        <w:rPr>
          <w:lang w:val="en-ID"/>
        </w:rPr>
      </w:pPr>
    </w:p>
    <w:p w14:paraId="6BE76175" w14:textId="7E26A127" w:rsidR="00F00169" w:rsidRDefault="00000000" w:rsidP="00860129">
      <w:pPr>
        <w:rPr>
          <w:lang w:val="en-ID"/>
        </w:rPr>
      </w:pPr>
      <w:r w:rsidRPr="00860129">
        <w:t xml:space="preserve">Baris 1 mengaktifkan mode menggambar dengan mengatur isDrawing menjadi true sehingga setiap pergerakan ujung pena akan mulai menghasilkan garis. Baris 2 membuat objek baru bernama "DrawnLine" untuk menjadi wadah garis yang sedang dibuat, lalu baris 3 menempatkannya sebagai anak dari lineParent agar seluruh garis tetap terorganisasi dalam satu hierarki. Baris 4 menambahkan komponen LineRenderer ke objek tersebut, kemudian baris 5 hingga 9 mengatur tampilannya mulai dari material, warna awal dan akhir, hingga ketebalan garis agar konsisten dengan preferensi visual aplikasi. Baris 10 menyetel positionCount ke nol </w:t>
      </w:r>
      <w:r w:rsidRPr="00860129">
        <w:lastRenderedPageBreak/>
        <w:t>sebagai awal sebelum titik pertama ditambahkan, sementara baris 11 memastikan posisi garis menggunakan koordinat dunia sehingga mengikuti pergerakan pena secara akurat di ruang VR. Baris 12 dan 13 mematikan fitur bayangan, dan baris 14 memastikan garis tidak menerima bayangan untuk mencegah distorsi visual selama menggambar. Setelah itu, baris 15 membuat daftar kosong currentPoints sebagai penampung titik-titik garis, baris 16 menambahkan titik awal dengan memanggil AddPoint(startPoint) sehingga garis langsung muncul saat pengguna mulai menggambar, dan baris 17 memasukkan objek garis ke dalam stack drawnLines agar dapat digunakan untuk fitur undo atau reset di kemudian hari.</w:t>
      </w:r>
    </w:p>
    <w:p w14:paraId="66FF8AC7" w14:textId="77777777" w:rsidR="00F00169" w:rsidRPr="00F00169" w:rsidRDefault="00F00169" w:rsidP="00F00169">
      <w:pPr>
        <w:pStyle w:val="STTSAlgoritmaContent"/>
        <w:numPr>
          <w:ilvl w:val="0"/>
          <w:numId w:val="0"/>
        </w:numPr>
        <w:ind w:left="360" w:hanging="360"/>
        <w:rPr>
          <w:lang w:val="en-ID"/>
        </w:rPr>
      </w:pPr>
    </w:p>
    <w:p w14:paraId="3CC5FE4D" w14:textId="67CB4AAD" w:rsidR="00F00169" w:rsidRPr="00B66797" w:rsidRDefault="00000000" w:rsidP="00F00169">
      <w:pPr>
        <w:pStyle w:val="STTSAlgoritma"/>
      </w:pPr>
      <w:r>
        <w:t xml:space="preserve">Segmen Program </w:t>
      </w:r>
      <w:r w:rsidR="00DE4A3C">
        <w:t>5.5</w:t>
      </w:r>
      <w:r>
        <w:t xml:space="preserve"> Script StopDrawing</w:t>
      </w:r>
    </w:p>
    <w:p w14:paraId="729B6900" w14:textId="38E33A06" w:rsidR="00F00169" w:rsidRPr="00860129" w:rsidRDefault="00000000">
      <w:pPr>
        <w:pStyle w:val="STTSAlgoritmaContent"/>
        <w:numPr>
          <w:ilvl w:val="0"/>
          <w:numId w:val="64"/>
        </w:numPr>
        <w:rPr>
          <w:lang w:val="en-ID"/>
        </w:rPr>
      </w:pPr>
      <w:r w:rsidRPr="00860129">
        <w:rPr>
          <w:lang w:val="en-ID"/>
        </w:rPr>
        <w:t>isDrawing = false;</w:t>
      </w:r>
    </w:p>
    <w:p w14:paraId="61872198" w14:textId="1820AEEB" w:rsidR="00F00169" w:rsidRDefault="00000000" w:rsidP="00F00169">
      <w:pPr>
        <w:pStyle w:val="STTSAlgoritmaContent"/>
        <w:rPr>
          <w:lang w:val="en-ID"/>
        </w:rPr>
      </w:pPr>
      <w:r w:rsidRPr="00F00169">
        <w:rPr>
          <w:lang w:val="en-ID"/>
        </w:rPr>
        <w:t>currentLine = null;</w:t>
      </w:r>
    </w:p>
    <w:p w14:paraId="6F9B883A" w14:textId="0751A081" w:rsidR="00F00169" w:rsidRDefault="00000000" w:rsidP="00F00169">
      <w:pPr>
        <w:pStyle w:val="STTSAlgoritmaContent"/>
        <w:rPr>
          <w:lang w:val="en-ID"/>
        </w:rPr>
      </w:pPr>
      <w:r w:rsidRPr="00F00169">
        <w:rPr>
          <w:lang w:val="en-ID"/>
        </w:rPr>
        <w:t>currentPoints = null;</w:t>
      </w:r>
    </w:p>
    <w:p w14:paraId="6554520A" w14:textId="77777777" w:rsidR="00860129" w:rsidRDefault="00860129" w:rsidP="00860129">
      <w:pPr>
        <w:pStyle w:val="STTSAlgoritmaContent"/>
        <w:numPr>
          <w:ilvl w:val="0"/>
          <w:numId w:val="0"/>
        </w:numPr>
        <w:ind w:left="360" w:hanging="360"/>
        <w:rPr>
          <w:lang w:val="en-ID"/>
        </w:rPr>
      </w:pPr>
    </w:p>
    <w:p w14:paraId="0EC54512" w14:textId="12D4B20B" w:rsidR="00860129" w:rsidRPr="00F00169" w:rsidRDefault="00000000" w:rsidP="00860129">
      <w:pPr>
        <w:rPr>
          <w:lang w:val="en-ID"/>
        </w:rPr>
      </w:pPr>
      <w:r w:rsidRPr="00860129">
        <w:t>Baris 1 menandai bahwa proses menggambar telah selesai dengan mengubah isDrawing menjadi false, sehingga sistem berhenti merespons gerakan pena sebagai perintah menggambar. Setelah status dihentikan, baris 2 mengosongkan referensi currentLine agar LineRenderer yang sebelumnya digunakan tidak lagi menjadi target penambahan titik, sehingga tidak ada risiko garis lama tersambung dengan sesi gambar berikutnya. Baris 3 kemudian menghapus referensi currentPoints, memastikan daftar titik yang membentuk garis sebelumnya dilepaskan sehingga sesi menggambar baru akan dimulai dari keadaan benar-benar kosong. Ketiga baris ini bekerja sebagai mekanisme penutup sesi menggambar yang aman untuk mencegah benturan data antar garis dan menjaga setiap gambar tetap terpisah dengan jelas.</w:t>
      </w:r>
    </w:p>
    <w:p w14:paraId="06B4293B" w14:textId="77777777" w:rsidR="00F00169" w:rsidRDefault="00F00169" w:rsidP="00213F9F">
      <w:pPr>
        <w:rPr>
          <w:lang w:val="id-ID"/>
        </w:rPr>
      </w:pPr>
    </w:p>
    <w:p w14:paraId="5FB455FB" w14:textId="1D80DA5D" w:rsidR="003E657A" w:rsidRPr="00B66797" w:rsidRDefault="00000000" w:rsidP="003E657A">
      <w:pPr>
        <w:pStyle w:val="STTSAlgoritma"/>
      </w:pPr>
      <w:r>
        <w:t xml:space="preserve">Segmen Program </w:t>
      </w:r>
      <w:r w:rsidR="00DE4A3C">
        <w:t>5</w:t>
      </w:r>
      <w:r>
        <w:t>.6 Script UpdateLine</w:t>
      </w:r>
    </w:p>
    <w:p w14:paraId="24535554" w14:textId="77777777" w:rsidR="003E657A" w:rsidRPr="00B66797" w:rsidRDefault="00000000">
      <w:pPr>
        <w:pStyle w:val="STTSAlgoritmaContent"/>
        <w:numPr>
          <w:ilvl w:val="0"/>
          <w:numId w:val="16"/>
        </w:numPr>
        <w:rPr>
          <w:lang w:val="en-ID"/>
        </w:rPr>
      </w:pPr>
      <w:r w:rsidRPr="00B66797">
        <w:rPr>
          <w:lang w:val="en-ID"/>
        </w:rPr>
        <w:t>Vector3 penTip = transform.position;</w:t>
      </w:r>
    </w:p>
    <w:p w14:paraId="2BFD3482" w14:textId="77777777" w:rsidR="003E657A" w:rsidRPr="00B66797" w:rsidRDefault="00000000" w:rsidP="003E657A">
      <w:pPr>
        <w:pStyle w:val="STTSAlgoritmaContent"/>
        <w:rPr>
          <w:lang w:val="en-ID"/>
        </w:rPr>
      </w:pPr>
      <w:r w:rsidRPr="00B66797">
        <w:rPr>
          <w:lang w:val="en-ID"/>
        </w:rPr>
        <w:t>Vector3 rayDirection = -transform.up;</w:t>
      </w:r>
    </w:p>
    <w:p w14:paraId="2BD43386" w14:textId="77777777" w:rsidR="003E657A" w:rsidRPr="00B66797" w:rsidRDefault="003E657A" w:rsidP="003E657A">
      <w:pPr>
        <w:pStyle w:val="STTSAlgoritmaContent"/>
        <w:rPr>
          <w:lang w:val="en-ID"/>
        </w:rPr>
      </w:pPr>
    </w:p>
    <w:p w14:paraId="06C95C6C" w14:textId="77777777" w:rsidR="003E657A" w:rsidRPr="00B66797" w:rsidRDefault="00000000" w:rsidP="003E657A">
      <w:pPr>
        <w:pStyle w:val="STTSAlgoritmaContent"/>
        <w:rPr>
          <w:lang w:val="en-ID"/>
        </w:rPr>
      </w:pPr>
      <w:r w:rsidRPr="00B66797">
        <w:rPr>
          <w:lang w:val="en-ID"/>
        </w:rPr>
        <w:t>RaycastHit hit;</w:t>
      </w:r>
    </w:p>
    <w:p w14:paraId="75EB4C4F" w14:textId="29435A70" w:rsidR="003E657A" w:rsidRDefault="00000000" w:rsidP="003E657A">
      <w:pPr>
        <w:pStyle w:val="STTSAlgoritmaContent"/>
        <w:rPr>
          <w:lang w:val="en-ID"/>
        </w:rPr>
      </w:pPr>
      <w:r w:rsidRPr="00B66797">
        <w:rPr>
          <w:lang w:val="en-ID"/>
        </w:rPr>
        <w:t xml:space="preserve">if (Physics.Raycast(penTip, rayDirection, out hit, </w:t>
      </w:r>
      <w:r>
        <w:rPr>
          <w:lang w:val="en-ID"/>
        </w:rPr>
        <w:t xml:space="preserve"> </w:t>
      </w:r>
    </w:p>
    <w:p w14:paraId="5EDB71ED" w14:textId="17F14E03" w:rsidR="003E657A" w:rsidRPr="00B66797" w:rsidRDefault="00000000" w:rsidP="003E657A">
      <w:pPr>
        <w:pStyle w:val="STTSAlgoritmaContent"/>
        <w:rPr>
          <w:lang w:val="en-ID"/>
        </w:rPr>
      </w:pPr>
      <w:r w:rsidRPr="00B66797">
        <w:rPr>
          <w:lang w:val="en-ID"/>
        </w:rPr>
        <w:t>maxDrawDistance, drawingSurface))</w:t>
      </w:r>
    </w:p>
    <w:p w14:paraId="23AE7B6C" w14:textId="1F4A7BF8" w:rsidR="003E657A" w:rsidRPr="00B66797" w:rsidRDefault="00000000" w:rsidP="003E657A">
      <w:pPr>
        <w:pStyle w:val="STTSAlgoritmaContent"/>
        <w:rPr>
          <w:lang w:val="en-ID"/>
        </w:rPr>
      </w:pPr>
      <w:r w:rsidRPr="00B66797">
        <w:rPr>
          <w:lang w:val="en-ID"/>
        </w:rPr>
        <w:t>{</w:t>
      </w:r>
    </w:p>
    <w:p w14:paraId="77C1AE68" w14:textId="61DB9D1F" w:rsidR="003E657A" w:rsidRPr="00B66797" w:rsidRDefault="00000000" w:rsidP="003E657A">
      <w:pPr>
        <w:pStyle w:val="STTSAlgoritmaContent"/>
        <w:rPr>
          <w:lang w:val="en-ID"/>
        </w:rPr>
      </w:pPr>
      <w:r>
        <w:rPr>
          <w:lang w:val="en-ID"/>
        </w:rPr>
        <w:t xml:space="preserve">   </w:t>
      </w:r>
      <w:r w:rsidRPr="00B66797">
        <w:rPr>
          <w:lang w:val="en-ID"/>
        </w:rPr>
        <w:t>Vector3 newPoint = hit.point;</w:t>
      </w:r>
    </w:p>
    <w:p w14:paraId="7D58E3E6" w14:textId="77777777" w:rsidR="003E657A" w:rsidRDefault="00000000" w:rsidP="003E657A">
      <w:pPr>
        <w:pStyle w:val="STTSAlgoritmaContent"/>
        <w:rPr>
          <w:lang w:val="en-ID"/>
        </w:rPr>
      </w:pPr>
      <w:r w:rsidRPr="00B66797">
        <w:rPr>
          <w:lang w:val="en-ID"/>
        </w:rPr>
        <w:t xml:space="preserve">   </w:t>
      </w:r>
    </w:p>
    <w:p w14:paraId="5C4CB341" w14:textId="2979772A" w:rsidR="003E657A" w:rsidRDefault="00000000" w:rsidP="003E657A">
      <w:pPr>
        <w:pStyle w:val="STTSAlgoritmaContent"/>
        <w:rPr>
          <w:lang w:val="en-ID"/>
        </w:rPr>
      </w:pPr>
      <w:r>
        <w:rPr>
          <w:lang w:val="en-ID"/>
        </w:rPr>
        <w:t xml:space="preserve">   </w:t>
      </w:r>
      <w:r w:rsidRPr="00B66797">
        <w:rPr>
          <w:lang w:val="en-ID"/>
        </w:rPr>
        <w:t xml:space="preserve">if (currentPoints.Count == 0 || </w:t>
      </w:r>
    </w:p>
    <w:p w14:paraId="0585BEFA" w14:textId="33DD53CF" w:rsidR="003E657A" w:rsidRDefault="00000000" w:rsidP="003E657A">
      <w:pPr>
        <w:pStyle w:val="STTSAlgoritmaContent"/>
        <w:rPr>
          <w:lang w:val="en-ID"/>
        </w:rPr>
      </w:pPr>
      <w:r>
        <w:rPr>
          <w:lang w:val="en-ID"/>
        </w:rPr>
        <w:t xml:space="preserve">   </w:t>
      </w:r>
      <w:r w:rsidRPr="00B66797">
        <w:rPr>
          <w:lang w:val="en-ID"/>
        </w:rPr>
        <w:t>Vector3.Distance(newPoint,currentPoints</w:t>
      </w:r>
      <w:r>
        <w:rPr>
          <w:lang w:val="en-ID"/>
        </w:rPr>
        <w:t xml:space="preserve"> </w:t>
      </w:r>
    </w:p>
    <w:p w14:paraId="76FC21AF" w14:textId="4CE505F6" w:rsidR="003E657A" w:rsidRPr="00B66797" w:rsidRDefault="00000000" w:rsidP="003E657A">
      <w:pPr>
        <w:pStyle w:val="STTSAlgoritmaContent"/>
        <w:rPr>
          <w:lang w:val="en-ID"/>
        </w:rPr>
      </w:pPr>
      <w:r>
        <w:rPr>
          <w:lang w:val="en-ID"/>
        </w:rPr>
        <w:lastRenderedPageBreak/>
        <w:t xml:space="preserve">   </w:t>
      </w:r>
      <w:r w:rsidRPr="00B66797">
        <w:rPr>
          <w:lang w:val="en-ID"/>
        </w:rPr>
        <w:t>[currentPoints.Count - 1]) &gt; minimumDistance)</w:t>
      </w:r>
    </w:p>
    <w:p w14:paraId="41A51E80" w14:textId="29D6EE20" w:rsidR="003E657A" w:rsidRPr="00B66797" w:rsidRDefault="00000000" w:rsidP="003E657A">
      <w:pPr>
        <w:pStyle w:val="STTSAlgoritmaContent"/>
        <w:rPr>
          <w:lang w:val="en-ID"/>
        </w:rPr>
      </w:pPr>
      <w:r w:rsidRPr="00B66797">
        <w:rPr>
          <w:lang w:val="en-ID"/>
        </w:rPr>
        <w:t xml:space="preserve">   </w:t>
      </w:r>
      <w:r>
        <w:rPr>
          <w:lang w:val="en-ID"/>
        </w:rPr>
        <w:t xml:space="preserve">   </w:t>
      </w:r>
      <w:r w:rsidRPr="00B66797">
        <w:rPr>
          <w:lang w:val="en-ID"/>
        </w:rPr>
        <w:t>{</w:t>
      </w:r>
    </w:p>
    <w:p w14:paraId="768FEBF0" w14:textId="511459E4" w:rsidR="003E657A" w:rsidRPr="00B66797" w:rsidRDefault="00000000" w:rsidP="003E657A">
      <w:pPr>
        <w:pStyle w:val="STTSAlgoritmaContent"/>
        <w:rPr>
          <w:lang w:val="en-ID"/>
        </w:rPr>
      </w:pPr>
      <w:r w:rsidRPr="00B66797">
        <w:rPr>
          <w:lang w:val="en-ID"/>
        </w:rPr>
        <w:t xml:space="preserve">      </w:t>
      </w:r>
      <w:r>
        <w:rPr>
          <w:lang w:val="en-ID"/>
        </w:rPr>
        <w:t xml:space="preserve">   </w:t>
      </w:r>
      <w:r w:rsidRPr="00B66797">
        <w:rPr>
          <w:lang w:val="en-ID"/>
        </w:rPr>
        <w:t>AddPoint(newPoint);</w:t>
      </w:r>
    </w:p>
    <w:p w14:paraId="0A5B556B" w14:textId="1AA9397F" w:rsidR="003E657A" w:rsidRDefault="00000000" w:rsidP="003E657A">
      <w:pPr>
        <w:pStyle w:val="STTSAlgoritmaContent"/>
        <w:rPr>
          <w:lang w:val="en-ID"/>
        </w:rPr>
      </w:pPr>
      <w:r w:rsidRPr="00B66797">
        <w:rPr>
          <w:lang w:val="en-ID"/>
        </w:rPr>
        <w:t xml:space="preserve">      }</w:t>
      </w:r>
    </w:p>
    <w:p w14:paraId="6CE8ADD4" w14:textId="759B1E15" w:rsidR="003E657A" w:rsidRDefault="00000000" w:rsidP="003E657A">
      <w:pPr>
        <w:pStyle w:val="STTSAlgoritmaContent"/>
        <w:rPr>
          <w:lang w:val="en-ID"/>
        </w:rPr>
      </w:pPr>
      <w:r w:rsidRPr="00B66797">
        <w:rPr>
          <w:lang w:val="en-ID"/>
        </w:rPr>
        <w:t>}</w:t>
      </w:r>
    </w:p>
    <w:p w14:paraId="2B0D205E" w14:textId="77777777" w:rsidR="00860129" w:rsidRDefault="00860129" w:rsidP="00860129">
      <w:pPr>
        <w:pStyle w:val="STTSAlgoritmaContent"/>
        <w:numPr>
          <w:ilvl w:val="0"/>
          <w:numId w:val="0"/>
        </w:numPr>
        <w:ind w:left="360" w:hanging="360"/>
        <w:rPr>
          <w:lang w:val="en-ID"/>
        </w:rPr>
      </w:pPr>
    </w:p>
    <w:p w14:paraId="4FD140B0" w14:textId="6E84C92E" w:rsidR="00860129" w:rsidRPr="00B66797" w:rsidRDefault="00000000" w:rsidP="00860129">
      <w:pPr>
        <w:rPr>
          <w:lang w:val="en-ID"/>
        </w:rPr>
      </w:pPr>
      <w:r w:rsidRPr="00860129">
        <w:rPr>
          <w:lang w:val="en-ID"/>
        </w:rPr>
        <w:t>Baris 1 mengambil posisi ujung pena dengan membaca koordinat transform dari objek, kemudian baris 2 menentukan arah tembakan ray ke bawah relatif terhadap orientasi pena menggunakan -transform.up sehingga sistem dapat mendeteksi permukaan gambar tepat di bawah ujung controller. Baris 4–6 menjalankan raycast dari posisi pena ke arah yang telah ditentukan dan memeriksa apakah sinar bertabrakan dengan layer drawingSurface dalam batas maxDrawDistance; jika tidak ada permukaan yang terdeteksi maka proses berhenti tanpa menambah titik baru, sehingga garis hanya terbentuk ketika benar-benar menyentuh papan gambar. Ketika raycast mengenai permukaan, baris 8 mengambil titik benturan sebagai koordinat gambar, lalu baris 10–12 memeriksa apakah titik tersebut layak ditambahkan dengan memastikan daftar masih kosong atau jarak dari titik terakhir melebihi minimumDistance, sehingga mencegah garis menjadi terlalu rapat atau berisi data titik berlebihan. Jika seluruh kondisi terpenuhi, baris 14 memanggil AddPoint(newPoint) untuk menambahkan titik ke garis, memastikan proses menggambar tetap halus, presisi, dan efisien tanpa noise akibat deteksi gerakan mikro.</w:t>
      </w:r>
    </w:p>
    <w:p w14:paraId="3561948E" w14:textId="77777777" w:rsidR="003E657A" w:rsidRDefault="003E657A" w:rsidP="003E657A">
      <w:pPr>
        <w:pStyle w:val="STTSAlgoritmaContent"/>
        <w:numPr>
          <w:ilvl w:val="0"/>
          <w:numId w:val="0"/>
        </w:numPr>
        <w:ind w:left="360" w:hanging="360"/>
        <w:rPr>
          <w:lang w:val="en-ID"/>
        </w:rPr>
      </w:pPr>
    </w:p>
    <w:p w14:paraId="7B8CCCD8" w14:textId="2EDB5143" w:rsidR="003E657A" w:rsidRPr="00746ACD" w:rsidRDefault="00000000" w:rsidP="003E657A">
      <w:pPr>
        <w:pStyle w:val="STTSAlgoritma"/>
      </w:pPr>
      <w:r>
        <w:t xml:space="preserve">Segmen Program </w:t>
      </w:r>
      <w:r w:rsidR="00DE4A3C">
        <w:t>5</w:t>
      </w:r>
      <w:r>
        <w:t>.</w:t>
      </w:r>
      <w:r w:rsidR="00DE4A3C">
        <w:t>7</w:t>
      </w:r>
      <w:r>
        <w:t xml:space="preserve"> Script Add Point</w:t>
      </w:r>
    </w:p>
    <w:p w14:paraId="639B82B0" w14:textId="77777777" w:rsidR="003E657A" w:rsidRPr="00746ACD" w:rsidRDefault="00000000">
      <w:pPr>
        <w:pStyle w:val="STTSAlgoritmaContent"/>
        <w:numPr>
          <w:ilvl w:val="0"/>
          <w:numId w:val="17"/>
        </w:numPr>
        <w:rPr>
          <w:lang w:val="en-ID"/>
        </w:rPr>
      </w:pPr>
      <w:r w:rsidRPr="00746ACD">
        <w:rPr>
          <w:lang w:val="en-ID"/>
        </w:rPr>
        <w:t>currentPoints.Add(point);</w:t>
      </w:r>
    </w:p>
    <w:p w14:paraId="5FF17C77" w14:textId="77777777" w:rsidR="003E657A" w:rsidRDefault="00000000" w:rsidP="003E657A">
      <w:pPr>
        <w:pStyle w:val="STTSAlgoritmaContent"/>
        <w:rPr>
          <w:lang w:val="en-ID"/>
        </w:rPr>
      </w:pPr>
      <w:r w:rsidRPr="00746ACD">
        <w:rPr>
          <w:lang w:val="en-ID"/>
        </w:rPr>
        <w:t>currentLine.positionCount = currentPoints.Count;</w:t>
      </w:r>
    </w:p>
    <w:p w14:paraId="4E40DBF6" w14:textId="77777777" w:rsidR="003E657A" w:rsidRDefault="00000000" w:rsidP="003E657A">
      <w:pPr>
        <w:pStyle w:val="STTSAlgoritmaContent"/>
        <w:rPr>
          <w:lang w:val="en-ID"/>
        </w:rPr>
      </w:pPr>
      <w:r w:rsidRPr="00746ACD">
        <w:rPr>
          <w:lang w:val="en-ID"/>
        </w:rPr>
        <w:t>currentLine.SetPosition(currentPoints.Count - 1, point);</w:t>
      </w:r>
    </w:p>
    <w:p w14:paraId="75E4A5AA" w14:textId="77777777" w:rsidR="003E657A" w:rsidRDefault="003E657A" w:rsidP="00213F9F">
      <w:pPr>
        <w:rPr>
          <w:lang w:val="id-ID"/>
        </w:rPr>
      </w:pPr>
    </w:p>
    <w:p w14:paraId="2ABB8784" w14:textId="2AF625AD" w:rsidR="00F00169" w:rsidRDefault="00000000" w:rsidP="00213F9F">
      <w:pPr>
        <w:rPr>
          <w:lang w:val="id-ID"/>
        </w:rPr>
      </w:pPr>
      <w:r w:rsidRPr="006A1D8B">
        <w:t xml:space="preserve">Baris 1 menambahkan titik baru ke dalam currentPoints, yaitu daftar koordinat yang menyimpan seluruh posisi garis yang sedang digambar sehingga setiap pergerakan controller atau tangan pengguna tercatat sebagai bagian dari bentuk goresan. Setelah titik tersimpan, baris 2 memperbarui positionCount milik currentLine agar jumlah titik yang dirender pada LineRenderer sesuai dengan total titik yang telah terkumpul, sehingga garis dapat memanjang mengikuti input pengguna secara real time. Baris 3 kemudian menentukan posisi titik terbaru pada indeks terakhir menggunakan SetPosition, sehingga titik yang baru ditambahkan </w:t>
      </w:r>
      <w:r w:rsidRPr="006A1D8B">
        <w:lastRenderedPageBreak/>
        <w:t>langsung muncul pada ujung garis dan menghasilkan efek menggambar yang mulus tanpa jeda. Urutan sederhana ini memastikan setiap titik baru langsung terhubung ke titik sebelumnya, menjaga kontinuitas visual garis selama proses menggambar berlangsung.</w:t>
      </w:r>
      <w:r w:rsidR="00AA02D2">
        <w:rPr>
          <w:lang w:val="id-ID"/>
        </w:rPr>
        <w:t xml:space="preserve"> </w:t>
      </w:r>
    </w:p>
    <w:p w14:paraId="44E55E45" w14:textId="77777777" w:rsidR="00213F9F" w:rsidRPr="00213F9F" w:rsidRDefault="00213F9F" w:rsidP="00213F9F">
      <w:pPr>
        <w:rPr>
          <w:lang w:val="id-ID"/>
        </w:rPr>
      </w:pPr>
    </w:p>
    <w:p w14:paraId="21B0DDB5" w14:textId="26E7145B" w:rsidR="00324D92" w:rsidRPr="00C41EF2" w:rsidRDefault="00000000" w:rsidP="00C41EF2">
      <w:pPr>
        <w:pStyle w:val="STTSAlgoritma"/>
      </w:pPr>
      <w:bookmarkStart w:id="0" w:name="_Hlk215174905"/>
      <w:r>
        <w:t>Segmen Program</w:t>
      </w:r>
      <w:r w:rsidR="005C20F3">
        <w:t xml:space="preserve"> </w:t>
      </w:r>
      <w:r w:rsidR="00DE4A3C">
        <w:t>5.8</w:t>
      </w:r>
      <w:r w:rsidR="005C20F3">
        <w:t xml:space="preserve"> </w:t>
      </w:r>
      <w:r>
        <w:t>Script TombolClear</w:t>
      </w:r>
    </w:p>
    <w:p w14:paraId="1936223A" w14:textId="53C6D9E1" w:rsidR="00324D92" w:rsidRPr="00324D92" w:rsidRDefault="00000000">
      <w:pPr>
        <w:pStyle w:val="STTSAlgoritmaContent"/>
        <w:numPr>
          <w:ilvl w:val="0"/>
          <w:numId w:val="11"/>
        </w:numPr>
        <w:rPr>
          <w:lang w:val="en-ID"/>
        </w:rPr>
      </w:pPr>
      <w:r w:rsidRPr="00324D92">
        <w:rPr>
          <w:lang w:val="en-ID"/>
        </w:rPr>
        <w:t>foreach (Transform child in lineParent.transform)</w:t>
      </w:r>
    </w:p>
    <w:p w14:paraId="4CCBCAC2" w14:textId="2092DF77" w:rsidR="00324D92" w:rsidRPr="00324D92" w:rsidRDefault="00000000">
      <w:pPr>
        <w:pStyle w:val="STTSAlgoritmaContent"/>
        <w:numPr>
          <w:ilvl w:val="0"/>
          <w:numId w:val="11"/>
        </w:numPr>
        <w:rPr>
          <w:lang w:val="en-ID"/>
        </w:rPr>
      </w:pPr>
      <w:r>
        <w:rPr>
          <w:lang w:val="en-ID"/>
        </w:rPr>
        <w:t xml:space="preserve">   </w:t>
      </w:r>
      <w:r w:rsidRPr="00324D92">
        <w:rPr>
          <w:lang w:val="en-ID"/>
        </w:rPr>
        <w:t>{</w:t>
      </w:r>
    </w:p>
    <w:p w14:paraId="412E5D74" w14:textId="011A3BFE" w:rsidR="00324D92" w:rsidRPr="00324D92" w:rsidRDefault="00000000">
      <w:pPr>
        <w:pStyle w:val="STTSAlgoritmaContent"/>
        <w:numPr>
          <w:ilvl w:val="0"/>
          <w:numId w:val="11"/>
        </w:numPr>
        <w:rPr>
          <w:lang w:val="en-ID"/>
        </w:rPr>
      </w:pPr>
      <w:r w:rsidRPr="00324D92">
        <w:rPr>
          <w:lang w:val="en-ID"/>
        </w:rPr>
        <w:t xml:space="preserve">   </w:t>
      </w:r>
      <w:r w:rsidR="00C41EF2">
        <w:rPr>
          <w:lang w:val="en-ID"/>
        </w:rPr>
        <w:t xml:space="preserve">   </w:t>
      </w:r>
      <w:r w:rsidRPr="00324D92">
        <w:rPr>
          <w:lang w:val="en-ID"/>
        </w:rPr>
        <w:t>Destroy(child.gameObject);</w:t>
      </w:r>
    </w:p>
    <w:p w14:paraId="2AC3F0FA" w14:textId="23DF9104" w:rsidR="00324D92" w:rsidRPr="00324D92" w:rsidRDefault="00000000">
      <w:pPr>
        <w:pStyle w:val="STTSAlgoritmaContent"/>
        <w:numPr>
          <w:ilvl w:val="0"/>
          <w:numId w:val="11"/>
        </w:numPr>
        <w:rPr>
          <w:lang w:val="en-ID"/>
        </w:rPr>
      </w:pPr>
      <w:r w:rsidRPr="00324D92">
        <w:rPr>
          <w:lang w:val="en-ID"/>
        </w:rPr>
        <w:t xml:space="preserve">   }</w:t>
      </w:r>
    </w:p>
    <w:p w14:paraId="3A68EA83" w14:textId="101ADB46" w:rsidR="006F6AEF" w:rsidRDefault="00000000">
      <w:pPr>
        <w:pStyle w:val="STTSAlgoritmaContent"/>
        <w:numPr>
          <w:ilvl w:val="0"/>
          <w:numId w:val="11"/>
        </w:numPr>
        <w:rPr>
          <w:lang w:val="en-ID"/>
        </w:rPr>
      </w:pPr>
      <w:r w:rsidRPr="00324D92">
        <w:rPr>
          <w:lang w:val="en-ID"/>
        </w:rPr>
        <w:t>drawnLines.Clear();</w:t>
      </w:r>
    </w:p>
    <w:p w14:paraId="45216F2E" w14:textId="77777777" w:rsidR="006F6AEF" w:rsidRDefault="006F6AEF" w:rsidP="006F6AEF">
      <w:pPr>
        <w:pStyle w:val="STTSAlgoritmaContent"/>
        <w:numPr>
          <w:ilvl w:val="0"/>
          <w:numId w:val="0"/>
        </w:numPr>
        <w:ind w:left="360" w:hanging="360"/>
        <w:rPr>
          <w:lang w:val="en-ID"/>
        </w:rPr>
      </w:pPr>
    </w:p>
    <w:p w14:paraId="40B94379" w14:textId="4A26F042" w:rsidR="00C41EF2" w:rsidRPr="00C41EF2" w:rsidRDefault="00000000" w:rsidP="00213F9F">
      <w:pPr>
        <w:rPr>
          <w:lang w:val="en-ID"/>
        </w:rPr>
      </w:pPr>
      <w:r w:rsidRPr="006A1D8B">
        <w:t>Baris 1 melakukan iterasi melalui setiap Transform anak yang berada di dalam lineParent, yang berarti seluruh garis yang pernah digambar dan tersimpan sebagai objek turunan akan diproses satu per satu. Pada baris 3 setiap objek anak tersebut dihancurkan menggunakan Destroy, sehingga seluruh gambar yang ada pada kanvas VR langsung dihapus tanpa menyisakan satu pun garis. Setelah proses penghancuran selesai, baris 5 mengosongkan struktur data drawnLines untuk memastikan bahwa tumpukan riwayat garis juga bersih dan konsisten dengan kondisi visual di scene. Dengan alur ini, fitur reset memastikan kanvas kembali ke keadaan awal secara menyeluruh — menghapus seluruh elemen gambar dan riwayatnya sekaligus agar pengguna dapat memulai ulang tanpa residu dari sesi sebelumnya.</w:t>
      </w:r>
    </w:p>
    <w:bookmarkEnd w:id="0"/>
    <w:p w14:paraId="5B2B4F32" w14:textId="77777777" w:rsidR="00C41EF2" w:rsidRDefault="00C41EF2" w:rsidP="00C41EF2">
      <w:pPr>
        <w:pStyle w:val="STTSAlgoritmaContent"/>
        <w:numPr>
          <w:ilvl w:val="0"/>
          <w:numId w:val="0"/>
        </w:numPr>
        <w:ind w:left="360" w:hanging="360"/>
        <w:rPr>
          <w:lang w:val="en-ID"/>
        </w:rPr>
      </w:pPr>
    </w:p>
    <w:p w14:paraId="73A9DA5D" w14:textId="594FFBFA" w:rsidR="00C41EF2" w:rsidRDefault="00000000" w:rsidP="00C41EF2">
      <w:pPr>
        <w:pStyle w:val="STTSAlgoritma"/>
      </w:pPr>
      <w:r>
        <w:t xml:space="preserve">Segmen Program </w:t>
      </w:r>
      <w:r w:rsidR="00DE4A3C">
        <w:t>5.9</w:t>
      </w:r>
      <w:r>
        <w:t xml:space="preserve"> Script TombolUndo</w:t>
      </w:r>
    </w:p>
    <w:p w14:paraId="4AED4D4E" w14:textId="23909A8E" w:rsidR="0050062C" w:rsidRPr="0050062C" w:rsidRDefault="00000000">
      <w:pPr>
        <w:pStyle w:val="STTSAlgoritmaContent"/>
        <w:numPr>
          <w:ilvl w:val="0"/>
          <w:numId w:val="12"/>
        </w:numPr>
        <w:rPr>
          <w:lang w:val="en-ID"/>
        </w:rPr>
      </w:pPr>
      <w:r w:rsidRPr="0050062C">
        <w:rPr>
          <w:lang w:val="en-ID"/>
        </w:rPr>
        <w:t>if (drawnLines.Count &gt; 0)</w:t>
      </w:r>
    </w:p>
    <w:p w14:paraId="0CBB78D7" w14:textId="4B7779A2" w:rsidR="0050062C" w:rsidRPr="0050062C" w:rsidRDefault="00000000" w:rsidP="0050062C">
      <w:pPr>
        <w:pStyle w:val="STTSAlgoritmaContent"/>
        <w:rPr>
          <w:lang w:val="en-ID"/>
        </w:rPr>
      </w:pPr>
      <w:r>
        <w:rPr>
          <w:lang w:val="en-ID"/>
        </w:rPr>
        <w:t xml:space="preserve">   </w:t>
      </w:r>
      <w:r w:rsidRPr="0050062C">
        <w:rPr>
          <w:lang w:val="en-ID"/>
        </w:rPr>
        <w:t>{</w:t>
      </w:r>
    </w:p>
    <w:p w14:paraId="0F1778DF" w14:textId="755D936E" w:rsidR="0050062C" w:rsidRPr="0050062C" w:rsidRDefault="00000000" w:rsidP="0050062C">
      <w:pPr>
        <w:pStyle w:val="STTSAlgoritmaContent"/>
        <w:rPr>
          <w:lang w:val="en-ID"/>
        </w:rPr>
      </w:pPr>
      <w:r w:rsidRPr="0050062C">
        <w:rPr>
          <w:lang w:val="en-ID"/>
        </w:rPr>
        <w:t xml:space="preserve">   </w:t>
      </w:r>
      <w:r>
        <w:rPr>
          <w:lang w:val="en-ID"/>
        </w:rPr>
        <w:t xml:space="preserve">   </w:t>
      </w:r>
      <w:r w:rsidRPr="0050062C">
        <w:rPr>
          <w:lang w:val="en-ID"/>
        </w:rPr>
        <w:t>GameObject lastLine = drawnLines.Pop();</w:t>
      </w:r>
    </w:p>
    <w:p w14:paraId="0B599750" w14:textId="77777777" w:rsidR="0050062C" w:rsidRDefault="00000000" w:rsidP="0050062C">
      <w:pPr>
        <w:pStyle w:val="STTSAlgoritmaContent"/>
        <w:rPr>
          <w:lang w:val="en-ID"/>
        </w:rPr>
      </w:pPr>
      <w:r w:rsidRPr="0050062C">
        <w:rPr>
          <w:lang w:val="en-ID"/>
        </w:rPr>
        <w:t xml:space="preserve">      Destroy(lastLine);</w:t>
      </w:r>
    </w:p>
    <w:p w14:paraId="037F36B2" w14:textId="1A0E54FA" w:rsidR="00453EA7" w:rsidRDefault="00000000" w:rsidP="00453EA7">
      <w:pPr>
        <w:pStyle w:val="STTSAlgoritmaContent"/>
        <w:rPr>
          <w:lang w:val="en-ID"/>
        </w:rPr>
      </w:pPr>
      <w:r>
        <w:rPr>
          <w:lang w:val="en-ID"/>
        </w:rPr>
        <w:t xml:space="preserve">   </w:t>
      </w:r>
      <w:r w:rsidRPr="0050062C">
        <w:rPr>
          <w:lang w:val="en-ID"/>
        </w:rPr>
        <w:t>}</w:t>
      </w:r>
    </w:p>
    <w:p w14:paraId="308E0596" w14:textId="77777777" w:rsidR="006F6AEF" w:rsidRDefault="006F6AEF" w:rsidP="006F6AEF">
      <w:pPr>
        <w:pStyle w:val="STTSAlgoritmaContent"/>
        <w:numPr>
          <w:ilvl w:val="0"/>
          <w:numId w:val="0"/>
        </w:numPr>
        <w:ind w:left="360" w:hanging="360"/>
        <w:rPr>
          <w:lang w:val="en-ID"/>
        </w:rPr>
      </w:pPr>
    </w:p>
    <w:p w14:paraId="5AE0CA73" w14:textId="52389D68" w:rsidR="0070049E" w:rsidRDefault="00000000" w:rsidP="003E657A">
      <w:pPr>
        <w:rPr>
          <w:lang w:val="en-ID"/>
        </w:rPr>
      </w:pPr>
      <w:r w:rsidRPr="006A1D8B">
        <w:t xml:space="preserve">Baris 1 memeriksa apakah terdapat elemen pada drawnLines, yaitu tumpukan objek garis yang pernah digambar oleh pengguna, sehingga sistem hanya menjalankan proses penghapusan ketika benar-benar ada garis yang dapat dihapus. Jika kondisinya terpenuhi, baris 3 mengambil elemen terakhir dari tumpukan menggunakan Pop(), yang secara logika merepresentasikan garis yang paling terakhir dibuat, sejalan dengan konsep undo satu langkah pada fitur menggambar. </w:t>
      </w:r>
      <w:r w:rsidRPr="006A1D8B">
        <w:lastRenderedPageBreak/>
        <w:t>Baris 4 kemudian menghancurkan objek garis tersebut dari scene menggunakan Destroy, sehingga visual gambar terakhir hilang dari tampilan tanpa mengganggu garis lain yang masih tersisa. Struktur sederhana ini memungkinkan fitur undo bekerja dengan urutan sempurna dan aman, hanya menghapus satu garis terakhir setiap kali tombol undo ditekan tanpa memengaruhi keseluruhan kanvas.</w:t>
      </w:r>
    </w:p>
    <w:p w14:paraId="410DBF12" w14:textId="77777777" w:rsidR="00DE59F5" w:rsidRDefault="00DE59F5" w:rsidP="00DE59F5">
      <w:pPr>
        <w:pStyle w:val="STTSAlgoritmaContent"/>
        <w:numPr>
          <w:ilvl w:val="0"/>
          <w:numId w:val="0"/>
        </w:numPr>
        <w:ind w:left="360" w:hanging="360"/>
        <w:rPr>
          <w:rFonts w:ascii="Cascadia Mono" w:hAnsi="Cascadia Mono" w:cs="Cascadia Mono"/>
          <w:color w:val="000000"/>
          <w:sz w:val="19"/>
          <w:szCs w:val="19"/>
          <w:lang w:val="en-ID"/>
        </w:rPr>
      </w:pPr>
    </w:p>
    <w:p w14:paraId="269B208C" w14:textId="7CDE7CE5" w:rsidR="00DE59F5" w:rsidRDefault="00000000">
      <w:pPr>
        <w:pStyle w:val="STTSJudulSubBab"/>
        <w:numPr>
          <w:ilvl w:val="1"/>
          <w:numId w:val="86"/>
        </w:numPr>
        <w:ind w:left="709" w:hanging="709"/>
        <w:rPr>
          <w:lang w:val="id-ID"/>
        </w:rPr>
      </w:pPr>
      <w:r>
        <w:rPr>
          <w:lang w:val="id-ID"/>
        </w:rPr>
        <w:t xml:space="preserve">API </w:t>
      </w:r>
      <w:r w:rsidR="00213F9F">
        <w:rPr>
          <w:lang w:val="id-ID"/>
        </w:rPr>
        <w:t>Kanji Reco</w:t>
      </w:r>
      <w:r>
        <w:rPr>
          <w:lang w:val="id-ID"/>
        </w:rPr>
        <w:t>g</w:t>
      </w:r>
      <w:r w:rsidR="00213F9F">
        <w:rPr>
          <w:lang w:val="id-ID"/>
        </w:rPr>
        <w:t>nition</w:t>
      </w:r>
      <w:r w:rsidR="00213F9F">
        <w:rPr>
          <w:lang w:val="id-ID"/>
        </w:rPr>
        <w:tab/>
      </w:r>
      <w:r>
        <w:rPr>
          <w:lang w:val="id-ID"/>
        </w:rPr>
        <w:t xml:space="preserve"> </w:t>
      </w:r>
    </w:p>
    <w:p w14:paraId="66B1EA1D" w14:textId="2A178AB1" w:rsidR="003E657A" w:rsidRDefault="00000000" w:rsidP="00213F9F">
      <w:pPr>
        <w:rPr>
          <w:b/>
        </w:rPr>
      </w:pPr>
      <w:r w:rsidRPr="003A4444">
        <w:t>Alur kerja fitur pengenalan kanji dimulai ketika pengguna menekan tombol detect, dimana fungsi CaptureAndRecognize terlebih dahulu memastikan bahwa sistem tidak sedang memproses data untuk mencegah konflik proses. Setelah dipastikan aman, coroutine CaptureAndRecognizeCoroutine dijalankan untuk menangkap tampilan dari RenderTexture, mengonversinya menjadi berkas gambar, menampilkannya sebagai pratinjau, serta memperbarui status secara bertahap agar pengguna mengetahui progres pemrosesan. Gambar yang telah dikonversi kemudian dienkode ke dalam format Base64 dan dikirim ke Google Vision melalui fungsi RecognizeText untuk memperoleh hasil deteksi karakter kanji, yang selanjutnya menjadi masukan bagi proses penerjemahan menggunakan fungsi TranslateText. Apabila kedua proses tersebut berhasil, sistem menampilkan hasil deteksi kanji dan terjemahannya pada antarmuka serta menandai proses sebagai selesai, sedangkan pada kondisi kegagalan pesan kesalahan ditampilkan dan status pemrosesan diatur ulang sehingga fitur dapat digunakan kembali tanpa gangguan.</w:t>
      </w:r>
    </w:p>
    <w:p w14:paraId="3E8B67A1" w14:textId="77777777" w:rsidR="003A4444" w:rsidRDefault="003A4444" w:rsidP="00213F9F">
      <w:pPr>
        <w:rPr>
          <w:lang w:val="id-ID"/>
        </w:rPr>
      </w:pPr>
    </w:p>
    <w:p w14:paraId="283C6F01" w14:textId="167A1EDB" w:rsidR="00DE59F5" w:rsidRPr="00C41EF2" w:rsidRDefault="00000000" w:rsidP="00DE59F5">
      <w:pPr>
        <w:pStyle w:val="STTSAlgoritma"/>
      </w:pPr>
      <w:r>
        <w:t xml:space="preserve">Segmen Program </w:t>
      </w:r>
      <w:r w:rsidR="00DE4A3C">
        <w:t>5.10</w:t>
      </w:r>
      <w:r>
        <w:t xml:space="preserve"> Script CaptureAndRecognize</w:t>
      </w:r>
    </w:p>
    <w:p w14:paraId="317B5287" w14:textId="77777777" w:rsidR="00DE59F5" w:rsidRPr="006A1D8B" w:rsidRDefault="00000000">
      <w:pPr>
        <w:pStyle w:val="STTSAlgoritmaContent"/>
        <w:numPr>
          <w:ilvl w:val="0"/>
          <w:numId w:val="63"/>
        </w:numPr>
        <w:rPr>
          <w:lang w:val="en-ID"/>
        </w:rPr>
      </w:pPr>
      <w:r w:rsidRPr="006A1D8B">
        <w:rPr>
          <w:lang w:val="en-ID"/>
        </w:rPr>
        <w:t>if (isProcessing)</w:t>
      </w:r>
    </w:p>
    <w:p w14:paraId="6319E4B9" w14:textId="77777777" w:rsidR="00DE59F5" w:rsidRPr="00D14148" w:rsidRDefault="00000000">
      <w:pPr>
        <w:pStyle w:val="STTSAlgoritmaContent"/>
        <w:numPr>
          <w:ilvl w:val="0"/>
          <w:numId w:val="11"/>
        </w:numPr>
        <w:rPr>
          <w:lang w:val="en-ID"/>
        </w:rPr>
      </w:pPr>
      <w:r>
        <w:rPr>
          <w:lang w:val="en-ID"/>
        </w:rPr>
        <w:t xml:space="preserve">   </w:t>
      </w:r>
      <w:r w:rsidRPr="00D14148">
        <w:rPr>
          <w:lang w:val="en-ID"/>
        </w:rPr>
        <w:t>{</w:t>
      </w:r>
    </w:p>
    <w:p w14:paraId="73688BAF" w14:textId="77777777" w:rsidR="00DE59F5" w:rsidRPr="00D14148" w:rsidRDefault="00000000">
      <w:pPr>
        <w:pStyle w:val="STTSAlgoritmaContent"/>
        <w:numPr>
          <w:ilvl w:val="0"/>
          <w:numId w:val="11"/>
        </w:numPr>
        <w:rPr>
          <w:lang w:val="en-ID"/>
        </w:rPr>
      </w:pPr>
      <w:r w:rsidRPr="00D14148">
        <w:rPr>
          <w:lang w:val="en-ID"/>
        </w:rPr>
        <w:t xml:space="preserve">   </w:t>
      </w:r>
      <w:r>
        <w:rPr>
          <w:lang w:val="en-ID"/>
        </w:rPr>
        <w:t xml:space="preserve">   </w:t>
      </w:r>
      <w:r w:rsidRPr="00D14148">
        <w:rPr>
          <w:lang w:val="en-ID"/>
        </w:rPr>
        <w:t>UpdateStatus("Sedang memproses...");</w:t>
      </w:r>
    </w:p>
    <w:p w14:paraId="0CC3A9CB" w14:textId="77777777" w:rsidR="00DE59F5" w:rsidRPr="00D14148" w:rsidRDefault="00000000">
      <w:pPr>
        <w:pStyle w:val="STTSAlgoritmaContent"/>
        <w:numPr>
          <w:ilvl w:val="0"/>
          <w:numId w:val="11"/>
        </w:numPr>
        <w:rPr>
          <w:lang w:val="en-ID"/>
        </w:rPr>
      </w:pPr>
      <w:r w:rsidRPr="00D14148">
        <w:rPr>
          <w:lang w:val="en-ID"/>
        </w:rPr>
        <w:t xml:space="preserve">      return;</w:t>
      </w:r>
    </w:p>
    <w:p w14:paraId="495595E8" w14:textId="77777777" w:rsidR="00DE59F5" w:rsidRPr="00D14148" w:rsidRDefault="00000000">
      <w:pPr>
        <w:pStyle w:val="STTSAlgoritmaContent"/>
        <w:numPr>
          <w:ilvl w:val="0"/>
          <w:numId w:val="11"/>
        </w:numPr>
        <w:rPr>
          <w:lang w:val="en-ID"/>
        </w:rPr>
      </w:pPr>
      <w:r w:rsidRPr="00D14148">
        <w:rPr>
          <w:lang w:val="en-ID"/>
        </w:rPr>
        <w:t xml:space="preserve">   }</w:t>
      </w:r>
    </w:p>
    <w:p w14:paraId="7364B1DB" w14:textId="77777777" w:rsidR="00DE59F5" w:rsidRPr="006A1D8B" w:rsidRDefault="00000000">
      <w:pPr>
        <w:pStyle w:val="STTSAlgoritmaContent"/>
        <w:numPr>
          <w:ilvl w:val="0"/>
          <w:numId w:val="11"/>
        </w:numPr>
        <w:rPr>
          <w:b/>
          <w:bCs/>
          <w:sz w:val="24"/>
          <w:lang w:val="id-ID"/>
        </w:rPr>
      </w:pPr>
      <w:r w:rsidRPr="00D14148">
        <w:rPr>
          <w:lang w:val="en-ID"/>
        </w:rPr>
        <w:t>StartCoroutine(CaptureAndRecognizeCoroutine());</w:t>
      </w:r>
    </w:p>
    <w:p w14:paraId="7FAAB3C7" w14:textId="77777777" w:rsidR="006A1D8B" w:rsidRDefault="006A1D8B" w:rsidP="006A1D8B">
      <w:pPr>
        <w:pStyle w:val="STTSAlgoritmaContent"/>
        <w:numPr>
          <w:ilvl w:val="0"/>
          <w:numId w:val="0"/>
        </w:numPr>
        <w:ind w:left="360" w:hanging="360"/>
        <w:rPr>
          <w:lang w:val="en-ID"/>
        </w:rPr>
      </w:pPr>
    </w:p>
    <w:p w14:paraId="235B623B" w14:textId="6FB05A2D" w:rsidR="006A1D8B" w:rsidRPr="00D14148" w:rsidRDefault="00000000" w:rsidP="006A1D8B">
      <w:pPr>
        <w:rPr>
          <w:lang w:val="id-ID"/>
        </w:rPr>
      </w:pPr>
      <w:r w:rsidRPr="006A1D8B">
        <w:t xml:space="preserve">Baris 1 memeriksa apakah sistem sedang menjalankan proses pengenalan kanji untuk mencegah pengguna menekan tombol deteksi secara berulang dan memicu pemanggilan fungsi berlapis yang dapat menimbulkan error. Jika isProcessing bernilai true, baris 2–4 langsung menampilkan status “Sedang memproses…” agar pengguna memahami bahwa tindakan sebelumnya belum </w:t>
      </w:r>
      <w:r w:rsidRPr="006A1D8B">
        <w:lastRenderedPageBreak/>
        <w:t>selesai, kemudian fungsi dihentikan dengan return tanpa melanjutkan alur eksekusi. Ketika kondisi tersebut tidak terjadi dan sistem dalam keadaan idle, baris 6 memulai proses utama dengan memanggil coroutine CaptureAndRecognizeCoroutine() yang akan menangani pengambilan gambar, pengiriman ke Vision API, serta pemrosesan hasil deteksi hingga selesai. Struktur sederhana ini memastikan alur fitur tetap aman, terkontrol, dan tidak terganggu oleh input pengguna yang terlalu cepat.</w:t>
      </w:r>
    </w:p>
    <w:p w14:paraId="790810D2" w14:textId="77777777" w:rsidR="00DE59F5" w:rsidRDefault="00DE59F5" w:rsidP="00DE59F5">
      <w:pPr>
        <w:pStyle w:val="STTSAlgoritmaContent"/>
        <w:numPr>
          <w:ilvl w:val="0"/>
          <w:numId w:val="0"/>
        </w:numPr>
        <w:ind w:left="360" w:hanging="360"/>
        <w:rPr>
          <w:lang w:val="en-ID"/>
        </w:rPr>
      </w:pPr>
    </w:p>
    <w:p w14:paraId="457A48A4" w14:textId="68461E78" w:rsidR="00DE59F5" w:rsidRPr="00D14148" w:rsidRDefault="00000000" w:rsidP="00DE59F5">
      <w:pPr>
        <w:pStyle w:val="STTSAlgoritma"/>
      </w:pPr>
      <w:r>
        <w:t xml:space="preserve">Segmen Program </w:t>
      </w:r>
      <w:r w:rsidR="00DE4A3C">
        <w:t>5.11</w:t>
      </w:r>
      <w:r>
        <w:t xml:space="preserve"> Script CaptureAndRecognizeCoroutine</w:t>
      </w:r>
    </w:p>
    <w:p w14:paraId="7F419B42" w14:textId="77777777" w:rsidR="00DE59F5" w:rsidRPr="00D14148" w:rsidRDefault="00000000">
      <w:pPr>
        <w:pStyle w:val="STTSAlgoritmaContent"/>
        <w:numPr>
          <w:ilvl w:val="0"/>
          <w:numId w:val="21"/>
        </w:numPr>
        <w:rPr>
          <w:lang w:val="en-ID"/>
        </w:rPr>
      </w:pPr>
      <w:r w:rsidRPr="00D14148">
        <w:rPr>
          <w:lang w:val="en-ID"/>
        </w:rPr>
        <w:t>isProcessing = true;</w:t>
      </w:r>
    </w:p>
    <w:p w14:paraId="12EE3175" w14:textId="77777777" w:rsidR="00DE59F5" w:rsidRPr="00D14148" w:rsidRDefault="00000000" w:rsidP="00DE59F5">
      <w:pPr>
        <w:pStyle w:val="STTSAlgoritmaContent"/>
        <w:rPr>
          <w:lang w:val="en-ID"/>
        </w:rPr>
      </w:pPr>
      <w:r w:rsidRPr="00D14148">
        <w:rPr>
          <w:lang w:val="en-ID"/>
        </w:rPr>
        <w:t>UpdateStatus("Mengambil gambar...");</w:t>
      </w:r>
    </w:p>
    <w:p w14:paraId="56EC205B" w14:textId="77777777" w:rsidR="00DE59F5" w:rsidRDefault="00DE59F5" w:rsidP="00DE59F5">
      <w:pPr>
        <w:pStyle w:val="STTSAlgoritmaContent"/>
        <w:rPr>
          <w:lang w:val="en-ID"/>
        </w:rPr>
      </w:pPr>
    </w:p>
    <w:p w14:paraId="3BA22E82" w14:textId="77777777" w:rsidR="00DE59F5" w:rsidRPr="00D14148" w:rsidRDefault="00000000" w:rsidP="00DE59F5">
      <w:pPr>
        <w:pStyle w:val="STTSAlgoritmaContent"/>
        <w:rPr>
          <w:lang w:val="en-ID"/>
        </w:rPr>
      </w:pPr>
      <w:r w:rsidRPr="00D14148">
        <w:rPr>
          <w:lang w:val="en-ID"/>
        </w:rPr>
        <w:t>if (sourceRenderTexture == null)</w:t>
      </w:r>
    </w:p>
    <w:p w14:paraId="57DEF6D5" w14:textId="77777777" w:rsidR="00DE59F5" w:rsidRPr="00D14148" w:rsidRDefault="00000000" w:rsidP="00DE59F5">
      <w:pPr>
        <w:pStyle w:val="STTSAlgoritmaContent"/>
        <w:rPr>
          <w:lang w:val="en-ID"/>
        </w:rPr>
      </w:pPr>
      <w:r w:rsidRPr="00D14148">
        <w:rPr>
          <w:lang w:val="en-ID"/>
        </w:rPr>
        <w:t>{</w:t>
      </w:r>
    </w:p>
    <w:p w14:paraId="1FB03FC5" w14:textId="77777777" w:rsidR="00DE59F5" w:rsidRPr="00D14148" w:rsidRDefault="00000000" w:rsidP="00DE59F5">
      <w:pPr>
        <w:pStyle w:val="STTSAlgoritmaContent"/>
        <w:rPr>
          <w:lang w:val="en-ID"/>
        </w:rPr>
      </w:pPr>
      <w:r w:rsidRPr="00D14148">
        <w:rPr>
          <w:lang w:val="en-ID"/>
        </w:rPr>
        <w:t xml:space="preserve">    Debug.LogError("RenderTexture tidak ditemukan!");</w:t>
      </w:r>
    </w:p>
    <w:p w14:paraId="478B1BBE" w14:textId="77777777" w:rsidR="00DE59F5" w:rsidRPr="00D14148" w:rsidRDefault="00000000" w:rsidP="00DE59F5">
      <w:pPr>
        <w:pStyle w:val="STTSAlgoritmaContent"/>
        <w:rPr>
          <w:lang w:val="en-ID"/>
        </w:rPr>
      </w:pPr>
      <w:r w:rsidRPr="00D14148">
        <w:rPr>
          <w:lang w:val="en-ID"/>
        </w:rPr>
        <w:t xml:space="preserve">    UpdateStatus("Error: RenderTexture tidak ditemukan!");</w:t>
      </w:r>
    </w:p>
    <w:p w14:paraId="3EB42430" w14:textId="77777777" w:rsidR="00DE59F5" w:rsidRPr="00D14148" w:rsidRDefault="00000000" w:rsidP="00DE59F5">
      <w:pPr>
        <w:pStyle w:val="STTSAlgoritmaContent"/>
        <w:rPr>
          <w:lang w:val="en-ID"/>
        </w:rPr>
      </w:pPr>
      <w:r w:rsidRPr="00D14148">
        <w:rPr>
          <w:lang w:val="en-ID"/>
        </w:rPr>
        <w:t xml:space="preserve">    isProcessing = false;</w:t>
      </w:r>
    </w:p>
    <w:p w14:paraId="1FDD08F3" w14:textId="77777777" w:rsidR="00DE59F5" w:rsidRPr="00D14148" w:rsidRDefault="00000000" w:rsidP="00DE59F5">
      <w:pPr>
        <w:pStyle w:val="STTSAlgoritmaContent"/>
        <w:rPr>
          <w:lang w:val="en-ID"/>
        </w:rPr>
      </w:pPr>
      <w:r w:rsidRPr="00D14148">
        <w:rPr>
          <w:lang w:val="en-ID"/>
        </w:rPr>
        <w:t xml:space="preserve">    yield break;</w:t>
      </w:r>
    </w:p>
    <w:p w14:paraId="7DAD1F00" w14:textId="77777777" w:rsidR="00DE59F5" w:rsidRPr="00D14148" w:rsidRDefault="00000000" w:rsidP="00DE59F5">
      <w:pPr>
        <w:pStyle w:val="STTSAlgoritmaContent"/>
        <w:rPr>
          <w:lang w:val="en-ID"/>
        </w:rPr>
      </w:pPr>
      <w:r w:rsidRPr="00D14148">
        <w:rPr>
          <w:lang w:val="en-ID"/>
        </w:rPr>
        <w:t>}</w:t>
      </w:r>
    </w:p>
    <w:p w14:paraId="758B4333" w14:textId="77777777" w:rsidR="00DE59F5" w:rsidRDefault="00DE59F5" w:rsidP="00DE59F5">
      <w:pPr>
        <w:pStyle w:val="STTSAlgoritmaContent"/>
        <w:rPr>
          <w:lang w:val="en-ID"/>
        </w:rPr>
      </w:pPr>
    </w:p>
    <w:p w14:paraId="7A9DF3A2" w14:textId="77777777" w:rsidR="00DE59F5" w:rsidRPr="00D14148" w:rsidRDefault="00000000" w:rsidP="00DE59F5">
      <w:pPr>
        <w:pStyle w:val="STTSAlgoritmaContent"/>
        <w:rPr>
          <w:lang w:val="en-ID"/>
        </w:rPr>
      </w:pPr>
      <w:r w:rsidRPr="00D14148">
        <w:rPr>
          <w:lang w:val="en-ID"/>
        </w:rPr>
        <w:t>RenderTexture.active = sourceRenderTexture;</w:t>
      </w:r>
    </w:p>
    <w:p w14:paraId="189894A6" w14:textId="77777777" w:rsidR="00DE59F5" w:rsidRDefault="00000000" w:rsidP="00DE59F5">
      <w:pPr>
        <w:pStyle w:val="STTSAlgoritmaContent"/>
        <w:rPr>
          <w:lang w:val="en-ID"/>
        </w:rPr>
      </w:pPr>
      <w:r w:rsidRPr="00D14148">
        <w:rPr>
          <w:lang w:val="en-ID"/>
        </w:rPr>
        <w:t>capturedTexture.ReadPixels(new Rect(0, 0, sourceRender</w:t>
      </w:r>
    </w:p>
    <w:p w14:paraId="308B7574" w14:textId="77777777" w:rsidR="00DE59F5" w:rsidRPr="00D14148" w:rsidRDefault="00000000" w:rsidP="00DE59F5">
      <w:pPr>
        <w:pStyle w:val="STTSAlgoritmaContent"/>
        <w:rPr>
          <w:lang w:val="en-ID"/>
        </w:rPr>
      </w:pPr>
      <w:r w:rsidRPr="00D14148">
        <w:rPr>
          <w:lang w:val="en-ID"/>
        </w:rPr>
        <w:t>Texture.width, sourceRenderTexture.height), 0, 0);</w:t>
      </w:r>
    </w:p>
    <w:p w14:paraId="7125B21D" w14:textId="77777777" w:rsidR="00DE59F5" w:rsidRPr="00D14148" w:rsidRDefault="00000000" w:rsidP="00DE59F5">
      <w:pPr>
        <w:pStyle w:val="STTSAlgoritmaContent"/>
        <w:rPr>
          <w:lang w:val="en-ID"/>
        </w:rPr>
      </w:pPr>
      <w:r w:rsidRPr="00D14148">
        <w:rPr>
          <w:lang w:val="en-ID"/>
        </w:rPr>
        <w:t>capturedTexture.Apply();</w:t>
      </w:r>
    </w:p>
    <w:p w14:paraId="4E2EED9B" w14:textId="77777777" w:rsidR="00DE59F5" w:rsidRPr="00D14148" w:rsidRDefault="00000000" w:rsidP="00DE59F5">
      <w:pPr>
        <w:pStyle w:val="STTSAlgoritmaContent"/>
        <w:rPr>
          <w:lang w:val="en-ID"/>
        </w:rPr>
      </w:pPr>
      <w:r w:rsidRPr="00D14148">
        <w:rPr>
          <w:lang w:val="en-ID"/>
        </w:rPr>
        <w:t>RenderTexture.active = null;</w:t>
      </w:r>
    </w:p>
    <w:p w14:paraId="795E42E0" w14:textId="77777777" w:rsidR="00DE59F5" w:rsidRPr="00D14148" w:rsidRDefault="00DE59F5" w:rsidP="00DE59F5">
      <w:pPr>
        <w:pStyle w:val="STTSAlgoritmaContent"/>
        <w:rPr>
          <w:lang w:val="en-ID"/>
        </w:rPr>
      </w:pPr>
    </w:p>
    <w:p w14:paraId="303876F9" w14:textId="77777777" w:rsidR="00DE59F5" w:rsidRPr="00D14148" w:rsidRDefault="00000000" w:rsidP="00DE59F5">
      <w:pPr>
        <w:pStyle w:val="STTSAlgoritmaContent"/>
        <w:rPr>
          <w:lang w:val="en-ID"/>
        </w:rPr>
      </w:pPr>
      <w:r w:rsidRPr="00D14148">
        <w:rPr>
          <w:lang w:val="en-ID"/>
        </w:rPr>
        <w:t>if (previewImage != null)</w:t>
      </w:r>
    </w:p>
    <w:p w14:paraId="01390202" w14:textId="77777777" w:rsidR="00DE59F5" w:rsidRPr="00D14148" w:rsidRDefault="00000000" w:rsidP="00DE59F5">
      <w:pPr>
        <w:pStyle w:val="STTSAlgoritmaContent"/>
        <w:rPr>
          <w:lang w:val="en-ID"/>
        </w:rPr>
      </w:pPr>
      <w:r w:rsidRPr="00D14148">
        <w:rPr>
          <w:lang w:val="en-ID"/>
        </w:rPr>
        <w:t>{</w:t>
      </w:r>
    </w:p>
    <w:p w14:paraId="030EA826" w14:textId="77777777" w:rsidR="00DE59F5" w:rsidRPr="00D14148" w:rsidRDefault="00000000" w:rsidP="00DE59F5">
      <w:pPr>
        <w:pStyle w:val="STTSAlgoritmaContent"/>
        <w:rPr>
          <w:lang w:val="en-ID"/>
        </w:rPr>
      </w:pPr>
      <w:r w:rsidRPr="00D14148">
        <w:rPr>
          <w:lang w:val="en-ID"/>
        </w:rPr>
        <w:t xml:space="preserve">    previewImage.texture = capturedTexture;</w:t>
      </w:r>
    </w:p>
    <w:p w14:paraId="64556DBB" w14:textId="77777777" w:rsidR="00DE59F5" w:rsidRPr="00D14148" w:rsidRDefault="00000000" w:rsidP="00DE59F5">
      <w:pPr>
        <w:pStyle w:val="STTSAlgoritmaContent"/>
        <w:rPr>
          <w:lang w:val="en-ID"/>
        </w:rPr>
      </w:pPr>
      <w:r w:rsidRPr="00D14148">
        <w:rPr>
          <w:lang w:val="en-ID"/>
        </w:rPr>
        <w:t>}</w:t>
      </w:r>
    </w:p>
    <w:p w14:paraId="3C5F7F8D" w14:textId="77777777" w:rsidR="00DE59F5" w:rsidRPr="00D14148" w:rsidRDefault="00DE59F5" w:rsidP="00DE59F5">
      <w:pPr>
        <w:pStyle w:val="STTSAlgoritmaContent"/>
        <w:rPr>
          <w:lang w:val="en-ID"/>
        </w:rPr>
      </w:pPr>
    </w:p>
    <w:p w14:paraId="36AD22EF" w14:textId="77777777" w:rsidR="00DE59F5" w:rsidRPr="00D14148" w:rsidRDefault="00000000" w:rsidP="00DE59F5">
      <w:pPr>
        <w:pStyle w:val="STTSAlgoritmaContent"/>
        <w:rPr>
          <w:lang w:val="en-ID"/>
        </w:rPr>
      </w:pPr>
      <w:r w:rsidRPr="00D14148">
        <w:rPr>
          <w:lang w:val="en-ID"/>
        </w:rPr>
        <w:t>byte[] imageBytes = capturedTexture.EncodeToJPG(85);</w:t>
      </w:r>
    </w:p>
    <w:p w14:paraId="2B21F514" w14:textId="77777777" w:rsidR="00DE59F5" w:rsidRPr="00D14148" w:rsidRDefault="00000000" w:rsidP="00DE59F5">
      <w:pPr>
        <w:pStyle w:val="STTSAlgoritmaContent"/>
        <w:rPr>
          <w:lang w:val="en-ID"/>
        </w:rPr>
      </w:pPr>
      <w:r w:rsidRPr="00D14148">
        <w:rPr>
          <w:lang w:val="en-ID"/>
        </w:rPr>
        <w:t>string base64Image = Convert.ToBase64String(imageBytes);</w:t>
      </w:r>
    </w:p>
    <w:p w14:paraId="50C3DA54" w14:textId="77777777" w:rsidR="00DE59F5" w:rsidRPr="00D14148" w:rsidRDefault="00DE59F5" w:rsidP="00DE59F5">
      <w:pPr>
        <w:pStyle w:val="STTSAlgoritmaContent"/>
        <w:rPr>
          <w:lang w:val="en-ID"/>
        </w:rPr>
      </w:pPr>
    </w:p>
    <w:p w14:paraId="049BAF19" w14:textId="77777777" w:rsidR="00DE59F5" w:rsidRPr="00D14148" w:rsidRDefault="00000000" w:rsidP="00DE59F5">
      <w:pPr>
        <w:pStyle w:val="STTSAlgoritmaContent"/>
        <w:rPr>
          <w:lang w:val="en-ID"/>
        </w:rPr>
      </w:pPr>
      <w:r w:rsidRPr="00D14148">
        <w:rPr>
          <w:lang w:val="en-ID"/>
        </w:rPr>
        <w:t>UpdateStatus("Mengenali kanji...");</w:t>
      </w:r>
    </w:p>
    <w:p w14:paraId="6398F8BE" w14:textId="77777777" w:rsidR="00DE59F5" w:rsidRDefault="00000000" w:rsidP="00DE59F5">
      <w:pPr>
        <w:pStyle w:val="STTSAlgoritmaContent"/>
        <w:rPr>
          <w:lang w:val="en-ID"/>
        </w:rPr>
      </w:pPr>
      <w:r w:rsidRPr="00D14148">
        <w:rPr>
          <w:lang w:val="en-ID"/>
        </w:rPr>
        <w:t xml:space="preserve">yield return StartCoroutine(RecognizeText(base64Image, </w:t>
      </w:r>
    </w:p>
    <w:p w14:paraId="7E8B86BB" w14:textId="77777777" w:rsidR="00DE59F5" w:rsidRPr="00D14148" w:rsidRDefault="00000000" w:rsidP="00DE59F5">
      <w:pPr>
        <w:pStyle w:val="STTSAlgoritmaContent"/>
        <w:rPr>
          <w:lang w:val="en-ID"/>
        </w:rPr>
      </w:pPr>
      <w:r w:rsidRPr="00D14148">
        <w:rPr>
          <w:lang w:val="en-ID"/>
        </w:rPr>
        <w:t>(detectedText) =&gt;</w:t>
      </w:r>
    </w:p>
    <w:p w14:paraId="49BCC1D9" w14:textId="77777777" w:rsidR="00DE59F5" w:rsidRPr="00D14148" w:rsidRDefault="00000000" w:rsidP="00DE59F5">
      <w:pPr>
        <w:pStyle w:val="STTSAlgoritmaContent"/>
        <w:rPr>
          <w:lang w:val="en-ID"/>
        </w:rPr>
      </w:pPr>
      <w:r w:rsidRPr="00D14148">
        <w:rPr>
          <w:lang w:val="en-ID"/>
        </w:rPr>
        <w:t>{</w:t>
      </w:r>
    </w:p>
    <w:p w14:paraId="69657CDE" w14:textId="77777777" w:rsidR="00DE59F5" w:rsidRPr="00D14148" w:rsidRDefault="00000000" w:rsidP="00DE59F5">
      <w:pPr>
        <w:pStyle w:val="STTSAlgoritmaContent"/>
        <w:rPr>
          <w:lang w:val="en-ID"/>
        </w:rPr>
      </w:pPr>
      <w:r w:rsidRPr="00D14148">
        <w:rPr>
          <w:lang w:val="en-ID"/>
        </w:rPr>
        <w:t xml:space="preserve">    if (!string.IsNullOrEmpty(detectedText))</w:t>
      </w:r>
    </w:p>
    <w:p w14:paraId="75744516" w14:textId="77777777" w:rsidR="00DE59F5" w:rsidRPr="00D14148" w:rsidRDefault="00000000" w:rsidP="00DE59F5">
      <w:pPr>
        <w:pStyle w:val="STTSAlgoritmaContent"/>
        <w:rPr>
          <w:lang w:val="en-ID"/>
        </w:rPr>
      </w:pPr>
      <w:r w:rsidRPr="00D14148">
        <w:rPr>
          <w:lang w:val="en-ID"/>
        </w:rPr>
        <w:t xml:space="preserve">    {</w:t>
      </w:r>
    </w:p>
    <w:p w14:paraId="088B412D" w14:textId="77777777" w:rsidR="00DE59F5" w:rsidRPr="00D14148" w:rsidRDefault="00000000" w:rsidP="00DE59F5">
      <w:pPr>
        <w:pStyle w:val="STTSAlgoritmaContent"/>
        <w:rPr>
          <w:lang w:val="en-ID"/>
        </w:rPr>
      </w:pPr>
      <w:r w:rsidRPr="00D14148">
        <w:rPr>
          <w:lang w:val="en-ID"/>
        </w:rPr>
        <w:t xml:space="preserve">        if (detectedKanjiText != null)</w:t>
      </w:r>
    </w:p>
    <w:p w14:paraId="61500947" w14:textId="77777777" w:rsidR="00DE59F5" w:rsidRPr="00D14148" w:rsidRDefault="00000000" w:rsidP="00DE59F5">
      <w:pPr>
        <w:pStyle w:val="STTSAlgoritmaContent"/>
        <w:rPr>
          <w:lang w:val="en-ID"/>
        </w:rPr>
      </w:pPr>
      <w:r w:rsidRPr="00D14148">
        <w:rPr>
          <w:lang w:val="en-ID"/>
        </w:rPr>
        <w:t xml:space="preserve">        {</w:t>
      </w:r>
    </w:p>
    <w:p w14:paraId="5680CFE5" w14:textId="77777777" w:rsidR="00DE59F5" w:rsidRDefault="00000000" w:rsidP="00DE59F5">
      <w:pPr>
        <w:pStyle w:val="STTSAlgoritmaContent"/>
        <w:rPr>
          <w:lang w:val="en-ID"/>
        </w:rPr>
      </w:pPr>
      <w:r w:rsidRPr="00D14148">
        <w:rPr>
          <w:lang w:val="en-ID"/>
        </w:rPr>
        <w:t xml:space="preserve">            detectedKanjiText.text = "Kanji: " + </w:t>
      </w:r>
    </w:p>
    <w:p w14:paraId="26B45BA2" w14:textId="77777777" w:rsidR="00DE59F5" w:rsidRPr="00D14148" w:rsidRDefault="00000000" w:rsidP="00DE59F5">
      <w:pPr>
        <w:pStyle w:val="STTSAlgoritmaContent"/>
        <w:rPr>
          <w:lang w:val="en-ID"/>
        </w:rPr>
      </w:pPr>
      <w:r>
        <w:rPr>
          <w:lang w:val="en-ID"/>
        </w:rPr>
        <w:t xml:space="preserve">            </w:t>
      </w:r>
      <w:r w:rsidRPr="00D14148">
        <w:rPr>
          <w:lang w:val="en-ID"/>
        </w:rPr>
        <w:t>detectedText;</w:t>
      </w:r>
    </w:p>
    <w:p w14:paraId="702C2EB7" w14:textId="77777777" w:rsidR="00DE59F5" w:rsidRPr="00D14148" w:rsidRDefault="00000000" w:rsidP="00DE59F5">
      <w:pPr>
        <w:pStyle w:val="STTSAlgoritmaContent"/>
        <w:rPr>
          <w:lang w:val="en-ID"/>
        </w:rPr>
      </w:pPr>
      <w:r w:rsidRPr="00D14148">
        <w:rPr>
          <w:lang w:val="en-ID"/>
        </w:rPr>
        <w:t xml:space="preserve">        }</w:t>
      </w:r>
    </w:p>
    <w:p w14:paraId="6A090CA7" w14:textId="77777777" w:rsidR="00DE59F5" w:rsidRPr="00D14148" w:rsidRDefault="00000000" w:rsidP="00DE59F5">
      <w:pPr>
        <w:pStyle w:val="STTSAlgoritmaContent"/>
        <w:rPr>
          <w:lang w:val="en-ID"/>
        </w:rPr>
      </w:pPr>
      <w:r w:rsidRPr="00D14148">
        <w:rPr>
          <w:lang w:val="en-ID"/>
        </w:rPr>
        <w:t xml:space="preserve">        UpdateStatus("Menerjemahkan...");</w:t>
      </w:r>
    </w:p>
    <w:p w14:paraId="78374B57" w14:textId="77777777" w:rsidR="00DE59F5" w:rsidRDefault="00000000" w:rsidP="00DE59F5">
      <w:pPr>
        <w:pStyle w:val="STTSAlgoritmaContent"/>
        <w:rPr>
          <w:lang w:val="en-ID"/>
        </w:rPr>
      </w:pPr>
      <w:r w:rsidRPr="00D14148">
        <w:rPr>
          <w:lang w:val="en-ID"/>
        </w:rPr>
        <w:t xml:space="preserve">        StartCoroutine(TranslateText(detectedText, </w:t>
      </w:r>
    </w:p>
    <w:p w14:paraId="7C523F4A" w14:textId="77777777" w:rsidR="00DE59F5" w:rsidRPr="00D14148" w:rsidRDefault="00000000" w:rsidP="00DE59F5">
      <w:pPr>
        <w:pStyle w:val="STTSAlgoritmaContent"/>
        <w:rPr>
          <w:lang w:val="en-ID"/>
        </w:rPr>
      </w:pPr>
      <w:r>
        <w:rPr>
          <w:lang w:val="en-ID"/>
        </w:rPr>
        <w:t xml:space="preserve">        </w:t>
      </w:r>
      <w:r w:rsidRPr="00D14148">
        <w:rPr>
          <w:lang w:val="en-ID"/>
        </w:rPr>
        <w:t>(translation) =&gt;</w:t>
      </w:r>
    </w:p>
    <w:p w14:paraId="7A52EF4B" w14:textId="77777777" w:rsidR="00DE59F5" w:rsidRPr="00D14148" w:rsidRDefault="00000000" w:rsidP="00DE59F5">
      <w:pPr>
        <w:pStyle w:val="STTSAlgoritmaContent"/>
        <w:rPr>
          <w:lang w:val="en-ID"/>
        </w:rPr>
      </w:pPr>
      <w:r w:rsidRPr="00D14148">
        <w:rPr>
          <w:lang w:val="en-ID"/>
        </w:rPr>
        <w:t xml:space="preserve">        {</w:t>
      </w:r>
    </w:p>
    <w:p w14:paraId="5AB3025C" w14:textId="77777777" w:rsidR="00DE59F5" w:rsidRPr="00D14148" w:rsidRDefault="00000000" w:rsidP="00DE59F5">
      <w:pPr>
        <w:pStyle w:val="STTSAlgoritmaContent"/>
        <w:rPr>
          <w:lang w:val="en-ID"/>
        </w:rPr>
      </w:pPr>
      <w:r w:rsidRPr="00D14148">
        <w:rPr>
          <w:lang w:val="en-ID"/>
        </w:rPr>
        <w:t xml:space="preserve">            if (!string.IsNullOrEmpty(translation))</w:t>
      </w:r>
    </w:p>
    <w:p w14:paraId="206E75D7" w14:textId="77777777" w:rsidR="00DE59F5" w:rsidRPr="00D14148" w:rsidRDefault="00000000" w:rsidP="00DE59F5">
      <w:pPr>
        <w:pStyle w:val="STTSAlgoritmaContent"/>
        <w:rPr>
          <w:lang w:val="en-ID"/>
        </w:rPr>
      </w:pPr>
      <w:r w:rsidRPr="00D14148">
        <w:rPr>
          <w:lang w:val="en-ID"/>
        </w:rPr>
        <w:t xml:space="preserve">            {</w:t>
      </w:r>
    </w:p>
    <w:p w14:paraId="48AB7A98" w14:textId="77777777" w:rsidR="00DE59F5" w:rsidRPr="00D14148" w:rsidRDefault="00000000" w:rsidP="00DE59F5">
      <w:pPr>
        <w:pStyle w:val="STTSAlgoritmaContent"/>
        <w:rPr>
          <w:lang w:val="en-ID"/>
        </w:rPr>
      </w:pPr>
      <w:r w:rsidRPr="00D14148">
        <w:rPr>
          <w:lang w:val="en-ID"/>
        </w:rPr>
        <w:t xml:space="preserve">                if (translationText != null)</w:t>
      </w:r>
    </w:p>
    <w:p w14:paraId="758AE99D" w14:textId="77777777" w:rsidR="00DE59F5" w:rsidRPr="00D14148" w:rsidRDefault="00000000" w:rsidP="00DE59F5">
      <w:pPr>
        <w:pStyle w:val="STTSAlgoritmaContent"/>
        <w:rPr>
          <w:lang w:val="en-ID"/>
        </w:rPr>
      </w:pPr>
      <w:r w:rsidRPr="00D14148">
        <w:rPr>
          <w:lang w:val="en-ID"/>
        </w:rPr>
        <w:lastRenderedPageBreak/>
        <w:t xml:space="preserve">                {</w:t>
      </w:r>
    </w:p>
    <w:p w14:paraId="6D31286A" w14:textId="77777777" w:rsidR="00DE59F5" w:rsidRDefault="00000000" w:rsidP="00DE59F5">
      <w:pPr>
        <w:pStyle w:val="STTSAlgoritmaContent"/>
        <w:rPr>
          <w:lang w:val="en-ID"/>
        </w:rPr>
      </w:pPr>
      <w:r w:rsidRPr="00D14148">
        <w:rPr>
          <w:lang w:val="en-ID"/>
        </w:rPr>
        <w:t xml:space="preserve">                    translationText.text = "Arti: " + </w:t>
      </w:r>
    </w:p>
    <w:p w14:paraId="11E8586E" w14:textId="77777777" w:rsidR="00DE59F5" w:rsidRPr="00D14148" w:rsidRDefault="00000000" w:rsidP="00DE59F5">
      <w:pPr>
        <w:pStyle w:val="STTSAlgoritmaContent"/>
        <w:rPr>
          <w:lang w:val="en-ID"/>
        </w:rPr>
      </w:pPr>
      <w:r>
        <w:rPr>
          <w:lang w:val="en-ID"/>
        </w:rPr>
        <w:t xml:space="preserve">                    </w:t>
      </w:r>
      <w:r w:rsidRPr="00D14148">
        <w:rPr>
          <w:lang w:val="en-ID"/>
        </w:rPr>
        <w:t>translation;</w:t>
      </w:r>
    </w:p>
    <w:p w14:paraId="1995396C" w14:textId="77777777" w:rsidR="00DE59F5" w:rsidRPr="00D14148" w:rsidRDefault="00000000" w:rsidP="00DE59F5">
      <w:pPr>
        <w:pStyle w:val="STTSAlgoritmaContent"/>
        <w:rPr>
          <w:lang w:val="en-ID"/>
        </w:rPr>
      </w:pPr>
      <w:r w:rsidRPr="00D14148">
        <w:rPr>
          <w:lang w:val="en-ID"/>
        </w:rPr>
        <w:t xml:space="preserve">                }</w:t>
      </w:r>
    </w:p>
    <w:p w14:paraId="0CC8A653" w14:textId="77777777" w:rsidR="00DE59F5" w:rsidRPr="00D14148" w:rsidRDefault="00000000" w:rsidP="00DE59F5">
      <w:pPr>
        <w:pStyle w:val="STTSAlgoritmaContent"/>
        <w:rPr>
          <w:lang w:val="en-ID"/>
        </w:rPr>
      </w:pPr>
      <w:r w:rsidRPr="00D14148">
        <w:rPr>
          <w:lang w:val="en-ID"/>
        </w:rPr>
        <w:t xml:space="preserve">                UpdateStatus("Selesai!");</w:t>
      </w:r>
    </w:p>
    <w:p w14:paraId="08A17993" w14:textId="77777777" w:rsidR="00DE59F5" w:rsidRPr="00D14148" w:rsidRDefault="00000000" w:rsidP="00DE59F5">
      <w:pPr>
        <w:pStyle w:val="STTSAlgoritmaContent"/>
        <w:rPr>
          <w:lang w:val="en-ID"/>
        </w:rPr>
      </w:pPr>
      <w:r w:rsidRPr="00D14148">
        <w:rPr>
          <w:lang w:val="en-ID"/>
        </w:rPr>
        <w:t xml:space="preserve">            }</w:t>
      </w:r>
    </w:p>
    <w:p w14:paraId="35C1B174" w14:textId="77777777" w:rsidR="00DE59F5" w:rsidRPr="00D14148" w:rsidRDefault="00000000" w:rsidP="00DE59F5">
      <w:pPr>
        <w:pStyle w:val="STTSAlgoritmaContent"/>
        <w:rPr>
          <w:lang w:val="en-ID"/>
        </w:rPr>
      </w:pPr>
      <w:r w:rsidRPr="00D14148">
        <w:rPr>
          <w:lang w:val="en-ID"/>
        </w:rPr>
        <w:t xml:space="preserve">            else</w:t>
      </w:r>
    </w:p>
    <w:p w14:paraId="62C179B1" w14:textId="77777777" w:rsidR="00DE59F5" w:rsidRPr="00D14148" w:rsidRDefault="00000000" w:rsidP="00DE59F5">
      <w:pPr>
        <w:pStyle w:val="STTSAlgoritmaContent"/>
        <w:rPr>
          <w:lang w:val="en-ID"/>
        </w:rPr>
      </w:pPr>
      <w:r w:rsidRPr="00D14148">
        <w:rPr>
          <w:lang w:val="en-ID"/>
        </w:rPr>
        <w:t xml:space="preserve">            {</w:t>
      </w:r>
    </w:p>
    <w:p w14:paraId="3366713D" w14:textId="77777777" w:rsidR="00DE59F5" w:rsidRPr="00D14148" w:rsidRDefault="00000000" w:rsidP="00DE59F5">
      <w:pPr>
        <w:pStyle w:val="STTSAlgoritmaContent"/>
        <w:rPr>
          <w:lang w:val="en-ID"/>
        </w:rPr>
      </w:pPr>
      <w:r w:rsidRPr="00D14148">
        <w:rPr>
          <w:lang w:val="en-ID"/>
        </w:rPr>
        <w:t xml:space="preserve">                UpdateStatus("Gagal menerjemahkan");</w:t>
      </w:r>
    </w:p>
    <w:p w14:paraId="7C130740" w14:textId="77777777" w:rsidR="00DE59F5" w:rsidRPr="00D14148" w:rsidRDefault="00000000" w:rsidP="00DE59F5">
      <w:pPr>
        <w:pStyle w:val="STTSAlgoritmaContent"/>
        <w:rPr>
          <w:lang w:val="en-ID"/>
        </w:rPr>
      </w:pPr>
      <w:r w:rsidRPr="00D14148">
        <w:rPr>
          <w:lang w:val="en-ID"/>
        </w:rPr>
        <w:t xml:space="preserve">            }</w:t>
      </w:r>
    </w:p>
    <w:p w14:paraId="010A1724" w14:textId="77777777" w:rsidR="00DE59F5" w:rsidRPr="00D14148" w:rsidRDefault="00000000" w:rsidP="00DE59F5">
      <w:pPr>
        <w:pStyle w:val="STTSAlgoritmaContent"/>
        <w:rPr>
          <w:lang w:val="en-ID"/>
        </w:rPr>
      </w:pPr>
      <w:r w:rsidRPr="00D14148">
        <w:rPr>
          <w:lang w:val="en-ID"/>
        </w:rPr>
        <w:t xml:space="preserve">            isProcessing = false;</w:t>
      </w:r>
    </w:p>
    <w:p w14:paraId="7B268156" w14:textId="77777777" w:rsidR="00DE59F5" w:rsidRPr="00D14148" w:rsidRDefault="00000000" w:rsidP="00DE59F5">
      <w:pPr>
        <w:pStyle w:val="STTSAlgoritmaContent"/>
        <w:rPr>
          <w:lang w:val="en-ID"/>
        </w:rPr>
      </w:pPr>
      <w:r w:rsidRPr="00D14148">
        <w:rPr>
          <w:lang w:val="en-ID"/>
        </w:rPr>
        <w:t xml:space="preserve">        }));</w:t>
      </w:r>
    </w:p>
    <w:p w14:paraId="0F3CC877" w14:textId="77777777" w:rsidR="00DE59F5" w:rsidRPr="00D14148" w:rsidRDefault="00000000" w:rsidP="00DE59F5">
      <w:pPr>
        <w:pStyle w:val="STTSAlgoritmaContent"/>
        <w:rPr>
          <w:lang w:val="en-ID"/>
        </w:rPr>
      </w:pPr>
      <w:r w:rsidRPr="00D14148">
        <w:rPr>
          <w:lang w:val="en-ID"/>
        </w:rPr>
        <w:t xml:space="preserve">    }</w:t>
      </w:r>
    </w:p>
    <w:p w14:paraId="29E344CA" w14:textId="77777777" w:rsidR="00DE59F5" w:rsidRPr="00D14148" w:rsidRDefault="00000000" w:rsidP="00DE59F5">
      <w:pPr>
        <w:pStyle w:val="STTSAlgoritmaContent"/>
        <w:rPr>
          <w:lang w:val="en-ID"/>
        </w:rPr>
      </w:pPr>
      <w:r w:rsidRPr="00D14148">
        <w:rPr>
          <w:lang w:val="en-ID"/>
        </w:rPr>
        <w:t xml:space="preserve">    else</w:t>
      </w:r>
    </w:p>
    <w:p w14:paraId="0ED2BEC5" w14:textId="77777777" w:rsidR="00DE59F5" w:rsidRPr="00D14148" w:rsidRDefault="00000000" w:rsidP="00DE59F5">
      <w:pPr>
        <w:pStyle w:val="STTSAlgoritmaContent"/>
        <w:rPr>
          <w:lang w:val="en-ID"/>
        </w:rPr>
      </w:pPr>
      <w:r w:rsidRPr="00D14148">
        <w:rPr>
          <w:lang w:val="en-ID"/>
        </w:rPr>
        <w:t xml:space="preserve">    {</w:t>
      </w:r>
    </w:p>
    <w:p w14:paraId="45ED46AF" w14:textId="77777777" w:rsidR="00DE59F5" w:rsidRPr="00D14148" w:rsidRDefault="00000000" w:rsidP="00DE59F5">
      <w:pPr>
        <w:pStyle w:val="STTSAlgoritmaContent"/>
        <w:rPr>
          <w:lang w:val="en-ID"/>
        </w:rPr>
      </w:pPr>
      <w:r w:rsidRPr="00D14148">
        <w:rPr>
          <w:lang w:val="en-ID"/>
        </w:rPr>
        <w:t xml:space="preserve">        UpdateStatus("Tidak ada teks terdeteksi");</w:t>
      </w:r>
    </w:p>
    <w:p w14:paraId="3ABD8D7A" w14:textId="77777777" w:rsidR="00DE59F5" w:rsidRPr="00D14148" w:rsidRDefault="00000000" w:rsidP="00DE59F5">
      <w:pPr>
        <w:pStyle w:val="STTSAlgoritmaContent"/>
        <w:rPr>
          <w:lang w:val="en-ID"/>
        </w:rPr>
      </w:pPr>
      <w:r w:rsidRPr="00D14148">
        <w:rPr>
          <w:lang w:val="en-ID"/>
        </w:rPr>
        <w:t xml:space="preserve">        isProcessing = false;</w:t>
      </w:r>
    </w:p>
    <w:p w14:paraId="14E95C5C" w14:textId="77777777" w:rsidR="00DE59F5" w:rsidRPr="003E657A" w:rsidRDefault="00000000" w:rsidP="00DE59F5">
      <w:pPr>
        <w:pStyle w:val="STTSAlgoritmaContent"/>
        <w:rPr>
          <w:lang w:val="en-ID"/>
        </w:rPr>
      </w:pPr>
      <w:r w:rsidRPr="00D14148">
        <w:rPr>
          <w:lang w:val="en-ID"/>
        </w:rPr>
        <w:t xml:space="preserve">    }</w:t>
      </w:r>
      <w:r w:rsidRPr="00D14148">
        <w:rPr>
          <w:sz w:val="24"/>
          <w:lang w:val="en-ID"/>
        </w:rPr>
        <w:t>}));</w:t>
      </w:r>
    </w:p>
    <w:p w14:paraId="6CA59634" w14:textId="77777777" w:rsidR="003E657A" w:rsidRDefault="003E657A" w:rsidP="003E657A">
      <w:pPr>
        <w:pStyle w:val="STTSAlgoritmaContent"/>
        <w:numPr>
          <w:ilvl w:val="0"/>
          <w:numId w:val="0"/>
        </w:numPr>
        <w:ind w:left="360" w:hanging="360"/>
        <w:rPr>
          <w:sz w:val="24"/>
          <w:lang w:val="en-ID"/>
        </w:rPr>
      </w:pPr>
    </w:p>
    <w:p w14:paraId="1CFAEA28" w14:textId="0FFB946E" w:rsidR="006A1D8B" w:rsidRDefault="00000000" w:rsidP="006A1D8B">
      <w:pPr>
        <w:rPr>
          <w:lang w:val="en-ID"/>
        </w:rPr>
      </w:pPr>
      <w:r w:rsidRPr="006A1D8B">
        <w:rPr>
          <w:lang w:val="en-ID"/>
        </w:rPr>
        <w:t xml:space="preserve">Baris 1 mengaktifkan penanda bahwa proses sedang berlangsung untuk mencegah pemanggilan ganda fitur oleh pengguna, lalu baris 2 menampilkan status “Mengambil gambar…” sebagai umpan balik agar pengguna mengetahui tahapan yang sedang berjalan. Baris 4–10 melakukan validasi RenderTexture, dan jika tekstur tidak ditemukan sistem langsung menghentikan coroutine menggunakan yield break, menampilkan pesan kesalahan, dan mengembalikan status pemrosesan menjadi false agar fitur siap digunakan kembali tanpa crash. Ketika RenderTexture tersedia, baris 12–16 menetapkan texture sebagai target pembacaan frame lalu menyalin tampilan VR ke capturedTexture menggunakan ReadPixels dan Apply, kemudian kembali menonaktifkan akses RenderTexture. Baris 18–21 menampilkan hasil tangkapan kamera pada previewImage jika komponen UI tersedia, memberikan visual feedback sebelum proses OCR dimulai. Pada baris 23–24, gambar JPEG dikonversi menjadi Base64 agar sesuai format input untuk layanan Vision API, kemudian baris 26–27 memulai proses mengenali teks kanji menggunakan coroutine RecognizeText. Blok callback pada baris 30–37 memastikan apakah hasil deteksi berhasil, menampilkan teks kanji ke UI jika tersedia, dan kemudian memperbarui status menjadi “Menerjemahkan…” sebelum memanggil TranslateText. Callback kedua pada baris 41–49 menangani hasil translasi, menampilkan arti ke UI jika tersedia dan menutup proses dengan status “Selesai!”, sedangkan jika translasi gagal baris 50–53 tetap memperbarui status </w:t>
      </w:r>
      <w:r w:rsidRPr="006A1D8B">
        <w:rPr>
          <w:lang w:val="en-ID"/>
        </w:rPr>
        <w:lastRenderedPageBreak/>
        <w:t>dengan pesan kegagalan. Kedua jalur pada callback selalu mengakhiri proses dengan baris 54 atau 60 yang mengembalikan isProcessing = false agar sistem siap menerima input baru tanpa gangguan.</w:t>
      </w:r>
    </w:p>
    <w:p w14:paraId="51FE093C" w14:textId="77777777" w:rsidR="006A1D8B" w:rsidRDefault="006A1D8B" w:rsidP="003E657A">
      <w:pPr>
        <w:pStyle w:val="STTSAlgoritmaContent"/>
        <w:numPr>
          <w:ilvl w:val="0"/>
          <w:numId w:val="0"/>
        </w:numPr>
        <w:ind w:left="360" w:hanging="360"/>
        <w:rPr>
          <w:sz w:val="24"/>
          <w:lang w:val="en-ID"/>
        </w:rPr>
      </w:pPr>
    </w:p>
    <w:p w14:paraId="712A5BB0" w14:textId="7B3F9D8F" w:rsidR="003E657A" w:rsidRPr="00BC1F06" w:rsidRDefault="00000000" w:rsidP="003E657A">
      <w:pPr>
        <w:pStyle w:val="STTSAlgoritma"/>
      </w:pPr>
      <w:r>
        <w:t xml:space="preserve">Segmen Program </w:t>
      </w:r>
      <w:r w:rsidR="00DE4A3C">
        <w:t>5.12</w:t>
      </w:r>
      <w:r>
        <w:t xml:space="preserve"> Script RecognizeText</w:t>
      </w:r>
    </w:p>
    <w:p w14:paraId="010C5478" w14:textId="77777777" w:rsidR="003E657A" w:rsidRPr="00BC1F06" w:rsidRDefault="003E657A" w:rsidP="003E657A">
      <w:pPr>
        <w:pStyle w:val="STTSAlgoritmaContent"/>
        <w:numPr>
          <w:ilvl w:val="0"/>
          <w:numId w:val="0"/>
        </w:numPr>
        <w:ind w:left="360" w:hanging="360"/>
        <w:rPr>
          <w:sz w:val="24"/>
          <w:lang w:val="id-ID"/>
        </w:rPr>
      </w:pPr>
    </w:p>
    <w:p w14:paraId="511137DD" w14:textId="77777777" w:rsidR="003E657A" w:rsidRDefault="00000000">
      <w:pPr>
        <w:pStyle w:val="STTSAlgoritmaContent"/>
        <w:numPr>
          <w:ilvl w:val="0"/>
          <w:numId w:val="23"/>
        </w:numPr>
        <w:rPr>
          <w:lang w:val="en-ID"/>
        </w:rPr>
      </w:pPr>
      <w:r w:rsidRPr="00BC1F06">
        <w:rPr>
          <w:lang w:val="en-ID"/>
        </w:rPr>
        <w:t xml:space="preserve">string url = TRANSLATION_API_URL + "?key=" + </w:t>
      </w:r>
    </w:p>
    <w:p w14:paraId="1C9902F0" w14:textId="77777777" w:rsidR="003E657A" w:rsidRPr="00BC1F06" w:rsidRDefault="00000000">
      <w:pPr>
        <w:pStyle w:val="STTSAlgoritmaContent"/>
        <w:numPr>
          <w:ilvl w:val="0"/>
          <w:numId w:val="23"/>
        </w:numPr>
        <w:rPr>
          <w:lang w:val="en-ID"/>
        </w:rPr>
      </w:pPr>
      <w:r w:rsidRPr="00BC1F06">
        <w:rPr>
          <w:lang w:val="en-ID"/>
        </w:rPr>
        <w:t>googleCloudAPIKey;</w:t>
      </w:r>
    </w:p>
    <w:p w14:paraId="35127479" w14:textId="77777777" w:rsidR="003E657A" w:rsidRDefault="00000000" w:rsidP="003E657A">
      <w:pPr>
        <w:pStyle w:val="STTSAlgoritmaContent"/>
        <w:rPr>
          <w:lang w:val="en-ID"/>
        </w:rPr>
      </w:pPr>
      <w:r>
        <w:rPr>
          <w:lang w:val="en-ID"/>
        </w:rPr>
        <w:t>WWWForm form = new WWWForm();</w:t>
      </w:r>
    </w:p>
    <w:p w14:paraId="200B2425" w14:textId="77777777" w:rsidR="003E657A" w:rsidRDefault="00000000" w:rsidP="003E657A">
      <w:pPr>
        <w:pStyle w:val="STTSAlgoritmaContent"/>
        <w:rPr>
          <w:lang w:val="en-ID"/>
        </w:rPr>
      </w:pPr>
      <w:r>
        <w:rPr>
          <w:lang w:val="en-ID"/>
        </w:rPr>
        <w:t>form.AddField("q", text);</w:t>
      </w:r>
    </w:p>
    <w:p w14:paraId="66765F47" w14:textId="77777777" w:rsidR="003E657A" w:rsidRDefault="00000000" w:rsidP="003E657A">
      <w:pPr>
        <w:pStyle w:val="STTSAlgoritmaContent"/>
        <w:rPr>
          <w:lang w:val="en-ID"/>
        </w:rPr>
      </w:pPr>
      <w:r>
        <w:rPr>
          <w:lang w:val="en-ID"/>
        </w:rPr>
        <w:t>form.AddField("source", "ja");</w:t>
      </w:r>
    </w:p>
    <w:p w14:paraId="66321DB4" w14:textId="77777777" w:rsidR="003E657A" w:rsidRDefault="00000000" w:rsidP="003E657A">
      <w:pPr>
        <w:pStyle w:val="STTSAlgoritmaContent"/>
        <w:rPr>
          <w:lang w:val="en-ID"/>
        </w:rPr>
      </w:pPr>
      <w:r>
        <w:rPr>
          <w:lang w:val="en-ID"/>
        </w:rPr>
        <w:t xml:space="preserve">form.AddField("target", "id"); </w:t>
      </w:r>
    </w:p>
    <w:p w14:paraId="2BAA6659" w14:textId="77777777" w:rsidR="003E657A" w:rsidRDefault="00000000" w:rsidP="003E657A">
      <w:pPr>
        <w:pStyle w:val="STTSAlgoritmaContent"/>
        <w:rPr>
          <w:lang w:val="en-ID"/>
        </w:rPr>
      </w:pPr>
      <w:r>
        <w:rPr>
          <w:lang w:val="en-ID"/>
        </w:rPr>
        <w:t>form.AddField("format", "text");</w:t>
      </w:r>
    </w:p>
    <w:p w14:paraId="432523A6" w14:textId="77777777" w:rsidR="003E657A" w:rsidRDefault="003E657A" w:rsidP="003E657A">
      <w:pPr>
        <w:pStyle w:val="STTSAlgoritmaContent"/>
        <w:rPr>
          <w:lang w:val="en-ID"/>
        </w:rPr>
      </w:pPr>
    </w:p>
    <w:p w14:paraId="02D55D71" w14:textId="77777777" w:rsidR="003E657A" w:rsidRDefault="00000000" w:rsidP="003E657A">
      <w:pPr>
        <w:pStyle w:val="STTSAlgoritmaContent"/>
        <w:rPr>
          <w:lang w:val="en-ID"/>
        </w:rPr>
      </w:pPr>
      <w:r>
        <w:rPr>
          <w:lang w:val="en-ID"/>
        </w:rPr>
        <w:t xml:space="preserve"> using (UnityWebRequest request = UnityWebRequest.Post(url, </w:t>
      </w:r>
    </w:p>
    <w:p w14:paraId="4E6E6C20" w14:textId="77777777" w:rsidR="003E657A" w:rsidRDefault="00000000" w:rsidP="003E657A">
      <w:pPr>
        <w:pStyle w:val="STTSAlgoritmaContent"/>
        <w:rPr>
          <w:lang w:val="en-ID"/>
        </w:rPr>
      </w:pPr>
      <w:r>
        <w:rPr>
          <w:lang w:val="en-ID"/>
        </w:rPr>
        <w:t xml:space="preserve"> form))</w:t>
      </w:r>
    </w:p>
    <w:p w14:paraId="7D36EAAE" w14:textId="77777777" w:rsidR="003E657A" w:rsidRDefault="00000000" w:rsidP="003E657A">
      <w:pPr>
        <w:pStyle w:val="STTSAlgoritmaContent"/>
        <w:rPr>
          <w:lang w:val="en-ID"/>
        </w:rPr>
      </w:pPr>
      <w:r>
        <w:rPr>
          <w:lang w:val="en-ID"/>
        </w:rPr>
        <w:t xml:space="preserve"> {</w:t>
      </w:r>
    </w:p>
    <w:p w14:paraId="3ED60B00" w14:textId="77777777" w:rsidR="003E657A" w:rsidRDefault="00000000" w:rsidP="003E657A">
      <w:pPr>
        <w:pStyle w:val="STTSAlgoritmaContent"/>
        <w:rPr>
          <w:lang w:val="en-ID"/>
        </w:rPr>
      </w:pPr>
      <w:r>
        <w:rPr>
          <w:lang w:val="en-ID"/>
        </w:rPr>
        <w:t xml:space="preserve">     yield return request.SendWebRequest();</w:t>
      </w:r>
    </w:p>
    <w:p w14:paraId="3470C728" w14:textId="77777777" w:rsidR="003E657A" w:rsidRDefault="003E657A" w:rsidP="003E657A">
      <w:pPr>
        <w:pStyle w:val="STTSAlgoritmaContent"/>
        <w:rPr>
          <w:lang w:val="en-ID"/>
        </w:rPr>
      </w:pPr>
    </w:p>
    <w:p w14:paraId="6595204C" w14:textId="77777777" w:rsidR="003E657A" w:rsidRDefault="00000000" w:rsidP="003E657A">
      <w:pPr>
        <w:pStyle w:val="STTSAlgoritmaContent"/>
        <w:rPr>
          <w:lang w:val="en-ID"/>
        </w:rPr>
      </w:pPr>
      <w:r>
        <w:rPr>
          <w:lang w:val="en-ID"/>
        </w:rPr>
        <w:t xml:space="preserve">     if (request.result == UnityWebRequest.Result.Success)</w:t>
      </w:r>
    </w:p>
    <w:p w14:paraId="2504EA7D" w14:textId="77777777" w:rsidR="003E657A" w:rsidRDefault="00000000" w:rsidP="003E657A">
      <w:pPr>
        <w:pStyle w:val="STTSAlgoritmaContent"/>
        <w:rPr>
          <w:lang w:val="en-ID"/>
        </w:rPr>
      </w:pPr>
      <w:r>
        <w:rPr>
          <w:lang w:val="en-ID"/>
        </w:rPr>
        <w:t xml:space="preserve">     {</w:t>
      </w:r>
    </w:p>
    <w:p w14:paraId="48A47FF2" w14:textId="77777777" w:rsidR="003E657A" w:rsidRDefault="00000000" w:rsidP="003E657A">
      <w:pPr>
        <w:pStyle w:val="STTSAlgoritmaContent"/>
        <w:rPr>
          <w:lang w:val="en-ID"/>
        </w:rPr>
      </w:pPr>
      <w:r>
        <w:rPr>
          <w:lang w:val="en-ID"/>
        </w:rPr>
        <w:t xml:space="preserve">         string response = request.downloadHandler.text;</w:t>
      </w:r>
    </w:p>
    <w:p w14:paraId="69CD4C24" w14:textId="77777777" w:rsidR="003E657A" w:rsidRDefault="00000000" w:rsidP="003E657A">
      <w:pPr>
        <w:pStyle w:val="STTSAlgoritmaContent"/>
        <w:rPr>
          <w:lang w:val="en-ID"/>
        </w:rPr>
      </w:pPr>
      <w:r>
        <w:rPr>
          <w:lang w:val="en-ID"/>
        </w:rPr>
        <w:t xml:space="preserve">         Debug.Log("Translation API Response: " + response);</w:t>
      </w:r>
    </w:p>
    <w:p w14:paraId="03EEEA22" w14:textId="77777777" w:rsidR="003E657A" w:rsidRDefault="00000000" w:rsidP="003E657A">
      <w:pPr>
        <w:pStyle w:val="STTSAlgoritmaContent"/>
        <w:rPr>
          <w:lang w:val="en-ID"/>
        </w:rPr>
      </w:pPr>
      <w:r>
        <w:rPr>
          <w:lang w:val="en-ID"/>
        </w:rPr>
        <w:t xml:space="preserve">         TranslationResponse translationResponse = </w:t>
      </w:r>
      <w:r w:rsidRPr="00690794">
        <w:rPr>
          <w:lang w:val="en-ID"/>
        </w:rPr>
        <w:t>Json</w:t>
      </w:r>
    </w:p>
    <w:p w14:paraId="7F98C0C9" w14:textId="77777777" w:rsidR="003E657A" w:rsidRPr="00690794" w:rsidRDefault="00000000" w:rsidP="003E657A">
      <w:pPr>
        <w:pStyle w:val="STTSAlgoritmaContent"/>
        <w:rPr>
          <w:lang w:val="en-ID"/>
        </w:rPr>
      </w:pPr>
      <w:r>
        <w:rPr>
          <w:lang w:val="en-ID"/>
        </w:rPr>
        <w:t xml:space="preserve">         </w:t>
      </w:r>
      <w:r w:rsidRPr="00690794">
        <w:rPr>
          <w:lang w:val="en-ID"/>
        </w:rPr>
        <w:t>Utility.FromJson&lt;TranslationResponse&gt;(response);</w:t>
      </w:r>
    </w:p>
    <w:p w14:paraId="2228E631" w14:textId="77777777" w:rsidR="003E657A" w:rsidRDefault="003E657A" w:rsidP="003E657A">
      <w:pPr>
        <w:pStyle w:val="STTSAlgoritmaContent"/>
        <w:rPr>
          <w:lang w:val="en-ID"/>
        </w:rPr>
      </w:pPr>
    </w:p>
    <w:p w14:paraId="1613B35B" w14:textId="77777777" w:rsidR="003E657A" w:rsidRDefault="00000000" w:rsidP="003E657A">
      <w:pPr>
        <w:pStyle w:val="STTSAlgoritmaContent"/>
        <w:rPr>
          <w:lang w:val="en-ID"/>
        </w:rPr>
      </w:pPr>
      <w:r>
        <w:rPr>
          <w:lang w:val="en-ID"/>
        </w:rPr>
        <w:t xml:space="preserve">         if (translationResponse.data != null &amp;&amp; </w:t>
      </w:r>
    </w:p>
    <w:p w14:paraId="0CD45D76" w14:textId="77777777" w:rsidR="003E657A" w:rsidRDefault="00000000" w:rsidP="003E657A">
      <w:pPr>
        <w:pStyle w:val="STTSAlgoritmaContent"/>
        <w:rPr>
          <w:lang w:val="en-ID"/>
        </w:rPr>
      </w:pPr>
      <w:r>
        <w:rPr>
          <w:lang w:val="en-ID"/>
        </w:rPr>
        <w:t xml:space="preserve">         translationResponse.data.translations != null &amp;&amp;</w:t>
      </w:r>
    </w:p>
    <w:p w14:paraId="4A124292" w14:textId="77777777" w:rsidR="003E657A" w:rsidRDefault="00000000" w:rsidP="003E657A">
      <w:pPr>
        <w:pStyle w:val="STTSAlgoritmaContent"/>
        <w:rPr>
          <w:lang w:val="en-ID"/>
        </w:rPr>
      </w:pPr>
      <w:r>
        <w:rPr>
          <w:lang w:val="en-ID"/>
        </w:rPr>
        <w:t xml:space="preserve">         translationResponse.data.translations.Count &gt; 0)</w:t>
      </w:r>
    </w:p>
    <w:p w14:paraId="3990B88D" w14:textId="77777777" w:rsidR="003E657A" w:rsidRDefault="00000000" w:rsidP="003E657A">
      <w:pPr>
        <w:pStyle w:val="STTSAlgoritmaContent"/>
        <w:rPr>
          <w:lang w:val="en-ID"/>
        </w:rPr>
      </w:pPr>
      <w:r>
        <w:rPr>
          <w:lang w:val="en-ID"/>
        </w:rPr>
        <w:t xml:space="preserve">         {</w:t>
      </w:r>
    </w:p>
    <w:p w14:paraId="0004C714" w14:textId="77777777" w:rsidR="003E657A" w:rsidRDefault="00000000" w:rsidP="003E657A">
      <w:pPr>
        <w:pStyle w:val="STTSAlgoritmaContent"/>
        <w:rPr>
          <w:lang w:val="en-ID"/>
        </w:rPr>
      </w:pPr>
      <w:r>
        <w:rPr>
          <w:lang w:val="en-ID"/>
        </w:rPr>
        <w:t xml:space="preserve">             string translatedText = translationResponse</w:t>
      </w:r>
    </w:p>
    <w:p w14:paraId="5255F32D" w14:textId="77777777" w:rsidR="003E657A" w:rsidRDefault="00000000" w:rsidP="003E657A">
      <w:pPr>
        <w:pStyle w:val="STTSAlgoritmaContent"/>
        <w:rPr>
          <w:lang w:val="en-ID"/>
        </w:rPr>
      </w:pPr>
      <w:r>
        <w:rPr>
          <w:lang w:val="en-ID"/>
        </w:rPr>
        <w:t xml:space="preserve">             .data.translations[0].translatedText;</w:t>
      </w:r>
    </w:p>
    <w:p w14:paraId="465EE5EE" w14:textId="77777777" w:rsidR="003E657A" w:rsidRDefault="00000000" w:rsidP="003E657A">
      <w:pPr>
        <w:pStyle w:val="STTSAlgoritmaContent"/>
        <w:rPr>
          <w:lang w:val="en-ID"/>
        </w:rPr>
      </w:pPr>
      <w:r>
        <w:rPr>
          <w:lang w:val="en-ID"/>
        </w:rPr>
        <w:t xml:space="preserve">             callback?.Invoke(translatedText);</w:t>
      </w:r>
    </w:p>
    <w:p w14:paraId="41A7C855" w14:textId="77777777" w:rsidR="003E657A" w:rsidRDefault="00000000" w:rsidP="003E657A">
      <w:pPr>
        <w:pStyle w:val="STTSAlgoritmaContent"/>
        <w:rPr>
          <w:lang w:val="en-ID"/>
        </w:rPr>
      </w:pPr>
      <w:r>
        <w:rPr>
          <w:lang w:val="en-ID"/>
        </w:rPr>
        <w:t xml:space="preserve">         }</w:t>
      </w:r>
    </w:p>
    <w:p w14:paraId="5CBD3BCB" w14:textId="77777777" w:rsidR="003E657A" w:rsidRDefault="00000000" w:rsidP="003E657A">
      <w:pPr>
        <w:pStyle w:val="STTSAlgoritmaContent"/>
        <w:rPr>
          <w:lang w:val="en-ID"/>
        </w:rPr>
      </w:pPr>
      <w:r>
        <w:rPr>
          <w:lang w:val="en-ID"/>
        </w:rPr>
        <w:t xml:space="preserve">         else</w:t>
      </w:r>
    </w:p>
    <w:p w14:paraId="62ABCF8F" w14:textId="77777777" w:rsidR="003E657A" w:rsidRDefault="00000000" w:rsidP="003E657A">
      <w:pPr>
        <w:pStyle w:val="STTSAlgoritmaContent"/>
        <w:rPr>
          <w:lang w:val="en-ID"/>
        </w:rPr>
      </w:pPr>
      <w:r>
        <w:rPr>
          <w:lang w:val="en-ID"/>
        </w:rPr>
        <w:t xml:space="preserve">         {</w:t>
      </w:r>
    </w:p>
    <w:p w14:paraId="7446819B" w14:textId="77777777" w:rsidR="003E657A" w:rsidRDefault="00000000" w:rsidP="003E657A">
      <w:pPr>
        <w:pStyle w:val="STTSAlgoritmaContent"/>
        <w:rPr>
          <w:lang w:val="en-ID"/>
        </w:rPr>
      </w:pPr>
      <w:r>
        <w:rPr>
          <w:lang w:val="en-ID"/>
        </w:rPr>
        <w:t xml:space="preserve">             callback?.Invoke(null);</w:t>
      </w:r>
    </w:p>
    <w:p w14:paraId="4FE6FD49" w14:textId="77777777" w:rsidR="003E657A" w:rsidRDefault="00000000" w:rsidP="003E657A">
      <w:pPr>
        <w:pStyle w:val="STTSAlgoritmaContent"/>
        <w:rPr>
          <w:lang w:val="en-ID"/>
        </w:rPr>
      </w:pPr>
      <w:r>
        <w:rPr>
          <w:lang w:val="en-ID"/>
        </w:rPr>
        <w:t xml:space="preserve">         }</w:t>
      </w:r>
    </w:p>
    <w:p w14:paraId="6B8FBB99" w14:textId="77777777" w:rsidR="003E657A" w:rsidRDefault="00000000" w:rsidP="003E657A">
      <w:pPr>
        <w:pStyle w:val="STTSAlgoritmaContent"/>
        <w:rPr>
          <w:lang w:val="en-ID"/>
        </w:rPr>
      </w:pPr>
      <w:r>
        <w:rPr>
          <w:lang w:val="en-ID"/>
        </w:rPr>
        <w:t xml:space="preserve">     }</w:t>
      </w:r>
    </w:p>
    <w:p w14:paraId="041CD3DF" w14:textId="77777777" w:rsidR="003E657A" w:rsidRDefault="00000000" w:rsidP="003E657A">
      <w:pPr>
        <w:pStyle w:val="STTSAlgoritmaContent"/>
        <w:rPr>
          <w:lang w:val="en-ID"/>
        </w:rPr>
      </w:pPr>
      <w:r>
        <w:rPr>
          <w:lang w:val="en-ID"/>
        </w:rPr>
        <w:t xml:space="preserve">     else</w:t>
      </w:r>
    </w:p>
    <w:p w14:paraId="60F8CC14" w14:textId="77777777" w:rsidR="003E657A" w:rsidRDefault="00000000" w:rsidP="003E657A">
      <w:pPr>
        <w:pStyle w:val="STTSAlgoritmaContent"/>
        <w:rPr>
          <w:lang w:val="en-ID"/>
        </w:rPr>
      </w:pPr>
      <w:r>
        <w:rPr>
          <w:lang w:val="en-ID"/>
        </w:rPr>
        <w:t xml:space="preserve">     {</w:t>
      </w:r>
    </w:p>
    <w:p w14:paraId="43BA12B4" w14:textId="77777777" w:rsidR="003E657A" w:rsidRDefault="00000000" w:rsidP="003E657A">
      <w:pPr>
        <w:pStyle w:val="STTSAlgoritmaContent"/>
        <w:rPr>
          <w:lang w:val="en-ID"/>
        </w:rPr>
      </w:pPr>
      <w:r>
        <w:rPr>
          <w:lang w:val="en-ID"/>
        </w:rPr>
        <w:t xml:space="preserve">         Debug.LogError("Translation API Error: " + </w:t>
      </w:r>
    </w:p>
    <w:p w14:paraId="546C4B65" w14:textId="77777777" w:rsidR="003E657A" w:rsidRDefault="00000000" w:rsidP="003E657A">
      <w:pPr>
        <w:pStyle w:val="STTSAlgoritmaContent"/>
        <w:rPr>
          <w:lang w:val="en-ID"/>
        </w:rPr>
      </w:pPr>
      <w:r>
        <w:rPr>
          <w:lang w:val="en-ID"/>
        </w:rPr>
        <w:t xml:space="preserve">         request.error);</w:t>
      </w:r>
    </w:p>
    <w:p w14:paraId="599550E2" w14:textId="77777777" w:rsidR="003E657A" w:rsidRDefault="00000000" w:rsidP="003E657A">
      <w:pPr>
        <w:pStyle w:val="STTSAlgoritmaContent"/>
        <w:rPr>
          <w:lang w:val="en-ID"/>
        </w:rPr>
      </w:pPr>
      <w:r>
        <w:rPr>
          <w:lang w:val="en-ID"/>
        </w:rPr>
        <w:t xml:space="preserve">         Debug.LogError("Response: " + </w:t>
      </w:r>
    </w:p>
    <w:p w14:paraId="504CDD38" w14:textId="77777777" w:rsidR="003E657A" w:rsidRDefault="00000000" w:rsidP="003E657A">
      <w:pPr>
        <w:pStyle w:val="STTSAlgoritmaContent"/>
        <w:rPr>
          <w:lang w:val="en-ID"/>
        </w:rPr>
      </w:pPr>
      <w:r>
        <w:rPr>
          <w:lang w:val="en-ID"/>
        </w:rPr>
        <w:t xml:space="preserve">         request.downloadHandler.text);</w:t>
      </w:r>
    </w:p>
    <w:p w14:paraId="2FCF957F" w14:textId="77777777" w:rsidR="003E657A" w:rsidRDefault="00000000" w:rsidP="003E657A">
      <w:pPr>
        <w:pStyle w:val="STTSAlgoritmaContent"/>
        <w:rPr>
          <w:lang w:val="en-ID"/>
        </w:rPr>
      </w:pPr>
      <w:r>
        <w:rPr>
          <w:lang w:val="en-ID"/>
        </w:rPr>
        <w:t xml:space="preserve">         callback?.Invoke(null);</w:t>
      </w:r>
    </w:p>
    <w:p w14:paraId="49A6EF0B" w14:textId="77777777" w:rsidR="003E657A" w:rsidRDefault="00000000" w:rsidP="003E657A">
      <w:pPr>
        <w:pStyle w:val="STTSAlgoritmaContent"/>
        <w:rPr>
          <w:lang w:val="en-ID"/>
        </w:rPr>
      </w:pPr>
      <w:r>
        <w:rPr>
          <w:lang w:val="en-ID"/>
        </w:rPr>
        <w:t xml:space="preserve">     }</w:t>
      </w:r>
    </w:p>
    <w:p w14:paraId="242D64E5" w14:textId="77777777" w:rsidR="003E657A" w:rsidRPr="006A1D8B" w:rsidRDefault="00000000" w:rsidP="003E657A">
      <w:pPr>
        <w:pStyle w:val="STTSAlgoritmaContent"/>
        <w:rPr>
          <w:sz w:val="24"/>
          <w:lang w:val="id-ID"/>
        </w:rPr>
      </w:pPr>
      <w:r>
        <w:rPr>
          <w:lang w:val="en-ID"/>
        </w:rPr>
        <w:t xml:space="preserve"> }</w:t>
      </w:r>
    </w:p>
    <w:p w14:paraId="415BDB5F" w14:textId="77777777" w:rsidR="006A1D8B" w:rsidRDefault="006A1D8B" w:rsidP="006A1D8B">
      <w:pPr>
        <w:pStyle w:val="STTSAlgoritmaContent"/>
        <w:numPr>
          <w:ilvl w:val="0"/>
          <w:numId w:val="0"/>
        </w:numPr>
        <w:ind w:left="360" w:hanging="360"/>
        <w:rPr>
          <w:lang w:val="en-ID"/>
        </w:rPr>
      </w:pPr>
    </w:p>
    <w:p w14:paraId="160D3E08" w14:textId="77777777" w:rsidR="006A1D8B" w:rsidRDefault="00000000" w:rsidP="006A1D8B">
      <w:r w:rsidRPr="006A1D8B">
        <w:t xml:space="preserve">Baris 1–2 membentuk URL lengkap untuk mengakses Google Translation API dengan menyertakan API key sebagai parameter autentikasi, kemudian baris </w:t>
      </w:r>
      <w:r w:rsidRPr="006A1D8B">
        <w:lastRenderedPageBreak/>
        <w:t xml:space="preserve">3–7 menyiapkan objek WWWForm berisi teks Jepang yang akan diterjemahkan beserta informasi bahasa sumber, bahasa target, dan format teks sehingga server memahami konteks translasi yang diminta. Pada baris 9–12, request POST dikirim ke server dan coroutine menunggu hingga respons diterima, lalu baris 14–17 memastikan bahwa permintaan berhasil dan respons mentah dari server dicatat ke console untuk kebutuhan debugging. Baris 18–19 mengonversi JSON respons menjadi objek TranslationResponse agar dapat diakses melalui properti class, kemudian baris 21–26 memverifikasi bahwa hasil translasi tersedia dan mengambil teks terjemahan pertama, yang kemudian dikirim kembali ke fungsi pemanggil melalui callback pada baris 27 agar dapat ditampilkan atau digunakan oleh sistem. </w:t>
      </w:r>
    </w:p>
    <w:p w14:paraId="7E251F2F" w14:textId="4AF78DF1" w:rsidR="003E657A" w:rsidRPr="00025787" w:rsidRDefault="00000000" w:rsidP="006A1D8B">
      <w:pPr>
        <w:rPr>
          <w:lang w:val="en-ID"/>
        </w:rPr>
      </w:pPr>
      <w:r w:rsidRPr="006A1D8B">
        <w:t>Jika respons valid tetapi tidak memiliki hasil translasi maka callback tetap dipicu dengan nilai null pada baris 29–32 untuk menandakan proses selesai tanpa output, sedangkan baris 34–40 menangani situasi kegagalan jaringan atau kesalahan API dengan mencetak informasi error ke console serta mengirimkan null melalui callback agar program tetap stabil dan fitur siap digunakan kembali tanpa menghentikan alur eksekusi.</w:t>
      </w:r>
    </w:p>
    <w:p w14:paraId="5789037F" w14:textId="77777777" w:rsidR="00DE59F5" w:rsidRDefault="00DE59F5" w:rsidP="00DE59F5">
      <w:pPr>
        <w:pStyle w:val="STTSAlgoritmaContent"/>
        <w:numPr>
          <w:ilvl w:val="0"/>
          <w:numId w:val="0"/>
        </w:numPr>
        <w:ind w:left="360"/>
        <w:rPr>
          <w:lang w:val="en-ID"/>
        </w:rPr>
      </w:pPr>
    </w:p>
    <w:p w14:paraId="3E580351" w14:textId="2B5487C0" w:rsidR="00DE59F5" w:rsidRPr="00D14148" w:rsidRDefault="00000000" w:rsidP="00DE59F5">
      <w:pPr>
        <w:pStyle w:val="STTSAlgoritma"/>
      </w:pPr>
      <w:r>
        <w:t xml:space="preserve">Segmen Program </w:t>
      </w:r>
      <w:r w:rsidR="00DE4A3C">
        <w:t>5.13</w:t>
      </w:r>
      <w:r>
        <w:t xml:space="preserve"> Script TranslateText</w:t>
      </w:r>
    </w:p>
    <w:p w14:paraId="51840EA5" w14:textId="77777777" w:rsidR="00DE59F5" w:rsidRPr="00D14148" w:rsidRDefault="00DE59F5" w:rsidP="00DE59F5">
      <w:pPr>
        <w:pStyle w:val="STTSAlgoritmaContent"/>
        <w:numPr>
          <w:ilvl w:val="0"/>
          <w:numId w:val="0"/>
        </w:numPr>
        <w:ind w:left="360"/>
        <w:rPr>
          <w:lang w:val="en-ID"/>
        </w:rPr>
      </w:pPr>
    </w:p>
    <w:p w14:paraId="5232B013" w14:textId="77777777" w:rsidR="00DE59F5" w:rsidRPr="00025787" w:rsidRDefault="00000000">
      <w:pPr>
        <w:pStyle w:val="STTSAlgoritmaContent"/>
        <w:numPr>
          <w:ilvl w:val="0"/>
          <w:numId w:val="22"/>
        </w:numPr>
        <w:rPr>
          <w:lang w:val="en-ID"/>
        </w:rPr>
      </w:pPr>
      <w:r w:rsidRPr="00025787">
        <w:rPr>
          <w:lang w:val="en-ID"/>
        </w:rPr>
        <w:t>string url = VISION_API_URL + "?key=" + googleCloudAPIKey;</w:t>
      </w:r>
    </w:p>
    <w:p w14:paraId="7D99A476" w14:textId="77777777" w:rsidR="00DE59F5" w:rsidRDefault="00000000" w:rsidP="00DE59F5">
      <w:pPr>
        <w:pStyle w:val="STTSAlgoritmaContent"/>
        <w:rPr>
          <w:lang w:val="en-ID"/>
        </w:rPr>
      </w:pPr>
      <w:r>
        <w:rPr>
          <w:lang w:val="en-ID"/>
        </w:rPr>
        <w:t>VisionRequest visionRequest = new VisionRequest</w:t>
      </w:r>
    </w:p>
    <w:p w14:paraId="0A4741B9" w14:textId="77777777" w:rsidR="00DE59F5" w:rsidRDefault="00000000" w:rsidP="00DE59F5">
      <w:pPr>
        <w:pStyle w:val="STTSAlgoritmaContent"/>
        <w:rPr>
          <w:lang w:val="en-ID"/>
        </w:rPr>
      </w:pPr>
      <w:r>
        <w:rPr>
          <w:lang w:val="en-ID"/>
        </w:rPr>
        <w:t>{</w:t>
      </w:r>
    </w:p>
    <w:p w14:paraId="6AB11D9D" w14:textId="77777777" w:rsidR="00DE59F5" w:rsidRDefault="00000000" w:rsidP="00DE59F5">
      <w:pPr>
        <w:pStyle w:val="STTSAlgoritmaContent"/>
        <w:rPr>
          <w:lang w:val="en-ID"/>
        </w:rPr>
      </w:pPr>
      <w:r>
        <w:rPr>
          <w:lang w:val="en-ID"/>
        </w:rPr>
        <w:t xml:space="preserve">    requests = new List&lt;ImageRequest&gt;</w:t>
      </w:r>
    </w:p>
    <w:p w14:paraId="27C9EDD9" w14:textId="77777777" w:rsidR="00DE59F5" w:rsidRDefault="00000000" w:rsidP="00DE59F5">
      <w:pPr>
        <w:pStyle w:val="STTSAlgoritmaContent"/>
        <w:rPr>
          <w:lang w:val="en-ID"/>
        </w:rPr>
      </w:pPr>
      <w:r>
        <w:rPr>
          <w:lang w:val="en-ID"/>
        </w:rPr>
        <w:t xml:space="preserve">    {</w:t>
      </w:r>
    </w:p>
    <w:p w14:paraId="08B66132" w14:textId="77777777" w:rsidR="00DE59F5" w:rsidRDefault="00000000" w:rsidP="00DE59F5">
      <w:pPr>
        <w:pStyle w:val="STTSAlgoritmaContent"/>
        <w:rPr>
          <w:lang w:val="en-ID"/>
        </w:rPr>
      </w:pPr>
      <w:r>
        <w:rPr>
          <w:lang w:val="en-ID"/>
        </w:rPr>
        <w:t xml:space="preserve">        new ImageRequest</w:t>
      </w:r>
    </w:p>
    <w:p w14:paraId="57BB79F4" w14:textId="77777777" w:rsidR="00DE59F5" w:rsidRDefault="00000000" w:rsidP="00DE59F5">
      <w:pPr>
        <w:pStyle w:val="STTSAlgoritmaContent"/>
        <w:rPr>
          <w:lang w:val="en-ID"/>
        </w:rPr>
      </w:pPr>
      <w:r>
        <w:rPr>
          <w:lang w:val="en-ID"/>
        </w:rPr>
        <w:t xml:space="preserve">        {</w:t>
      </w:r>
    </w:p>
    <w:p w14:paraId="4E4267B9" w14:textId="77777777" w:rsidR="00DE59F5" w:rsidRPr="00025787" w:rsidRDefault="00000000" w:rsidP="00DE59F5">
      <w:pPr>
        <w:pStyle w:val="STTSAlgoritmaContent"/>
        <w:rPr>
          <w:lang w:val="en-ID"/>
        </w:rPr>
      </w:pPr>
      <w:r>
        <w:rPr>
          <w:lang w:val="en-ID"/>
        </w:rPr>
        <w:t xml:space="preserve">            image = new ImageContent {content = base64Image</w:t>
      </w:r>
      <w:r w:rsidRPr="00025787">
        <w:rPr>
          <w:lang w:val="en-ID"/>
        </w:rPr>
        <w:t>},</w:t>
      </w:r>
    </w:p>
    <w:p w14:paraId="6491F521" w14:textId="77777777" w:rsidR="00DE59F5" w:rsidRDefault="00000000" w:rsidP="00DE59F5">
      <w:pPr>
        <w:pStyle w:val="STTSAlgoritmaContent"/>
        <w:rPr>
          <w:lang w:val="en-ID"/>
        </w:rPr>
      </w:pPr>
      <w:r>
        <w:rPr>
          <w:lang w:val="en-ID"/>
        </w:rPr>
        <w:t xml:space="preserve">            features = new List&lt;Feature&gt;</w:t>
      </w:r>
    </w:p>
    <w:p w14:paraId="4E75D36C" w14:textId="77777777" w:rsidR="00DE59F5" w:rsidRDefault="00000000" w:rsidP="00DE59F5">
      <w:pPr>
        <w:pStyle w:val="STTSAlgoritmaContent"/>
        <w:rPr>
          <w:lang w:val="en-ID"/>
        </w:rPr>
      </w:pPr>
      <w:r>
        <w:rPr>
          <w:lang w:val="en-ID"/>
        </w:rPr>
        <w:t xml:space="preserve">            {</w:t>
      </w:r>
    </w:p>
    <w:p w14:paraId="193CA74F" w14:textId="77777777" w:rsidR="00DE59F5" w:rsidRDefault="00000000" w:rsidP="00DE59F5">
      <w:pPr>
        <w:pStyle w:val="STTSAlgoritmaContent"/>
        <w:rPr>
          <w:lang w:val="en-ID"/>
        </w:rPr>
      </w:pPr>
      <w:r>
        <w:rPr>
          <w:lang w:val="en-ID"/>
        </w:rPr>
        <w:t xml:space="preserve">                new Feature { type = "TEXT_DETECTION", </w:t>
      </w:r>
    </w:p>
    <w:p w14:paraId="46EB49B5" w14:textId="77777777" w:rsidR="00DE59F5" w:rsidRDefault="00000000" w:rsidP="00DE59F5">
      <w:pPr>
        <w:pStyle w:val="STTSAlgoritmaContent"/>
        <w:rPr>
          <w:lang w:val="en-ID"/>
        </w:rPr>
      </w:pPr>
      <w:r>
        <w:rPr>
          <w:lang w:val="en-ID"/>
        </w:rPr>
        <w:t xml:space="preserve">                maxResults = 10 }</w:t>
      </w:r>
    </w:p>
    <w:p w14:paraId="4B776D95" w14:textId="77777777" w:rsidR="00DE59F5" w:rsidRDefault="00000000" w:rsidP="00DE59F5">
      <w:pPr>
        <w:pStyle w:val="STTSAlgoritmaContent"/>
        <w:rPr>
          <w:lang w:val="en-ID"/>
        </w:rPr>
      </w:pPr>
      <w:r>
        <w:rPr>
          <w:lang w:val="en-ID"/>
        </w:rPr>
        <w:t xml:space="preserve">            },</w:t>
      </w:r>
    </w:p>
    <w:p w14:paraId="3FB3DC3F" w14:textId="77777777" w:rsidR="00DE59F5" w:rsidRDefault="00000000" w:rsidP="00DE59F5">
      <w:pPr>
        <w:pStyle w:val="STTSAlgoritmaContent"/>
        <w:rPr>
          <w:lang w:val="en-ID"/>
        </w:rPr>
      </w:pPr>
      <w:r>
        <w:rPr>
          <w:lang w:val="en-ID"/>
        </w:rPr>
        <w:t xml:space="preserve">            imageContext = new ImageContext</w:t>
      </w:r>
    </w:p>
    <w:p w14:paraId="72154509" w14:textId="77777777" w:rsidR="00DE59F5" w:rsidRDefault="00000000" w:rsidP="00DE59F5">
      <w:pPr>
        <w:pStyle w:val="STTSAlgoritmaContent"/>
        <w:rPr>
          <w:lang w:val="en-ID"/>
        </w:rPr>
      </w:pPr>
      <w:r>
        <w:rPr>
          <w:lang w:val="en-ID"/>
        </w:rPr>
        <w:t xml:space="preserve">            {</w:t>
      </w:r>
    </w:p>
    <w:p w14:paraId="3506568B" w14:textId="77777777" w:rsidR="00DE59F5" w:rsidRDefault="00000000" w:rsidP="00DE59F5">
      <w:pPr>
        <w:pStyle w:val="STTSAlgoritmaContent"/>
        <w:rPr>
          <w:lang w:val="en-ID"/>
        </w:rPr>
      </w:pPr>
      <w:r>
        <w:rPr>
          <w:lang w:val="en-ID"/>
        </w:rPr>
        <w:t xml:space="preserve">                languageHints = new List&lt;string&gt; { "ja" }</w:t>
      </w:r>
    </w:p>
    <w:p w14:paraId="4F32D81B" w14:textId="77777777" w:rsidR="00DE59F5" w:rsidRDefault="00000000" w:rsidP="00DE59F5">
      <w:pPr>
        <w:pStyle w:val="STTSAlgoritmaContent"/>
        <w:rPr>
          <w:lang w:val="en-ID"/>
        </w:rPr>
      </w:pPr>
      <w:r>
        <w:rPr>
          <w:lang w:val="en-ID"/>
        </w:rPr>
        <w:t xml:space="preserve">            }</w:t>
      </w:r>
    </w:p>
    <w:p w14:paraId="6C9953D4" w14:textId="77777777" w:rsidR="00DE59F5" w:rsidRDefault="00000000" w:rsidP="00DE59F5">
      <w:pPr>
        <w:pStyle w:val="STTSAlgoritmaContent"/>
        <w:rPr>
          <w:lang w:val="en-ID"/>
        </w:rPr>
      </w:pPr>
      <w:r>
        <w:rPr>
          <w:lang w:val="en-ID"/>
        </w:rPr>
        <w:t xml:space="preserve">        }</w:t>
      </w:r>
    </w:p>
    <w:p w14:paraId="5131EBEB" w14:textId="77777777" w:rsidR="00DE59F5" w:rsidRDefault="00000000" w:rsidP="00DE59F5">
      <w:pPr>
        <w:pStyle w:val="STTSAlgoritmaContent"/>
        <w:rPr>
          <w:lang w:val="en-ID"/>
        </w:rPr>
      </w:pPr>
      <w:r>
        <w:rPr>
          <w:lang w:val="en-ID"/>
        </w:rPr>
        <w:t xml:space="preserve">    }</w:t>
      </w:r>
    </w:p>
    <w:p w14:paraId="0334729D" w14:textId="77777777" w:rsidR="00DE59F5" w:rsidRDefault="00000000" w:rsidP="00DE59F5">
      <w:pPr>
        <w:pStyle w:val="STTSAlgoritmaContent"/>
        <w:rPr>
          <w:lang w:val="en-ID"/>
        </w:rPr>
      </w:pPr>
      <w:r>
        <w:rPr>
          <w:lang w:val="en-ID"/>
        </w:rPr>
        <w:t>};</w:t>
      </w:r>
    </w:p>
    <w:p w14:paraId="0E1D9527" w14:textId="77777777" w:rsidR="00DE59F5" w:rsidRDefault="00DE59F5" w:rsidP="00DE59F5">
      <w:pPr>
        <w:pStyle w:val="STTSAlgoritmaContent"/>
        <w:rPr>
          <w:lang w:val="en-ID"/>
        </w:rPr>
      </w:pPr>
    </w:p>
    <w:p w14:paraId="1FEFC1C7" w14:textId="77777777" w:rsidR="00DE59F5" w:rsidRDefault="00000000" w:rsidP="00DE59F5">
      <w:pPr>
        <w:pStyle w:val="STTSAlgoritmaContent"/>
        <w:rPr>
          <w:lang w:val="en-ID"/>
        </w:rPr>
      </w:pPr>
      <w:r>
        <w:rPr>
          <w:lang w:val="en-ID"/>
        </w:rPr>
        <w:t>string jsonData = JsonUtility.ToJson(visionRequest);</w:t>
      </w:r>
    </w:p>
    <w:p w14:paraId="4BE9BA25" w14:textId="77777777" w:rsidR="00DE59F5" w:rsidRDefault="00DE59F5" w:rsidP="00DE59F5">
      <w:pPr>
        <w:pStyle w:val="STTSAlgoritmaContent"/>
        <w:rPr>
          <w:lang w:val="en-ID"/>
        </w:rPr>
      </w:pPr>
    </w:p>
    <w:p w14:paraId="609708E3" w14:textId="77777777" w:rsidR="00DE59F5" w:rsidRDefault="00000000" w:rsidP="00DE59F5">
      <w:pPr>
        <w:pStyle w:val="STTSAlgoritmaContent"/>
        <w:rPr>
          <w:lang w:val="en-ID"/>
        </w:rPr>
      </w:pPr>
      <w:r>
        <w:rPr>
          <w:lang w:val="en-ID"/>
        </w:rPr>
        <w:t xml:space="preserve">using (UnityWebRequest request = new UnityWebRequest(url,  </w:t>
      </w:r>
    </w:p>
    <w:p w14:paraId="1D3CD870" w14:textId="77777777" w:rsidR="00DE59F5" w:rsidRDefault="00000000" w:rsidP="00DE59F5">
      <w:pPr>
        <w:pStyle w:val="STTSAlgoritmaContent"/>
        <w:rPr>
          <w:lang w:val="en-ID"/>
        </w:rPr>
      </w:pPr>
      <w:r>
        <w:rPr>
          <w:lang w:val="en-ID"/>
        </w:rPr>
        <w:lastRenderedPageBreak/>
        <w:t>"POST"))</w:t>
      </w:r>
    </w:p>
    <w:p w14:paraId="424810B6" w14:textId="77777777" w:rsidR="00DE59F5" w:rsidRDefault="00000000" w:rsidP="00DE59F5">
      <w:pPr>
        <w:pStyle w:val="STTSAlgoritmaContent"/>
        <w:rPr>
          <w:lang w:val="en-ID"/>
        </w:rPr>
      </w:pPr>
      <w:r>
        <w:rPr>
          <w:lang w:val="en-ID"/>
        </w:rPr>
        <w:t>{</w:t>
      </w:r>
    </w:p>
    <w:p w14:paraId="61B5EFA8" w14:textId="77777777" w:rsidR="00DE59F5" w:rsidRDefault="00000000" w:rsidP="00DE59F5">
      <w:pPr>
        <w:pStyle w:val="STTSAlgoritmaContent"/>
        <w:rPr>
          <w:lang w:val="en-ID"/>
        </w:rPr>
      </w:pPr>
      <w:r>
        <w:rPr>
          <w:lang w:val="en-ID"/>
        </w:rPr>
        <w:t xml:space="preserve">    byte[] bodyRaw = System.Text.Encoding.UTF8</w:t>
      </w:r>
    </w:p>
    <w:p w14:paraId="1BB7DC32" w14:textId="77777777" w:rsidR="00DE59F5" w:rsidRDefault="00000000" w:rsidP="00DE59F5">
      <w:pPr>
        <w:pStyle w:val="STTSAlgoritmaContent"/>
        <w:rPr>
          <w:lang w:val="en-ID"/>
        </w:rPr>
      </w:pPr>
      <w:r>
        <w:rPr>
          <w:lang w:val="en-ID"/>
        </w:rPr>
        <w:t xml:space="preserve">    .GetBytes(jsonData);</w:t>
      </w:r>
    </w:p>
    <w:p w14:paraId="77872DAC" w14:textId="77777777" w:rsidR="00DE59F5" w:rsidRDefault="00000000" w:rsidP="00DE59F5">
      <w:pPr>
        <w:pStyle w:val="STTSAlgoritmaContent"/>
        <w:rPr>
          <w:lang w:val="en-ID"/>
        </w:rPr>
      </w:pPr>
      <w:r>
        <w:rPr>
          <w:lang w:val="en-ID"/>
        </w:rPr>
        <w:t xml:space="preserve">    request.uploadHandler = new UploadHandlerRaw(bodyRaw);</w:t>
      </w:r>
    </w:p>
    <w:p w14:paraId="17F01294" w14:textId="77777777" w:rsidR="00DE59F5" w:rsidRDefault="00000000" w:rsidP="00DE59F5">
      <w:pPr>
        <w:pStyle w:val="STTSAlgoritmaContent"/>
        <w:rPr>
          <w:lang w:val="en-ID"/>
        </w:rPr>
      </w:pPr>
      <w:r>
        <w:rPr>
          <w:lang w:val="en-ID"/>
        </w:rPr>
        <w:t xml:space="preserve">    request.downloadHandler = new DownloadHandlerBuffer();</w:t>
      </w:r>
    </w:p>
    <w:p w14:paraId="70056B3D" w14:textId="77777777" w:rsidR="00DE59F5" w:rsidRDefault="00000000" w:rsidP="00DE59F5">
      <w:pPr>
        <w:pStyle w:val="STTSAlgoritmaContent"/>
        <w:rPr>
          <w:lang w:val="en-ID"/>
        </w:rPr>
      </w:pPr>
      <w:r>
        <w:rPr>
          <w:lang w:val="en-ID"/>
        </w:rPr>
        <w:t xml:space="preserve">    request.SetRequestHeader("Content-Type", "application</w:t>
      </w:r>
    </w:p>
    <w:p w14:paraId="1AEFFB33" w14:textId="77777777" w:rsidR="00DE59F5" w:rsidRPr="00BC1F06" w:rsidRDefault="00000000" w:rsidP="00DE59F5">
      <w:pPr>
        <w:pStyle w:val="STTSAlgoritmaContent"/>
        <w:rPr>
          <w:lang w:val="en-ID"/>
        </w:rPr>
      </w:pPr>
      <w:r>
        <w:rPr>
          <w:lang w:val="en-ID"/>
        </w:rPr>
        <w:t xml:space="preserve">    /json");</w:t>
      </w:r>
    </w:p>
    <w:p w14:paraId="038486B5" w14:textId="77777777" w:rsidR="00DE59F5" w:rsidRDefault="00000000" w:rsidP="00DE59F5">
      <w:pPr>
        <w:pStyle w:val="STTSAlgoritmaContent"/>
        <w:rPr>
          <w:lang w:val="en-ID"/>
        </w:rPr>
      </w:pPr>
      <w:r>
        <w:rPr>
          <w:lang w:val="en-ID"/>
        </w:rPr>
        <w:t xml:space="preserve">    yield return request.SendWebRequest();</w:t>
      </w:r>
    </w:p>
    <w:p w14:paraId="0E30838E" w14:textId="77777777" w:rsidR="00DE59F5" w:rsidRDefault="00DE59F5" w:rsidP="00DE59F5">
      <w:pPr>
        <w:pStyle w:val="STTSAlgoritmaContent"/>
        <w:rPr>
          <w:lang w:val="en-ID"/>
        </w:rPr>
      </w:pPr>
    </w:p>
    <w:p w14:paraId="7633A218" w14:textId="77777777" w:rsidR="00DE59F5" w:rsidRDefault="00000000" w:rsidP="00DE59F5">
      <w:pPr>
        <w:pStyle w:val="STTSAlgoritmaContent"/>
        <w:rPr>
          <w:lang w:val="en-ID"/>
        </w:rPr>
      </w:pPr>
      <w:r>
        <w:rPr>
          <w:lang w:val="en-ID"/>
        </w:rPr>
        <w:t xml:space="preserve">    if (request.result == UnityWebRequest.Result.Success)</w:t>
      </w:r>
    </w:p>
    <w:p w14:paraId="35DE65CF" w14:textId="77777777" w:rsidR="00DE59F5" w:rsidRDefault="00000000" w:rsidP="00DE59F5">
      <w:pPr>
        <w:pStyle w:val="STTSAlgoritmaContent"/>
        <w:rPr>
          <w:lang w:val="en-ID"/>
        </w:rPr>
      </w:pPr>
      <w:r>
        <w:rPr>
          <w:lang w:val="en-ID"/>
        </w:rPr>
        <w:t xml:space="preserve">    {</w:t>
      </w:r>
    </w:p>
    <w:p w14:paraId="2FF4900A" w14:textId="77777777" w:rsidR="00DE59F5" w:rsidRDefault="00000000" w:rsidP="00DE59F5">
      <w:pPr>
        <w:pStyle w:val="STTSAlgoritmaContent"/>
        <w:rPr>
          <w:lang w:val="en-ID"/>
        </w:rPr>
      </w:pPr>
      <w:r>
        <w:rPr>
          <w:lang w:val="en-ID"/>
        </w:rPr>
        <w:t xml:space="preserve">        string response = request.downloadHandler.text;</w:t>
      </w:r>
    </w:p>
    <w:p w14:paraId="5446A14E" w14:textId="77777777" w:rsidR="00DE59F5" w:rsidRPr="00BC1F06" w:rsidRDefault="00000000" w:rsidP="00DE59F5">
      <w:pPr>
        <w:pStyle w:val="STTSAlgoritmaContent"/>
        <w:rPr>
          <w:lang w:val="en-ID"/>
        </w:rPr>
      </w:pPr>
      <w:r>
        <w:rPr>
          <w:lang w:val="en-ID"/>
        </w:rPr>
        <w:t xml:space="preserve">        Debug.Log("Vision API Response: " + response);</w:t>
      </w:r>
    </w:p>
    <w:p w14:paraId="34A706BA" w14:textId="77777777" w:rsidR="00DE59F5" w:rsidRDefault="00000000" w:rsidP="00DE59F5">
      <w:pPr>
        <w:pStyle w:val="STTSAlgoritmaContent"/>
        <w:rPr>
          <w:lang w:val="en-ID"/>
        </w:rPr>
      </w:pPr>
      <w:r>
        <w:rPr>
          <w:lang w:val="en-ID"/>
        </w:rPr>
        <w:t xml:space="preserve">        VisionResponse visionResponse = JsonUtility.FromJson</w:t>
      </w:r>
    </w:p>
    <w:p w14:paraId="06B9DBCD" w14:textId="77777777" w:rsidR="00DE59F5" w:rsidRDefault="00000000" w:rsidP="00DE59F5">
      <w:pPr>
        <w:pStyle w:val="STTSAlgoritmaContent"/>
        <w:rPr>
          <w:lang w:val="en-ID"/>
        </w:rPr>
      </w:pPr>
      <w:r>
        <w:rPr>
          <w:lang w:val="en-ID"/>
        </w:rPr>
        <w:t xml:space="preserve">        &lt;VisionResponse&gt;(response);</w:t>
      </w:r>
    </w:p>
    <w:p w14:paraId="2331ECDD" w14:textId="77777777" w:rsidR="00DE59F5" w:rsidRDefault="00DE59F5" w:rsidP="00DE59F5">
      <w:pPr>
        <w:pStyle w:val="STTSAlgoritmaContent"/>
        <w:rPr>
          <w:lang w:val="en-ID"/>
        </w:rPr>
      </w:pPr>
    </w:p>
    <w:p w14:paraId="4D58A643" w14:textId="77777777" w:rsidR="00DE59F5" w:rsidRDefault="00000000" w:rsidP="00DE59F5">
      <w:pPr>
        <w:pStyle w:val="STTSAlgoritmaContent"/>
        <w:rPr>
          <w:lang w:val="en-ID"/>
        </w:rPr>
      </w:pPr>
      <w:r>
        <w:rPr>
          <w:lang w:val="en-ID"/>
        </w:rPr>
        <w:t xml:space="preserve">        if (visionResponse.responses != null &amp;&amp; vision</w:t>
      </w:r>
    </w:p>
    <w:p w14:paraId="5CEF3938" w14:textId="77777777" w:rsidR="00DE59F5" w:rsidRDefault="00000000" w:rsidP="00DE59F5">
      <w:pPr>
        <w:pStyle w:val="STTSAlgoritmaContent"/>
        <w:rPr>
          <w:lang w:val="en-ID"/>
        </w:rPr>
      </w:pPr>
      <w:r>
        <w:rPr>
          <w:lang w:val="en-ID"/>
        </w:rPr>
        <w:t xml:space="preserve">            Response.responses.Count &gt; 0)</w:t>
      </w:r>
    </w:p>
    <w:p w14:paraId="60731439" w14:textId="77777777" w:rsidR="00DE59F5" w:rsidRDefault="00000000" w:rsidP="00DE59F5">
      <w:pPr>
        <w:pStyle w:val="STTSAlgoritmaContent"/>
        <w:rPr>
          <w:lang w:val="en-ID"/>
        </w:rPr>
      </w:pPr>
      <w:r>
        <w:rPr>
          <w:lang w:val="en-ID"/>
        </w:rPr>
        <w:t xml:space="preserve">        {</w:t>
      </w:r>
    </w:p>
    <w:p w14:paraId="39DBCAB7" w14:textId="77777777" w:rsidR="00DE59F5" w:rsidRDefault="00000000" w:rsidP="00DE59F5">
      <w:pPr>
        <w:pStyle w:val="STTSAlgoritmaContent"/>
        <w:rPr>
          <w:lang w:val="en-ID"/>
        </w:rPr>
      </w:pPr>
      <w:r>
        <w:rPr>
          <w:lang w:val="en-ID"/>
        </w:rPr>
        <w:t xml:space="preserve">            var firstResponse = visionResponse.responses[0];</w:t>
      </w:r>
    </w:p>
    <w:p w14:paraId="3FFC998F" w14:textId="77777777" w:rsidR="00DE59F5" w:rsidRDefault="00000000" w:rsidP="00DE59F5">
      <w:pPr>
        <w:pStyle w:val="STTSAlgoritmaContent"/>
        <w:rPr>
          <w:lang w:val="en-ID"/>
        </w:rPr>
      </w:pPr>
      <w:r>
        <w:rPr>
          <w:lang w:val="en-ID"/>
        </w:rPr>
        <w:t xml:space="preserve">            if (firstResponse.textAnnotations != null &amp;&amp; </w:t>
      </w:r>
    </w:p>
    <w:p w14:paraId="589BDCF0" w14:textId="77777777" w:rsidR="00DE59F5" w:rsidRDefault="00000000" w:rsidP="00DE59F5">
      <w:pPr>
        <w:pStyle w:val="STTSAlgoritmaContent"/>
        <w:rPr>
          <w:lang w:val="en-ID"/>
        </w:rPr>
      </w:pPr>
      <w:r>
        <w:rPr>
          <w:lang w:val="en-ID"/>
        </w:rPr>
        <w:t xml:space="preserve">            firstResponse.textAnnotations.Count &gt; 0)</w:t>
      </w:r>
    </w:p>
    <w:p w14:paraId="6E77C2CB" w14:textId="77777777" w:rsidR="00DE59F5" w:rsidRDefault="00000000" w:rsidP="00DE59F5">
      <w:pPr>
        <w:pStyle w:val="STTSAlgoritmaContent"/>
        <w:rPr>
          <w:lang w:val="en-ID"/>
        </w:rPr>
      </w:pPr>
      <w:r>
        <w:rPr>
          <w:lang w:val="en-ID"/>
        </w:rPr>
        <w:t xml:space="preserve">            {</w:t>
      </w:r>
    </w:p>
    <w:p w14:paraId="0378DD43" w14:textId="77777777" w:rsidR="00DE59F5" w:rsidRDefault="00000000" w:rsidP="00DE59F5">
      <w:pPr>
        <w:pStyle w:val="STTSAlgoritmaContent"/>
        <w:rPr>
          <w:lang w:val="en-ID"/>
        </w:rPr>
      </w:pPr>
      <w:r>
        <w:rPr>
          <w:lang w:val="en-ID"/>
        </w:rPr>
        <w:t xml:space="preserve">                string detectedText = firstResponse.</w:t>
      </w:r>
    </w:p>
    <w:p w14:paraId="4ECCFC06" w14:textId="77777777" w:rsidR="00DE59F5" w:rsidRDefault="00000000" w:rsidP="00DE59F5">
      <w:pPr>
        <w:pStyle w:val="STTSAlgoritmaContent"/>
        <w:rPr>
          <w:lang w:val="en-ID"/>
        </w:rPr>
      </w:pPr>
      <w:r>
        <w:rPr>
          <w:lang w:val="en-ID"/>
        </w:rPr>
        <w:t xml:space="preserve">                textAnnotations[0].description;</w:t>
      </w:r>
    </w:p>
    <w:p w14:paraId="28ED6439" w14:textId="77777777" w:rsidR="00DE59F5" w:rsidRDefault="00000000" w:rsidP="00DE59F5">
      <w:pPr>
        <w:pStyle w:val="STTSAlgoritmaContent"/>
        <w:rPr>
          <w:lang w:val="en-ID"/>
        </w:rPr>
      </w:pPr>
      <w:r>
        <w:rPr>
          <w:lang w:val="en-ID"/>
        </w:rPr>
        <w:t xml:space="preserve">                callback?.Invoke(detectedText);</w:t>
      </w:r>
    </w:p>
    <w:p w14:paraId="362AA3B8" w14:textId="77777777" w:rsidR="00DE59F5" w:rsidRDefault="00000000" w:rsidP="00DE59F5">
      <w:pPr>
        <w:pStyle w:val="STTSAlgoritmaContent"/>
        <w:rPr>
          <w:lang w:val="en-ID"/>
        </w:rPr>
      </w:pPr>
      <w:r>
        <w:rPr>
          <w:lang w:val="en-ID"/>
        </w:rPr>
        <w:t xml:space="preserve">            }</w:t>
      </w:r>
    </w:p>
    <w:p w14:paraId="1CD7887C" w14:textId="77777777" w:rsidR="00DE59F5" w:rsidRDefault="00000000" w:rsidP="00DE59F5">
      <w:pPr>
        <w:pStyle w:val="STTSAlgoritmaContent"/>
        <w:rPr>
          <w:lang w:val="en-ID"/>
        </w:rPr>
      </w:pPr>
      <w:r>
        <w:rPr>
          <w:lang w:val="en-ID"/>
        </w:rPr>
        <w:t xml:space="preserve">            else</w:t>
      </w:r>
    </w:p>
    <w:p w14:paraId="139BD132" w14:textId="77777777" w:rsidR="00DE59F5" w:rsidRDefault="00000000" w:rsidP="00DE59F5">
      <w:pPr>
        <w:pStyle w:val="STTSAlgoritmaContent"/>
        <w:rPr>
          <w:lang w:val="en-ID"/>
        </w:rPr>
      </w:pPr>
      <w:r>
        <w:rPr>
          <w:lang w:val="en-ID"/>
        </w:rPr>
        <w:t xml:space="preserve">            {</w:t>
      </w:r>
    </w:p>
    <w:p w14:paraId="5BB51DF7" w14:textId="77777777" w:rsidR="00DE59F5" w:rsidRDefault="00000000" w:rsidP="00DE59F5">
      <w:pPr>
        <w:pStyle w:val="STTSAlgoritmaContent"/>
        <w:rPr>
          <w:lang w:val="en-ID"/>
        </w:rPr>
      </w:pPr>
      <w:r>
        <w:rPr>
          <w:lang w:val="en-ID"/>
        </w:rPr>
        <w:t xml:space="preserve">                callback?.Invoke(null);</w:t>
      </w:r>
    </w:p>
    <w:p w14:paraId="4E4B6C6A" w14:textId="77777777" w:rsidR="00DE59F5" w:rsidRDefault="00000000" w:rsidP="00DE59F5">
      <w:pPr>
        <w:pStyle w:val="STTSAlgoritmaContent"/>
        <w:rPr>
          <w:lang w:val="en-ID"/>
        </w:rPr>
      </w:pPr>
      <w:r>
        <w:rPr>
          <w:lang w:val="en-ID"/>
        </w:rPr>
        <w:t xml:space="preserve">            }</w:t>
      </w:r>
    </w:p>
    <w:p w14:paraId="3E8AF6A0" w14:textId="77777777" w:rsidR="00DE59F5" w:rsidRDefault="00000000" w:rsidP="00DE59F5">
      <w:pPr>
        <w:pStyle w:val="STTSAlgoritmaContent"/>
        <w:rPr>
          <w:lang w:val="en-ID"/>
        </w:rPr>
      </w:pPr>
      <w:r>
        <w:rPr>
          <w:lang w:val="en-ID"/>
        </w:rPr>
        <w:t xml:space="preserve">        }</w:t>
      </w:r>
    </w:p>
    <w:p w14:paraId="742422FA" w14:textId="77777777" w:rsidR="00DE59F5" w:rsidRDefault="00000000" w:rsidP="00DE59F5">
      <w:pPr>
        <w:pStyle w:val="STTSAlgoritmaContent"/>
        <w:rPr>
          <w:lang w:val="en-ID"/>
        </w:rPr>
      </w:pPr>
      <w:r>
        <w:rPr>
          <w:lang w:val="en-ID"/>
        </w:rPr>
        <w:t xml:space="preserve">        else</w:t>
      </w:r>
    </w:p>
    <w:p w14:paraId="295EBC45" w14:textId="77777777" w:rsidR="00DE59F5" w:rsidRDefault="00000000" w:rsidP="00DE59F5">
      <w:pPr>
        <w:pStyle w:val="STTSAlgoritmaContent"/>
        <w:rPr>
          <w:lang w:val="en-ID"/>
        </w:rPr>
      </w:pPr>
      <w:r>
        <w:rPr>
          <w:lang w:val="en-ID"/>
        </w:rPr>
        <w:t xml:space="preserve">        {</w:t>
      </w:r>
    </w:p>
    <w:p w14:paraId="326968D3" w14:textId="77777777" w:rsidR="00DE59F5" w:rsidRDefault="00000000" w:rsidP="00DE59F5">
      <w:pPr>
        <w:pStyle w:val="STTSAlgoritmaContent"/>
        <w:rPr>
          <w:lang w:val="en-ID"/>
        </w:rPr>
      </w:pPr>
      <w:r>
        <w:rPr>
          <w:lang w:val="en-ID"/>
        </w:rPr>
        <w:t xml:space="preserve">            callback?.Invoke(null);</w:t>
      </w:r>
    </w:p>
    <w:p w14:paraId="10E7449E" w14:textId="77777777" w:rsidR="00DE59F5" w:rsidRDefault="00000000" w:rsidP="00DE59F5">
      <w:pPr>
        <w:pStyle w:val="STTSAlgoritmaContent"/>
        <w:rPr>
          <w:lang w:val="en-ID"/>
        </w:rPr>
      </w:pPr>
      <w:r>
        <w:rPr>
          <w:lang w:val="en-ID"/>
        </w:rPr>
        <w:t xml:space="preserve">        }</w:t>
      </w:r>
    </w:p>
    <w:p w14:paraId="13400C56" w14:textId="77777777" w:rsidR="00DE59F5" w:rsidRDefault="00000000" w:rsidP="00DE59F5">
      <w:pPr>
        <w:pStyle w:val="STTSAlgoritmaContent"/>
        <w:rPr>
          <w:lang w:val="en-ID"/>
        </w:rPr>
      </w:pPr>
      <w:r>
        <w:rPr>
          <w:lang w:val="en-ID"/>
        </w:rPr>
        <w:t xml:space="preserve">    }</w:t>
      </w:r>
    </w:p>
    <w:p w14:paraId="1B25F5CB" w14:textId="77777777" w:rsidR="00DE59F5" w:rsidRDefault="00000000" w:rsidP="00DE59F5">
      <w:pPr>
        <w:pStyle w:val="STTSAlgoritmaContent"/>
        <w:rPr>
          <w:lang w:val="en-ID"/>
        </w:rPr>
      </w:pPr>
      <w:r>
        <w:rPr>
          <w:lang w:val="en-ID"/>
        </w:rPr>
        <w:t xml:space="preserve">    else</w:t>
      </w:r>
    </w:p>
    <w:p w14:paraId="1A532937" w14:textId="77777777" w:rsidR="00DE59F5" w:rsidRDefault="00000000" w:rsidP="00DE59F5">
      <w:pPr>
        <w:pStyle w:val="STTSAlgoritmaContent"/>
        <w:rPr>
          <w:lang w:val="en-ID"/>
        </w:rPr>
      </w:pPr>
      <w:r>
        <w:rPr>
          <w:lang w:val="en-ID"/>
        </w:rPr>
        <w:t xml:space="preserve">    {</w:t>
      </w:r>
    </w:p>
    <w:p w14:paraId="0360ECDD" w14:textId="77777777" w:rsidR="00DE59F5" w:rsidRDefault="00000000" w:rsidP="00DE59F5">
      <w:pPr>
        <w:pStyle w:val="STTSAlgoritmaContent"/>
        <w:rPr>
          <w:lang w:val="en-ID"/>
        </w:rPr>
      </w:pPr>
      <w:r>
        <w:rPr>
          <w:lang w:val="en-ID"/>
        </w:rPr>
        <w:t xml:space="preserve">        Debug.LogError("Vision API Error: " + request.error);</w:t>
      </w:r>
    </w:p>
    <w:p w14:paraId="386B9182" w14:textId="77777777" w:rsidR="00DE59F5" w:rsidRDefault="00000000" w:rsidP="00DE59F5">
      <w:pPr>
        <w:pStyle w:val="STTSAlgoritmaContent"/>
        <w:rPr>
          <w:lang w:val="en-ID"/>
        </w:rPr>
      </w:pPr>
      <w:r>
        <w:rPr>
          <w:lang w:val="en-ID"/>
        </w:rPr>
        <w:t xml:space="preserve">        Debug.LogError("Response: " + request</w:t>
      </w:r>
    </w:p>
    <w:p w14:paraId="11B9FD0C" w14:textId="77777777" w:rsidR="00DE59F5" w:rsidRDefault="00000000" w:rsidP="00DE59F5">
      <w:pPr>
        <w:pStyle w:val="STTSAlgoritmaContent"/>
        <w:rPr>
          <w:lang w:val="en-ID"/>
        </w:rPr>
      </w:pPr>
      <w:r>
        <w:rPr>
          <w:lang w:val="en-ID"/>
        </w:rPr>
        <w:t xml:space="preserve">        .downloadHandler.text);</w:t>
      </w:r>
    </w:p>
    <w:p w14:paraId="272D8084" w14:textId="77777777" w:rsidR="00DE59F5" w:rsidRDefault="00000000" w:rsidP="00DE59F5">
      <w:pPr>
        <w:pStyle w:val="STTSAlgoritmaContent"/>
        <w:rPr>
          <w:lang w:val="en-ID"/>
        </w:rPr>
      </w:pPr>
      <w:r>
        <w:rPr>
          <w:lang w:val="en-ID"/>
        </w:rPr>
        <w:t xml:space="preserve">        callback?.Invoke(null);</w:t>
      </w:r>
    </w:p>
    <w:p w14:paraId="17A8028D" w14:textId="77777777" w:rsidR="00DE59F5" w:rsidRDefault="00000000" w:rsidP="00DE59F5">
      <w:pPr>
        <w:pStyle w:val="STTSAlgoritmaContent"/>
        <w:rPr>
          <w:lang w:val="en-ID"/>
        </w:rPr>
      </w:pPr>
      <w:r>
        <w:rPr>
          <w:lang w:val="en-ID"/>
        </w:rPr>
        <w:t xml:space="preserve">    }</w:t>
      </w:r>
    </w:p>
    <w:p w14:paraId="7BEB4781" w14:textId="7E4E90D7" w:rsidR="00DE59F5" w:rsidRDefault="00000000" w:rsidP="003E657A">
      <w:pPr>
        <w:pStyle w:val="STTSAlgoritmaContent"/>
        <w:rPr>
          <w:sz w:val="24"/>
          <w:lang w:val="id-ID"/>
        </w:rPr>
      </w:pPr>
      <w:r>
        <w:rPr>
          <w:lang w:val="en-ID"/>
        </w:rPr>
        <w:t>}</w:t>
      </w:r>
    </w:p>
    <w:p w14:paraId="4BD53C08" w14:textId="77777777" w:rsidR="003E657A" w:rsidRDefault="003E657A" w:rsidP="003E657A">
      <w:pPr>
        <w:pStyle w:val="STTSAlgoritmaContent"/>
        <w:numPr>
          <w:ilvl w:val="0"/>
          <w:numId w:val="0"/>
        </w:numPr>
        <w:ind w:left="360" w:hanging="360"/>
        <w:rPr>
          <w:sz w:val="24"/>
          <w:lang w:val="id-ID"/>
        </w:rPr>
      </w:pPr>
    </w:p>
    <w:p w14:paraId="17575BC2" w14:textId="77777777" w:rsidR="003A4444" w:rsidRDefault="00000000" w:rsidP="003A4444">
      <w:r w:rsidRPr="003A4444">
        <w:t xml:space="preserve">Baris 1 menyusun URL request dengan menambahkan API key agar permintaan dapat diautentikasi oleh layanan Google Vision. Pada baris 2–20 disiapkan objek VisionRequest yang berisi konfigurasi permintaan, termasuk gambar dalam bentuk Base64, jenis fitur yang ingin dianalisis yaitu TEXT_DETECTION, batas hasil deteksi maksimal, serta petunjuk bahasa “ja” agar </w:t>
      </w:r>
      <w:r w:rsidRPr="003A4444">
        <w:lastRenderedPageBreak/>
        <w:t>sistem lebih fokus mengenali karakter Jepang. Setelah struktur permintaan selesai dibuat, baris 22 mengubah objek tersebut menjadi JSON menggunakan JsonUtility.ToJson, kemudian baris 24–33 membangun request HTTP POST melalui UnityWebRequest, menyisipkan JSON sebagai payload, dan mengatur header agar layanan mengenali format data yang dikirim sebelum akhirnya permintaan dikirim ke server.</w:t>
      </w:r>
    </w:p>
    <w:p w14:paraId="1EE72368" w14:textId="50ACFC49" w:rsidR="003A4444" w:rsidRDefault="00000000" w:rsidP="003A4444">
      <w:pPr>
        <w:rPr>
          <w:lang w:val="id-ID"/>
        </w:rPr>
      </w:pPr>
      <w:r w:rsidRPr="003A4444">
        <w:t xml:space="preserve"> Ketika respons diterima pada baris 35–41, hasil teks JSON dari Vision API dicetak ke konsol dan kemudian diubah kembali menjadi objek VisionResponse agar dapat diproses di dalam Unity. Baris 42–61 memeriksa apakah hasil deteksi benar-benar tersedia, dan jika teks kanji berhasil ditemukan maka nilai deskripsinya diambil dan dikirim keluar melalui callback, sedangkan jika tidak ditemukan atau struktur respons kosong maka callback tetap dipanggil namun dengan nilai null untuk menandai kegagalan deteksi. Jika permintaan ke Vision API gagal secara jaringan atau terjadi kesalahan lain seperti API key tidak valid, blok baris 63–69 menangani kondisi tersebut dengan mencetak pesan kesalahan ke konsol dan mengembalikan nilai null melalui callback agar sistem tetap dapat melanjutkan alur tanpa crash.</w:t>
      </w:r>
    </w:p>
    <w:p w14:paraId="40428EE1" w14:textId="77777777" w:rsidR="003E657A" w:rsidRPr="003E657A" w:rsidRDefault="003E657A" w:rsidP="003E657A">
      <w:pPr>
        <w:pStyle w:val="STTSAlgoritmaContent"/>
        <w:numPr>
          <w:ilvl w:val="0"/>
          <w:numId w:val="0"/>
        </w:numPr>
        <w:ind w:left="360" w:hanging="360"/>
        <w:rPr>
          <w:sz w:val="24"/>
          <w:lang w:val="id-ID"/>
        </w:rPr>
      </w:pPr>
    </w:p>
    <w:p w14:paraId="0C232910" w14:textId="795FEFEF" w:rsidR="00DE59F5" w:rsidRPr="00690794" w:rsidRDefault="00000000" w:rsidP="00DE59F5">
      <w:pPr>
        <w:pStyle w:val="STTSAlgoritma"/>
      </w:pPr>
      <w:r>
        <w:t xml:space="preserve">Segmen Program </w:t>
      </w:r>
      <w:r w:rsidR="00DE4A3C">
        <w:t>5.14</w:t>
      </w:r>
      <w:r>
        <w:t xml:space="preserve"> Script UpdateStatus</w:t>
      </w:r>
    </w:p>
    <w:p w14:paraId="3BEB0555" w14:textId="1E90BA7B" w:rsidR="00DE59F5" w:rsidRPr="00690794" w:rsidRDefault="00000000">
      <w:pPr>
        <w:pStyle w:val="STTSAlgoritmaContent"/>
        <w:numPr>
          <w:ilvl w:val="0"/>
          <w:numId w:val="24"/>
        </w:numPr>
        <w:rPr>
          <w:lang w:val="en-ID"/>
        </w:rPr>
      </w:pPr>
      <w:r w:rsidRPr="00690794">
        <w:rPr>
          <w:lang w:val="en-ID"/>
        </w:rPr>
        <w:t>if (statusText != null)</w:t>
      </w:r>
    </w:p>
    <w:p w14:paraId="42386266" w14:textId="314ECE3C" w:rsidR="00DE59F5" w:rsidRDefault="00000000" w:rsidP="00DE59F5">
      <w:pPr>
        <w:pStyle w:val="STTSAlgoritmaContent"/>
        <w:rPr>
          <w:lang w:val="en-ID"/>
        </w:rPr>
      </w:pPr>
      <w:r>
        <w:rPr>
          <w:lang w:val="en-ID"/>
        </w:rPr>
        <w:t>{</w:t>
      </w:r>
    </w:p>
    <w:p w14:paraId="0823B8B4" w14:textId="0056A796" w:rsidR="00DE59F5" w:rsidRDefault="00000000" w:rsidP="00DE59F5">
      <w:pPr>
        <w:pStyle w:val="STTSAlgoritmaContent"/>
        <w:rPr>
          <w:lang w:val="en-ID"/>
        </w:rPr>
      </w:pPr>
      <w:r>
        <w:rPr>
          <w:lang w:val="en-ID"/>
        </w:rPr>
        <w:t xml:space="preserve">   statusText.text = message;</w:t>
      </w:r>
    </w:p>
    <w:p w14:paraId="5D71761B" w14:textId="1767CE68" w:rsidR="00DE59F5" w:rsidRDefault="00000000" w:rsidP="00DE59F5">
      <w:pPr>
        <w:pStyle w:val="STTSAlgoritmaContent"/>
        <w:rPr>
          <w:lang w:val="en-ID"/>
        </w:rPr>
      </w:pPr>
      <w:r>
        <w:rPr>
          <w:lang w:val="en-ID"/>
        </w:rPr>
        <w:t>}</w:t>
      </w:r>
    </w:p>
    <w:p w14:paraId="64CCC3CC" w14:textId="04662602" w:rsidR="00DE59F5" w:rsidRPr="003A4444" w:rsidRDefault="00000000" w:rsidP="00DE59F5">
      <w:pPr>
        <w:pStyle w:val="STTSAlgoritmaContent"/>
        <w:rPr>
          <w:b/>
          <w:bCs/>
          <w:sz w:val="24"/>
          <w:lang w:val="id-ID"/>
        </w:rPr>
      </w:pPr>
      <w:r>
        <w:rPr>
          <w:lang w:val="en-ID"/>
        </w:rPr>
        <w:t>Debug.Log("Status: " + message);</w:t>
      </w:r>
    </w:p>
    <w:p w14:paraId="3B949ABA" w14:textId="77777777" w:rsidR="003A4444" w:rsidRDefault="003A4444" w:rsidP="003A4444">
      <w:pPr>
        <w:pStyle w:val="STTSAlgoritmaContent"/>
        <w:numPr>
          <w:ilvl w:val="0"/>
          <w:numId w:val="0"/>
        </w:numPr>
        <w:ind w:left="360" w:hanging="360"/>
        <w:rPr>
          <w:lang w:val="en-ID"/>
        </w:rPr>
      </w:pPr>
    </w:p>
    <w:p w14:paraId="689722FC" w14:textId="27DD9930" w:rsidR="003A4444" w:rsidRDefault="00000000" w:rsidP="003A4444">
      <w:pPr>
        <w:rPr>
          <w:lang w:val="id-ID"/>
        </w:rPr>
      </w:pPr>
      <w:r w:rsidRPr="003A4444">
        <w:t>Baris 1 melakukan pengecekan untuk memastikan bahwa variabel statusText tidak bernilai null agar pemanggilan komponen UI tidak menyebabkan error ketika status diperbarui. Jika komponen tersebut tersedia, baris 2–3 menjalankan proses pengubahan teks pada elemen UI dengan nilai dari variabel message, sehingga pengguna dapat melihat informasi status terkini selama proses berlangsung. Setelah blok kondisi selesai ditutup pada baris 4, baris 5 mencatat pesan yang sama ke konsol melalui Debug.Log, sehingga selain tampil di layar untuk pengguna, pesan status juga terekam di log pengembangan untuk memudahkan proses debugging dan pemantauan alur sistem.</w:t>
      </w:r>
    </w:p>
    <w:p w14:paraId="785D1929" w14:textId="77777777" w:rsidR="00DE59F5" w:rsidRDefault="00DE59F5" w:rsidP="00DE59F5">
      <w:pPr>
        <w:rPr>
          <w:lang w:val="en-ID"/>
        </w:rPr>
      </w:pPr>
    </w:p>
    <w:p w14:paraId="76E32AE0" w14:textId="71787808" w:rsidR="00C41EF2" w:rsidRPr="00690794" w:rsidRDefault="00C41EF2" w:rsidP="00690794">
      <w:pPr>
        <w:pStyle w:val="STTSAlgoritmaContent"/>
        <w:numPr>
          <w:ilvl w:val="0"/>
          <w:numId w:val="0"/>
        </w:numPr>
        <w:rPr>
          <w:lang w:val="en-ID"/>
        </w:rPr>
      </w:pPr>
    </w:p>
    <w:p w14:paraId="5CCE4A8A" w14:textId="64C968D6" w:rsidR="009F43DB" w:rsidRDefault="00000000">
      <w:pPr>
        <w:pStyle w:val="STTSJudulSubBab"/>
        <w:numPr>
          <w:ilvl w:val="0"/>
          <w:numId w:val="77"/>
        </w:numPr>
        <w:ind w:left="709" w:hanging="709"/>
        <w:rPr>
          <w:lang w:val="id-ID"/>
        </w:rPr>
      </w:pPr>
      <w:r>
        <w:rPr>
          <w:lang w:val="id-ID"/>
        </w:rPr>
        <w:t xml:space="preserve">Spaced Repitition </w:t>
      </w:r>
    </w:p>
    <w:p w14:paraId="30CD028C" w14:textId="7F856F9B" w:rsidR="00530FDA" w:rsidRPr="006626E5" w:rsidRDefault="00000000" w:rsidP="00530FDA">
      <w:pPr>
        <w:pStyle w:val="STTSAlgoritma"/>
      </w:pPr>
      <w:r>
        <w:t xml:space="preserve">Segmen Program </w:t>
      </w:r>
      <w:r w:rsidR="00DE4A3C">
        <w:t>5.15</w:t>
      </w:r>
      <w:r>
        <w:t xml:space="preserve"> Script GetNextItemToReview</w:t>
      </w:r>
    </w:p>
    <w:p w14:paraId="43E78BA1" w14:textId="77777777" w:rsidR="00530FDA" w:rsidRPr="006B2671" w:rsidRDefault="00000000">
      <w:pPr>
        <w:pStyle w:val="STTSAlgoritmaContent"/>
        <w:numPr>
          <w:ilvl w:val="0"/>
          <w:numId w:val="61"/>
        </w:numPr>
        <w:rPr>
          <w:lang w:val="en-ID"/>
        </w:rPr>
      </w:pPr>
      <w:r w:rsidRPr="006B2671">
        <w:rPr>
          <w:lang w:val="en-ID"/>
        </w:rPr>
        <w:t>return vocabularyDeck</w:t>
      </w:r>
    </w:p>
    <w:p w14:paraId="24E46B81" w14:textId="77777777" w:rsidR="00530FDA" w:rsidRPr="00530FDA" w:rsidRDefault="00000000" w:rsidP="00530FDA">
      <w:pPr>
        <w:pStyle w:val="STTSAlgoritmaContent"/>
        <w:rPr>
          <w:lang w:val="en-ID"/>
        </w:rPr>
      </w:pPr>
      <w:r>
        <w:rPr>
          <w:lang w:val="en-ID"/>
        </w:rPr>
        <w:t xml:space="preserve">   </w:t>
      </w:r>
      <w:r w:rsidRPr="00530FDA">
        <w:rPr>
          <w:lang w:val="en-ID"/>
        </w:rPr>
        <w:t>.Where(item =&gt; item.nextReviewDate &lt;= DateTime.Today)</w:t>
      </w:r>
    </w:p>
    <w:p w14:paraId="69FD0515" w14:textId="77777777" w:rsidR="00530FDA" w:rsidRPr="00530FDA" w:rsidRDefault="00000000" w:rsidP="00530FDA">
      <w:pPr>
        <w:pStyle w:val="STTSAlgoritmaContent"/>
        <w:rPr>
          <w:lang w:val="en-ID"/>
        </w:rPr>
      </w:pPr>
      <w:r w:rsidRPr="00530FDA">
        <w:rPr>
          <w:lang w:val="en-ID"/>
        </w:rPr>
        <w:t xml:space="preserve">   .OrderBy(item =&gt; item.nextReviewDate)</w:t>
      </w:r>
    </w:p>
    <w:p w14:paraId="2AB8F2F0" w14:textId="77777777" w:rsidR="00530FDA" w:rsidRDefault="00000000" w:rsidP="00530FDA">
      <w:pPr>
        <w:pStyle w:val="STTSAlgoritmaContent"/>
        <w:rPr>
          <w:lang w:val="en-ID"/>
        </w:rPr>
      </w:pPr>
      <w:r w:rsidRPr="00530FDA">
        <w:rPr>
          <w:lang w:val="en-ID"/>
        </w:rPr>
        <w:t xml:space="preserve">   .Take(count)</w:t>
      </w:r>
    </w:p>
    <w:p w14:paraId="144CA1C7" w14:textId="77777777" w:rsidR="00530FDA" w:rsidRDefault="00000000" w:rsidP="00530FDA">
      <w:pPr>
        <w:pStyle w:val="STTSAlgoritmaContent"/>
        <w:rPr>
          <w:lang w:val="en-ID"/>
        </w:rPr>
      </w:pPr>
      <w:r>
        <w:rPr>
          <w:lang w:val="en-ID"/>
        </w:rPr>
        <w:t xml:space="preserve">   </w:t>
      </w:r>
      <w:r w:rsidRPr="00530FDA">
        <w:rPr>
          <w:lang w:val="en-ID"/>
        </w:rPr>
        <w:t>.ToList();</w:t>
      </w:r>
    </w:p>
    <w:p w14:paraId="6BECC08C" w14:textId="77777777" w:rsidR="006B2671" w:rsidRDefault="006B2671" w:rsidP="006B2671">
      <w:pPr>
        <w:pStyle w:val="STTSAlgoritmaContent"/>
        <w:numPr>
          <w:ilvl w:val="0"/>
          <w:numId w:val="0"/>
        </w:numPr>
        <w:ind w:left="360" w:hanging="360"/>
        <w:rPr>
          <w:lang w:val="en-ID"/>
        </w:rPr>
      </w:pPr>
    </w:p>
    <w:p w14:paraId="47914F0A" w14:textId="15EB08D1" w:rsidR="006B2671" w:rsidRDefault="00000000" w:rsidP="006B2671">
      <w:pPr>
        <w:rPr>
          <w:lang w:val="en-ID"/>
        </w:rPr>
      </w:pPr>
      <w:r w:rsidRPr="006B2671">
        <w:rPr>
          <w:lang w:val="en-ID"/>
        </w:rPr>
        <w:t>Baris 1 mengembalikan hasil dari proses query terhadap vocabularyDeck, menandakan bahwa fungsi ini menghasilkan daftar kosakata untuk sesi latihan berikutnya. Baris 2 menyaring daftar kosakata dengan memilih hanya item yang tanggal ulasan berikutnya (nextReviewDate) sudah jatuh tempo atau lebih kecil dari tanggal hari ini, sehingga hanya kosakata yang sudah siap dipelajari ulang yang diproses. Baris 3 mengurutkan hasil penyaringan berdasarkan nextReviewDate dari yang paling lama tertunda, memastikan kosakata yang paling membutuhkan pengulangan tampil terlebih dahulu. Baris 4 membatasi jumlah hasil sesuai parameter count, sehingga sistem hanya memanggil sejumlah item yang dibutuhkan saja dalam satu sesi latihan. Baris 5 mengubah hasil query menjadi list melalui .ToList(), agar dapat digunakan sebagai koleksi yang siap diproses oleh sistem pembelajaran berikutnya.</w:t>
      </w:r>
    </w:p>
    <w:p w14:paraId="42DFA154" w14:textId="77777777" w:rsidR="00530FDA" w:rsidRDefault="00530FDA" w:rsidP="00530FDA">
      <w:pPr>
        <w:pStyle w:val="STTSAlgoritmaContent"/>
        <w:numPr>
          <w:ilvl w:val="0"/>
          <w:numId w:val="0"/>
        </w:numPr>
        <w:ind w:left="360" w:hanging="360"/>
        <w:rPr>
          <w:lang w:val="en-ID"/>
        </w:rPr>
      </w:pPr>
    </w:p>
    <w:p w14:paraId="5AE718CC" w14:textId="7431A3B0" w:rsidR="00530FDA" w:rsidRPr="006626E5" w:rsidRDefault="00000000" w:rsidP="00530FDA">
      <w:pPr>
        <w:pStyle w:val="STTSAlgoritma"/>
      </w:pPr>
      <w:r>
        <w:t xml:space="preserve">Segmen Program </w:t>
      </w:r>
      <w:r w:rsidR="00DE4A3C">
        <w:t>5</w:t>
      </w:r>
      <w:r>
        <w:t>.</w:t>
      </w:r>
      <w:r w:rsidR="00DE4A3C">
        <w:t>1</w:t>
      </w:r>
      <w:r>
        <w:t xml:space="preserve">6 Script </w:t>
      </w:r>
      <w:r w:rsidR="00E07264">
        <w:t>ReportAnswer</w:t>
      </w:r>
    </w:p>
    <w:p w14:paraId="6234FDE9" w14:textId="77777777" w:rsidR="00530FDA" w:rsidRPr="006B2671" w:rsidRDefault="00000000">
      <w:pPr>
        <w:pStyle w:val="STTSAlgoritmaContent"/>
        <w:numPr>
          <w:ilvl w:val="0"/>
          <w:numId w:val="62"/>
        </w:numPr>
        <w:rPr>
          <w:lang w:val="en-ID"/>
        </w:rPr>
      </w:pPr>
      <w:r w:rsidRPr="006B2671">
        <w:rPr>
          <w:lang w:val="en-ID"/>
        </w:rPr>
        <w:t xml:space="preserve">VocabularyItem item = vocabularyDeck.Find(v =&gt; v.word == </w:t>
      </w:r>
    </w:p>
    <w:p w14:paraId="4AA95076" w14:textId="3A5ECEEC" w:rsidR="00530FDA" w:rsidRPr="00530FDA" w:rsidRDefault="00000000" w:rsidP="00530FDA">
      <w:pPr>
        <w:pStyle w:val="STTSAlgoritmaContent"/>
        <w:rPr>
          <w:lang w:val="en-ID"/>
        </w:rPr>
      </w:pPr>
      <w:r w:rsidRPr="00530FDA">
        <w:rPr>
          <w:lang w:val="en-ID"/>
        </w:rPr>
        <w:t>word);</w:t>
      </w:r>
    </w:p>
    <w:p w14:paraId="5C80AA8A" w14:textId="17D8F647" w:rsidR="00530FDA" w:rsidRPr="00530FDA" w:rsidRDefault="00000000" w:rsidP="00530FDA">
      <w:pPr>
        <w:pStyle w:val="STTSAlgoritmaContent"/>
        <w:rPr>
          <w:lang w:val="en-ID"/>
        </w:rPr>
      </w:pPr>
      <w:r w:rsidRPr="00530FDA">
        <w:rPr>
          <w:lang w:val="en-ID"/>
        </w:rPr>
        <w:t>if (item == null) return;</w:t>
      </w:r>
    </w:p>
    <w:p w14:paraId="650B85F7" w14:textId="577DF95D" w:rsidR="00530FDA" w:rsidRPr="00530FDA" w:rsidRDefault="00000000" w:rsidP="00530FDA">
      <w:pPr>
        <w:pStyle w:val="STTSAlgoritmaContent"/>
        <w:rPr>
          <w:lang w:val="en-ID"/>
        </w:rPr>
      </w:pPr>
      <w:r w:rsidRPr="00530FDA">
        <w:rPr>
          <w:lang w:val="en-ID"/>
        </w:rPr>
        <w:t>quality = Mathf.Clamp(quality, 0, 5);</w:t>
      </w:r>
    </w:p>
    <w:p w14:paraId="061F2F66" w14:textId="77777777" w:rsidR="00530FDA" w:rsidRPr="00530FDA" w:rsidRDefault="00530FDA" w:rsidP="00530FDA">
      <w:pPr>
        <w:pStyle w:val="STTSAlgoritmaContent"/>
        <w:rPr>
          <w:lang w:val="en-ID"/>
        </w:rPr>
      </w:pPr>
    </w:p>
    <w:p w14:paraId="756A0749" w14:textId="4F4ECCCD" w:rsidR="00530FDA" w:rsidRPr="00530FDA" w:rsidRDefault="00000000" w:rsidP="00530FDA">
      <w:pPr>
        <w:pStyle w:val="STTSAlgoritmaContent"/>
        <w:rPr>
          <w:lang w:val="en-ID"/>
        </w:rPr>
      </w:pPr>
      <w:r w:rsidRPr="00530FDA">
        <w:rPr>
          <w:lang w:val="en-ID"/>
        </w:rPr>
        <w:t>if (quality &lt; 3)</w:t>
      </w:r>
    </w:p>
    <w:p w14:paraId="7FA6744D" w14:textId="1D13AFF6" w:rsidR="00530FDA" w:rsidRPr="00530FDA" w:rsidRDefault="00000000" w:rsidP="00530FDA">
      <w:pPr>
        <w:pStyle w:val="STTSAlgoritmaContent"/>
        <w:rPr>
          <w:lang w:val="en-ID"/>
        </w:rPr>
      </w:pPr>
      <w:r w:rsidRPr="00530FDA">
        <w:rPr>
          <w:lang w:val="en-ID"/>
        </w:rPr>
        <w:t>{</w:t>
      </w:r>
    </w:p>
    <w:p w14:paraId="2FC8A6AF" w14:textId="63BB7153" w:rsidR="00530FDA" w:rsidRPr="00530FDA" w:rsidRDefault="00000000" w:rsidP="00530FDA">
      <w:pPr>
        <w:pStyle w:val="STTSAlgoritmaContent"/>
        <w:rPr>
          <w:lang w:val="en-ID"/>
        </w:rPr>
      </w:pPr>
      <w:r>
        <w:rPr>
          <w:lang w:val="en-ID"/>
        </w:rPr>
        <w:t xml:space="preserve">   </w:t>
      </w:r>
      <w:r w:rsidRPr="00530FDA">
        <w:rPr>
          <w:lang w:val="en-ID"/>
        </w:rPr>
        <w:t>item.interval = 1;</w:t>
      </w:r>
    </w:p>
    <w:p w14:paraId="3FAF5307" w14:textId="28F7702B" w:rsidR="00530FDA" w:rsidRPr="00530FDA" w:rsidRDefault="00000000" w:rsidP="00530FDA">
      <w:pPr>
        <w:pStyle w:val="STTSAlgoritmaContent"/>
        <w:rPr>
          <w:lang w:val="en-ID"/>
        </w:rPr>
      </w:pPr>
      <w:r w:rsidRPr="00530FDA">
        <w:rPr>
          <w:lang w:val="en-ID"/>
        </w:rPr>
        <w:t>}</w:t>
      </w:r>
    </w:p>
    <w:p w14:paraId="44110A03" w14:textId="3796F47E" w:rsidR="00530FDA" w:rsidRPr="00530FDA" w:rsidRDefault="00000000" w:rsidP="00530FDA">
      <w:pPr>
        <w:pStyle w:val="STTSAlgoritmaContent"/>
        <w:rPr>
          <w:lang w:val="en-ID"/>
        </w:rPr>
      </w:pPr>
      <w:r w:rsidRPr="00530FDA">
        <w:rPr>
          <w:lang w:val="en-ID"/>
        </w:rPr>
        <w:t>else</w:t>
      </w:r>
    </w:p>
    <w:p w14:paraId="5CB9E017" w14:textId="352E5B91" w:rsidR="00530FDA" w:rsidRPr="00530FDA" w:rsidRDefault="00000000" w:rsidP="00530FDA">
      <w:pPr>
        <w:pStyle w:val="STTSAlgoritmaContent"/>
        <w:rPr>
          <w:lang w:val="en-ID"/>
        </w:rPr>
      </w:pPr>
      <w:r w:rsidRPr="00530FDA">
        <w:rPr>
          <w:lang w:val="en-ID"/>
        </w:rPr>
        <w:t>{</w:t>
      </w:r>
    </w:p>
    <w:p w14:paraId="39C73A05" w14:textId="77777777" w:rsidR="00530FDA" w:rsidRDefault="00000000" w:rsidP="00530FDA">
      <w:pPr>
        <w:pStyle w:val="STTSAlgoritmaContent"/>
        <w:rPr>
          <w:lang w:val="en-ID"/>
        </w:rPr>
      </w:pPr>
      <w:r>
        <w:rPr>
          <w:lang w:val="en-ID"/>
        </w:rPr>
        <w:t xml:space="preserve">   </w:t>
      </w:r>
      <w:r w:rsidRPr="00530FDA">
        <w:rPr>
          <w:lang w:val="en-ID"/>
        </w:rPr>
        <w:t xml:space="preserve">item.easeFactor = Mathf.Max(1.3f, item.easeFactor - 0.8f </w:t>
      </w:r>
    </w:p>
    <w:p w14:paraId="61D6CBBD" w14:textId="7576A079" w:rsidR="00530FDA" w:rsidRPr="00530FDA" w:rsidRDefault="00000000" w:rsidP="00530FDA">
      <w:pPr>
        <w:pStyle w:val="STTSAlgoritmaContent"/>
        <w:rPr>
          <w:lang w:val="en-ID"/>
        </w:rPr>
      </w:pPr>
      <w:r>
        <w:rPr>
          <w:lang w:val="en-ID"/>
        </w:rPr>
        <w:t xml:space="preserve">   </w:t>
      </w:r>
      <w:r w:rsidRPr="00530FDA">
        <w:rPr>
          <w:lang w:val="en-ID"/>
        </w:rPr>
        <w:t>+ (0.28f * quality) - (0.02f * quality * quality));</w:t>
      </w:r>
    </w:p>
    <w:p w14:paraId="0852F565" w14:textId="77777777" w:rsidR="00530FDA" w:rsidRPr="00530FDA" w:rsidRDefault="00530FDA" w:rsidP="00530FDA">
      <w:pPr>
        <w:pStyle w:val="STTSAlgoritmaContent"/>
        <w:rPr>
          <w:lang w:val="en-ID"/>
        </w:rPr>
      </w:pPr>
    </w:p>
    <w:p w14:paraId="719CCE19" w14:textId="3CDC5510" w:rsidR="00530FDA" w:rsidRDefault="00000000" w:rsidP="00530FDA">
      <w:pPr>
        <w:pStyle w:val="STTSAlgoritmaContent"/>
        <w:rPr>
          <w:lang w:val="en-ID"/>
        </w:rPr>
      </w:pPr>
      <w:r w:rsidRPr="00530FDA">
        <w:rPr>
          <w:lang w:val="en-ID"/>
        </w:rPr>
        <w:t xml:space="preserve">   if (item.interval == 0)</w:t>
      </w:r>
    </w:p>
    <w:p w14:paraId="3012B4AF" w14:textId="3A3CE9F3" w:rsidR="00530FDA" w:rsidRPr="00530FDA" w:rsidRDefault="00000000" w:rsidP="00530FDA">
      <w:pPr>
        <w:pStyle w:val="STTSAlgoritmaContent"/>
        <w:rPr>
          <w:lang w:val="en-ID"/>
        </w:rPr>
      </w:pPr>
      <w:r>
        <w:rPr>
          <w:lang w:val="en-ID"/>
        </w:rPr>
        <w:t xml:space="preserve">   {</w:t>
      </w:r>
    </w:p>
    <w:p w14:paraId="279B8DF1" w14:textId="1D2FBA97" w:rsidR="00530FDA" w:rsidRDefault="00000000" w:rsidP="00530FDA">
      <w:pPr>
        <w:pStyle w:val="STTSAlgoritmaContent"/>
        <w:rPr>
          <w:lang w:val="en-ID"/>
        </w:rPr>
      </w:pPr>
      <w:r w:rsidRPr="00530FDA">
        <w:rPr>
          <w:lang w:val="en-ID"/>
        </w:rPr>
        <w:t xml:space="preserve">   </w:t>
      </w:r>
      <w:r>
        <w:rPr>
          <w:lang w:val="en-ID"/>
        </w:rPr>
        <w:t xml:space="preserve">   </w:t>
      </w:r>
      <w:r w:rsidRPr="00530FDA">
        <w:rPr>
          <w:lang w:val="en-ID"/>
        </w:rPr>
        <w:t>item.interval = 1;</w:t>
      </w:r>
    </w:p>
    <w:p w14:paraId="5332093A" w14:textId="5FED13FF" w:rsidR="00530FDA" w:rsidRPr="00530FDA" w:rsidRDefault="00000000" w:rsidP="00530FDA">
      <w:pPr>
        <w:pStyle w:val="STTSAlgoritmaContent"/>
        <w:rPr>
          <w:lang w:val="en-ID"/>
        </w:rPr>
      </w:pPr>
      <w:r>
        <w:rPr>
          <w:lang w:val="en-ID"/>
        </w:rPr>
        <w:t xml:space="preserve">   }</w:t>
      </w:r>
    </w:p>
    <w:p w14:paraId="15A12FF1" w14:textId="5715A557" w:rsidR="00530FDA" w:rsidRDefault="00000000" w:rsidP="00530FDA">
      <w:pPr>
        <w:pStyle w:val="STTSAlgoritmaContent"/>
        <w:rPr>
          <w:lang w:val="en-ID"/>
        </w:rPr>
      </w:pPr>
      <w:r w:rsidRPr="00530FDA">
        <w:rPr>
          <w:lang w:val="en-ID"/>
        </w:rPr>
        <w:t xml:space="preserve">   else if (item.interval == 1)</w:t>
      </w:r>
    </w:p>
    <w:p w14:paraId="1A97E28F" w14:textId="61089676" w:rsidR="00530FDA" w:rsidRPr="00530FDA" w:rsidRDefault="00000000" w:rsidP="00530FDA">
      <w:pPr>
        <w:pStyle w:val="STTSAlgoritmaContent"/>
        <w:rPr>
          <w:lang w:val="en-ID"/>
        </w:rPr>
      </w:pPr>
      <w:r>
        <w:rPr>
          <w:lang w:val="en-ID"/>
        </w:rPr>
        <w:t xml:space="preserve">   {</w:t>
      </w:r>
    </w:p>
    <w:p w14:paraId="63B8FEC6" w14:textId="4DED7E22" w:rsidR="00530FDA" w:rsidRDefault="00000000" w:rsidP="00530FDA">
      <w:pPr>
        <w:pStyle w:val="STTSAlgoritmaContent"/>
        <w:rPr>
          <w:lang w:val="en-ID"/>
        </w:rPr>
      </w:pPr>
      <w:r w:rsidRPr="00530FDA">
        <w:rPr>
          <w:lang w:val="en-ID"/>
        </w:rPr>
        <w:lastRenderedPageBreak/>
        <w:t xml:space="preserve">      item.interval = 6;</w:t>
      </w:r>
    </w:p>
    <w:p w14:paraId="6F38906C" w14:textId="7F4E7A5A" w:rsidR="00530FDA" w:rsidRPr="00530FDA" w:rsidRDefault="00000000" w:rsidP="00530FDA">
      <w:pPr>
        <w:pStyle w:val="STTSAlgoritmaContent"/>
        <w:rPr>
          <w:lang w:val="en-ID"/>
        </w:rPr>
      </w:pPr>
      <w:r>
        <w:rPr>
          <w:lang w:val="en-ID"/>
        </w:rPr>
        <w:t xml:space="preserve">   }</w:t>
      </w:r>
    </w:p>
    <w:p w14:paraId="4B12E40C" w14:textId="7AEB98E9" w:rsidR="00530FDA" w:rsidRDefault="00000000" w:rsidP="00530FDA">
      <w:pPr>
        <w:pStyle w:val="STTSAlgoritmaContent"/>
        <w:rPr>
          <w:lang w:val="en-ID"/>
        </w:rPr>
      </w:pPr>
      <w:r w:rsidRPr="00530FDA">
        <w:rPr>
          <w:lang w:val="en-ID"/>
        </w:rPr>
        <w:t xml:space="preserve">   else</w:t>
      </w:r>
    </w:p>
    <w:p w14:paraId="4ED4890F" w14:textId="7F99BCE5" w:rsidR="00530FDA" w:rsidRPr="00530FDA" w:rsidRDefault="00000000" w:rsidP="00530FDA">
      <w:pPr>
        <w:pStyle w:val="STTSAlgoritmaContent"/>
        <w:rPr>
          <w:lang w:val="en-ID"/>
        </w:rPr>
      </w:pPr>
      <w:r>
        <w:rPr>
          <w:lang w:val="en-ID"/>
        </w:rPr>
        <w:t xml:space="preserve">   {</w:t>
      </w:r>
    </w:p>
    <w:p w14:paraId="2E257546" w14:textId="77777777" w:rsidR="00530FDA" w:rsidRDefault="00000000" w:rsidP="00530FDA">
      <w:pPr>
        <w:pStyle w:val="STTSAlgoritmaContent"/>
        <w:rPr>
          <w:lang w:val="en-ID"/>
        </w:rPr>
      </w:pPr>
      <w:r w:rsidRPr="00530FDA">
        <w:rPr>
          <w:lang w:val="en-ID"/>
        </w:rPr>
        <w:t xml:space="preserve">      item.interval = Mathf.RoundToInt(item.interval * </w:t>
      </w:r>
    </w:p>
    <w:p w14:paraId="2EC36C57" w14:textId="4602913D" w:rsidR="00530FDA" w:rsidRDefault="00000000" w:rsidP="00530FDA">
      <w:pPr>
        <w:pStyle w:val="STTSAlgoritmaContent"/>
        <w:rPr>
          <w:lang w:val="en-ID"/>
        </w:rPr>
      </w:pPr>
      <w:r>
        <w:rPr>
          <w:lang w:val="en-ID"/>
        </w:rPr>
        <w:t xml:space="preserve">      </w:t>
      </w:r>
      <w:r w:rsidRPr="00530FDA">
        <w:rPr>
          <w:lang w:val="en-ID"/>
        </w:rPr>
        <w:t>item.easeFactor);</w:t>
      </w:r>
    </w:p>
    <w:p w14:paraId="74D01DA4" w14:textId="6BC4F6FD" w:rsidR="00530FDA" w:rsidRPr="00530FDA" w:rsidRDefault="00000000" w:rsidP="00530FDA">
      <w:pPr>
        <w:pStyle w:val="STTSAlgoritmaContent"/>
        <w:rPr>
          <w:lang w:val="en-ID"/>
        </w:rPr>
      </w:pPr>
      <w:r>
        <w:rPr>
          <w:lang w:val="en-ID"/>
        </w:rPr>
        <w:t xml:space="preserve">   }</w:t>
      </w:r>
    </w:p>
    <w:p w14:paraId="1A200021" w14:textId="3354AC6B" w:rsidR="00530FDA" w:rsidRPr="00530FDA" w:rsidRDefault="00000000" w:rsidP="00530FDA">
      <w:pPr>
        <w:pStyle w:val="STTSAlgoritmaContent"/>
        <w:rPr>
          <w:lang w:val="en-ID"/>
        </w:rPr>
      </w:pPr>
      <w:r w:rsidRPr="00530FDA">
        <w:rPr>
          <w:lang w:val="en-ID"/>
        </w:rPr>
        <w:t>}</w:t>
      </w:r>
    </w:p>
    <w:p w14:paraId="58B1A025" w14:textId="77777777" w:rsidR="00530FDA" w:rsidRPr="00530FDA" w:rsidRDefault="00530FDA" w:rsidP="00530FDA">
      <w:pPr>
        <w:pStyle w:val="STTSAlgoritmaContent"/>
        <w:rPr>
          <w:lang w:val="en-ID"/>
        </w:rPr>
      </w:pPr>
    </w:p>
    <w:p w14:paraId="1A1C6CF4" w14:textId="462DA05B" w:rsidR="00690794" w:rsidRPr="006B2671" w:rsidRDefault="00000000" w:rsidP="00530FDA">
      <w:pPr>
        <w:pStyle w:val="STTSAlgoritmaContent"/>
        <w:rPr>
          <w:b/>
          <w:bCs/>
          <w:sz w:val="24"/>
          <w:lang w:val="id-ID"/>
        </w:rPr>
      </w:pPr>
      <w:r w:rsidRPr="00530FDA">
        <w:rPr>
          <w:lang w:val="en-ID"/>
        </w:rPr>
        <w:t>item.nextReviewDate = DateTime.Today.AddDays(item.interval);</w:t>
      </w:r>
    </w:p>
    <w:p w14:paraId="3E8DFB9B" w14:textId="77777777" w:rsidR="006B2671" w:rsidRDefault="006B2671" w:rsidP="006B2671">
      <w:pPr>
        <w:pStyle w:val="STTSAlgoritmaContent"/>
        <w:numPr>
          <w:ilvl w:val="0"/>
          <w:numId w:val="0"/>
        </w:numPr>
        <w:ind w:left="360" w:hanging="360"/>
        <w:rPr>
          <w:lang w:val="en-ID"/>
        </w:rPr>
      </w:pPr>
    </w:p>
    <w:p w14:paraId="5BEF75E1" w14:textId="77777777" w:rsidR="006B2671" w:rsidRDefault="00000000" w:rsidP="006B2671">
      <w:pPr>
        <w:rPr>
          <w:lang w:val="id-ID"/>
        </w:rPr>
      </w:pPr>
      <w:r w:rsidRPr="006B2671">
        <w:rPr>
          <w:lang w:val="id-ID"/>
        </w:rPr>
        <w:t xml:space="preserve">Baris 1–2 mencari data kosakata yang sesuai dengan parameter word di dalam vocabularyDeck menggunakan fungsi Find; jika ditemukan, objek tersebut disimpan dalam variabel item untuk diproses lebih lanjut. Baris 3 menghentikan eksekusi fungsi apabila kosakata tidak ditemukan, sehingga mencegah error akibat data kosong. Baris 4 memastikan nilai quality selalu berada dalam rentang 0 sampai 5 menggunakan Mathf.Clamp, sehingga input penilaian tetap valid. Baris 6–9 menangani kondisi apabila pemain menjawab buruk (quality &lt; 3) dengan mengatur item.interval menjadi 1 hari, menandakan bahwa kosakata tersebut perlu ditinjau lebih cepat. </w:t>
      </w:r>
    </w:p>
    <w:p w14:paraId="0584AAC7" w14:textId="67EF21C5" w:rsidR="006B2671" w:rsidRDefault="00000000" w:rsidP="006B2671">
      <w:pPr>
        <w:rPr>
          <w:lang w:val="id-ID"/>
        </w:rPr>
      </w:pPr>
      <w:r w:rsidRPr="006B2671">
        <w:rPr>
          <w:lang w:val="id-ID"/>
        </w:rPr>
        <w:t>Baris 10–13 menangani kondisi kualitas jawaban baik dengan memperbarui easeFactor menggunakan rumus SM-2; easeFactor dijaga agar tidak kurang dari 1.3 menggunakan Mathf.Max untuk memastikan tingkat kemudahan tidak turun secara ekstrem. Baris 15–27 menghitung interval peninjauan berikutnya berdasarkan nilai sebelumnya: jika interval masih 0 maka diatur menjadi 1 hari, jika interval sama dengan 1 maka diatur menjadi 6 hari, dan untuk interval lebih besar dihitung dengan interval * easeFactor kemudian dibulatkan menggunakan Mathf.RoundToInt. Baris 30 menetapkan tanggal pengulangan berikutnya (nextReviewDate) dengan menambahkan jumlah hari sesuai interval ke tanggal hari ini, sehingga penjadwalan ulang berdasarkan prinsip spaced repetition dapat terlaksana secara otomatis.</w:t>
      </w:r>
    </w:p>
    <w:p w14:paraId="3709C5EA" w14:textId="60914F0D" w:rsidR="006B2671" w:rsidRDefault="00000000" w:rsidP="006B2671">
      <w:pPr>
        <w:rPr>
          <w:lang w:val="id-ID"/>
        </w:rPr>
      </w:pPr>
      <w:r w:rsidRPr="006B2671">
        <w:rPr>
          <w:lang w:val="id-ID"/>
        </w:rPr>
        <w:t xml:space="preserve">Implementasi perhitungan skor dan pemilihan ulang materi pada kedua potongan kode telah sesuai dengan prinsip dasar spaced repetition, yaitu memberikan penilaian terhadap performa pengguna dan menjadwalkan kemunculan ulang materi berdasarkan tingkat keberhasilan belajar. Baris kode skor += nilai menunjukkan adanya penguatan positif setiap kali pengguna menjawab dengan benar, selaras dengan konsep bahwa performa akan mempengaruhi jarak </w:t>
      </w:r>
      <w:r w:rsidRPr="006B2671">
        <w:rPr>
          <w:lang w:val="id-ID"/>
        </w:rPr>
        <w:lastRenderedPageBreak/>
        <w:t>interval pengulangan berikutnya. Kemudian pada fungsi seleksi data, ekspresi Where(item =&gt; item.nextReviewDate &lt;= DateTime.Today) dan OrderBy(item =&gt; item.nextReviewDate) membuktikan bahwa sistem secara otomatis menampilkan kembali kosakata yang telah mencapai waktu peninjauan ulang, dimulai dari tanggal paling lama tertunda ke yang terbaru, sesuai teori spaced repetition yang menyatakan bahwa memunculkan materi tepat sebelum titik pelupaan (forgetting point) akan memperkuat retensi memori jangka panjang. Dengan demikian, alur perhitungan skor dan penjadwalan ulang materi berbasis waktu pada kode tersebut merefleksikan interval pembelajaran yang semakin panjang seiring peningkatan kemampuan pengguna, sesuai kerangka Spaced Repetition System (SRS) dalam pembelajaran kosakata.</w:t>
      </w:r>
    </w:p>
    <w:p w14:paraId="77F4CC45" w14:textId="12CE9B2E" w:rsidR="00C34E3D" w:rsidRDefault="00000000">
      <w:pPr>
        <w:pStyle w:val="STTSJudulSubBab"/>
        <w:numPr>
          <w:ilvl w:val="0"/>
          <w:numId w:val="77"/>
        </w:numPr>
        <w:ind w:left="709" w:hanging="709"/>
        <w:rPr>
          <w:lang w:val="id-ID"/>
        </w:rPr>
      </w:pPr>
      <w:r>
        <w:rPr>
          <w:lang w:val="id-ID"/>
        </w:rPr>
        <w:t>Permainan</w:t>
      </w:r>
    </w:p>
    <w:p w14:paraId="735C7AFC" w14:textId="3CFD0546" w:rsidR="00FA6519" w:rsidRDefault="00000000" w:rsidP="00FA6519">
      <w:pPr>
        <w:rPr>
          <w:lang w:val="id-ID"/>
        </w:rPr>
      </w:pPr>
      <w:r>
        <w:rPr>
          <w:lang w:val="id-ID"/>
        </w:rPr>
        <w:t>Pada subbab ini akan dibahas mengenai alur program dan segmen program pada fitur permainan yang telah dibuat untuk aplikasi tugas akhir. Program yang akan dibahasa antara lain ruang belajar, tebak dinding, labirin, dan pilih objek.</w:t>
      </w:r>
    </w:p>
    <w:p w14:paraId="4826B0AC" w14:textId="77777777" w:rsidR="00907AB5" w:rsidRDefault="00907AB5" w:rsidP="00FA6519">
      <w:pPr>
        <w:rPr>
          <w:lang w:val="id-ID"/>
        </w:rPr>
      </w:pPr>
    </w:p>
    <w:p w14:paraId="3788AF9B" w14:textId="05F08A52" w:rsidR="00040C66" w:rsidRDefault="00000000">
      <w:pPr>
        <w:pStyle w:val="STTSJudulSubBab"/>
        <w:numPr>
          <w:ilvl w:val="1"/>
          <w:numId w:val="77"/>
        </w:numPr>
        <w:ind w:left="709" w:hanging="709"/>
        <w:rPr>
          <w:lang w:val="id-ID"/>
        </w:rPr>
      </w:pPr>
      <w:r>
        <w:rPr>
          <w:lang w:val="id-ID"/>
        </w:rPr>
        <w:t xml:space="preserve">Desain </w:t>
      </w:r>
      <w:r w:rsidR="00F666AD">
        <w:rPr>
          <w:lang w:val="id-ID"/>
        </w:rPr>
        <w:t>Program R</w:t>
      </w:r>
      <w:r>
        <w:rPr>
          <w:lang w:val="id-ID"/>
        </w:rPr>
        <w:t xml:space="preserve">uang </w:t>
      </w:r>
      <w:r w:rsidR="00F666AD">
        <w:rPr>
          <w:lang w:val="id-ID"/>
        </w:rPr>
        <w:t>B</w:t>
      </w:r>
      <w:r>
        <w:rPr>
          <w:lang w:val="id-ID"/>
        </w:rPr>
        <w:t>elajar</w:t>
      </w:r>
    </w:p>
    <w:p w14:paraId="4203E13E" w14:textId="1B3A659D" w:rsidR="00956A5A" w:rsidRDefault="00000000" w:rsidP="00721D8F">
      <w:pPr>
        <w:rPr>
          <w:b/>
          <w:lang w:val="id-ID"/>
        </w:rPr>
      </w:pPr>
      <w:r w:rsidRPr="00040C66">
        <w:rPr>
          <w:lang w:val="id-ID"/>
        </w:rPr>
        <w:t>Pada ruang belajar, sistem interaksi VR diimplementasikan menggunakan komponen XR Origin yang berfungsi sebagai representasi pemain di dunia virtual serta menyediakan dukungan input dari motion controller untuk kedua tangan. Melalui XR Direct Interactor maupun XR Ray Interactor, tangan virtual dapat mendeteksi collider pada objek sehingga pemain dapat melakukan interaksi fisik seperti memegang objek kosakata dan menekan tombol yang tersedia di dalam ruangan. Setiap tombol interaktif tersambung dengan mekanisme UnityEvent pada komponen Button, di mana fungsi AudioSource.Play() dipanggil ketika tombol disentuh dan trigger controller ditekan. Dengan konfigurasi tersebut, ketika pemain menekan tombol audio pada objek pembelajaran, sistem secara otomatis memutar audio kosakata bahasa Jepang yang terkait tanpa memerlukan skrip tambahan. Integrasi antara XR Origin, sistem interaktor tangan, dan event Button membuat proses pembelajaran di ruang belajar menjadi interaktif dan responsif terhadap gerakan pemain.</w:t>
      </w:r>
    </w:p>
    <w:p w14:paraId="63151F19" w14:textId="77777777" w:rsidR="00721D8F" w:rsidRDefault="00721D8F" w:rsidP="00721D8F">
      <w:pPr>
        <w:rPr>
          <w:lang w:val="id-ID"/>
        </w:rPr>
      </w:pPr>
    </w:p>
    <w:p w14:paraId="28FFF908" w14:textId="206AABC6" w:rsidR="0048454F" w:rsidRDefault="00000000">
      <w:pPr>
        <w:pStyle w:val="STTSJudulSubBab"/>
        <w:numPr>
          <w:ilvl w:val="1"/>
          <w:numId w:val="77"/>
        </w:numPr>
        <w:ind w:left="709" w:hanging="709"/>
        <w:rPr>
          <w:lang w:val="id-ID"/>
        </w:rPr>
      </w:pPr>
      <w:r>
        <w:rPr>
          <w:lang w:val="id-ID"/>
        </w:rPr>
        <w:t xml:space="preserve">Desain Program </w:t>
      </w:r>
      <w:r w:rsidR="00040C66">
        <w:rPr>
          <w:lang w:val="id-ID"/>
        </w:rPr>
        <w:t>Tebak Dinding</w:t>
      </w:r>
    </w:p>
    <w:p w14:paraId="2E433B69" w14:textId="77777777" w:rsidR="0048454F" w:rsidRPr="0048454F" w:rsidRDefault="00000000" w:rsidP="00721D8F">
      <w:pPr>
        <w:rPr>
          <w:lang w:val="id-ID"/>
        </w:rPr>
      </w:pPr>
      <w:r w:rsidRPr="0048454F">
        <w:rPr>
          <w:lang w:val="id-ID"/>
        </w:rPr>
        <w:t>Permainan dimulai melalui pemanggilan fungsi StartGame(), yang menonaktifkan panel menu utama (startMenuPanel.SetActive(false)), mengaktifkan waktu permainan (Time.timeScale = 1f), menginisialisasi skor (skor = 0) dan ronde saat ini (currentRound = 0), memperbarui tampilan skor melalui UpdateSkorText(), mengatur timer permainan (gameTimer = 0f), menandai permainan sebagai aktif (isGameActive = true), dan langsung memulai ronde pertama dengan memanggil StartNewRound().</w:t>
      </w:r>
    </w:p>
    <w:p w14:paraId="644B0655" w14:textId="77777777" w:rsidR="0048454F" w:rsidRPr="0048454F" w:rsidRDefault="0048454F" w:rsidP="00721D8F">
      <w:pPr>
        <w:rPr>
          <w:lang w:val="id-ID"/>
        </w:rPr>
      </w:pPr>
    </w:p>
    <w:p w14:paraId="2D3EC6E4" w14:textId="77777777" w:rsidR="0048454F" w:rsidRPr="0048454F" w:rsidRDefault="00000000" w:rsidP="00721D8F">
      <w:pPr>
        <w:rPr>
          <w:lang w:val="id-ID"/>
        </w:rPr>
      </w:pPr>
      <w:r w:rsidRPr="0048454F">
        <w:rPr>
          <w:lang w:val="id-ID"/>
        </w:rPr>
        <w:t>Pada setiap ronde, fungsi SpawnRandomGroup() dipanggil untuk memilih secara acak satu soal dari daftar pertanyaan (daftarPertanyaan) dan menentukan prefab jawaban benar (prefabJawabanBenar) beserta dua prefab pengecoh dari wrongPrefabs. Jika soal memiliki klip audio, audio tersebut dimainkan menggunakan audioSource.PlayOneShot(). Prefab jawaban benar dan pengecoh diacak, kemudian ditempatkan pada posisi spawn acak (spawnPoints) dan disimpan di daftar activeWalls agar dapat dikelola lebih lanjut.</w:t>
      </w:r>
    </w:p>
    <w:p w14:paraId="5C60F4C4" w14:textId="77777777" w:rsidR="0048454F" w:rsidRPr="0048454F" w:rsidRDefault="0048454F" w:rsidP="00721D8F">
      <w:pPr>
        <w:rPr>
          <w:lang w:val="id-ID"/>
        </w:rPr>
      </w:pPr>
    </w:p>
    <w:p w14:paraId="0E9AD82D" w14:textId="77777777" w:rsidR="0048454F" w:rsidRPr="0048454F" w:rsidRDefault="00000000" w:rsidP="00721D8F">
      <w:pPr>
        <w:rPr>
          <w:lang w:val="id-ID"/>
        </w:rPr>
      </w:pPr>
      <w:r w:rsidRPr="0048454F">
        <w:rPr>
          <w:lang w:val="id-ID"/>
        </w:rPr>
        <w:t>Saat pemain berhasil mengenai tembok yang benar, CorrectWallHit() dijalankan. Fungsi ini menambahkan skor melalui AddSkor(int nilai), yang meningkatkan variabel skor dan memperbarui teks tampilan skor (skorText). Setelah itu, TransitionToNextRound() dijalankan sebagai coroutine, menghentikan audio jika sedang diputar (audioSource.Stop()), menunggu 1 detik (WaitForSeconds(1f)), membersihkan tembok lama melalui CleanUpOldWalls(), dan memulai ronde baru dengan memanggil StartNewRound().</w:t>
      </w:r>
    </w:p>
    <w:p w14:paraId="6563E912" w14:textId="77777777" w:rsidR="0048454F" w:rsidRPr="0048454F" w:rsidRDefault="0048454F" w:rsidP="00721D8F">
      <w:pPr>
        <w:rPr>
          <w:lang w:val="id-ID"/>
        </w:rPr>
      </w:pPr>
    </w:p>
    <w:p w14:paraId="3DA532E5" w14:textId="44F1569E" w:rsidR="0048454F" w:rsidRDefault="00000000" w:rsidP="00721D8F">
      <w:pPr>
        <w:rPr>
          <w:lang w:val="id-ID"/>
        </w:rPr>
      </w:pPr>
      <w:r w:rsidRPr="0048454F">
        <w:rPr>
          <w:lang w:val="id-ID"/>
        </w:rPr>
        <w:t xml:space="preserve">Jika pemain gagal atau permainan berakhir, fungsi HandleKekalahan() dijalankan. Fungsi ini memeriksa apakah permainan aktif; jika iya, permainan dihentikan (isGameActive = false, Time.timeScale = 0f), tembok lama dibersihkan melalui CleanUpOldWalls(), audio dihentikan, panel kekalahan ditampilkan (panelKekalahan.SetActive(true)), dan hasil akhir ditampilkan menggunakan </w:t>
      </w:r>
      <w:r w:rsidRPr="0048454F">
        <w:rPr>
          <w:lang w:val="id-ID"/>
        </w:rPr>
        <w:lastRenderedPageBreak/>
        <w:t>DisplayFinalResults(). Fungsi DisplayFinalResults() menghitung total waktu permainan, memformatnya dalam menit dan detik, dan menampilkannya pada elemen UI (timerResult dan timerGameOver).</w:t>
      </w:r>
    </w:p>
    <w:p w14:paraId="4BCE19E6" w14:textId="77777777" w:rsidR="0048454F" w:rsidRDefault="0048454F" w:rsidP="0048454F">
      <w:pPr>
        <w:rPr>
          <w:lang w:val="id-ID"/>
        </w:rPr>
      </w:pPr>
    </w:p>
    <w:p w14:paraId="7FE138BB" w14:textId="45EC9731" w:rsidR="0048454F" w:rsidRPr="006626E5" w:rsidRDefault="00000000" w:rsidP="0048454F">
      <w:pPr>
        <w:pStyle w:val="STTSAlgoritma"/>
        <w:ind w:firstLine="720"/>
      </w:pPr>
      <w:r>
        <w:t xml:space="preserve">Segmen Program </w:t>
      </w:r>
      <w:r w:rsidR="00DE4A3C">
        <w:t>5</w:t>
      </w:r>
      <w:r>
        <w:t>.</w:t>
      </w:r>
      <w:r w:rsidR="00DE4A3C">
        <w:t>17</w:t>
      </w:r>
      <w:r>
        <w:t xml:space="preserve"> S</w:t>
      </w:r>
      <w:r w:rsidR="0002524B">
        <w:t>cri</w:t>
      </w:r>
      <w:r>
        <w:t>pt StartGame</w:t>
      </w:r>
    </w:p>
    <w:p w14:paraId="7E4A4A6D" w14:textId="77777777" w:rsidR="0048454F" w:rsidRPr="00411938" w:rsidRDefault="00000000">
      <w:pPr>
        <w:pStyle w:val="STTSAlgoritmaContent"/>
        <w:numPr>
          <w:ilvl w:val="0"/>
          <w:numId w:val="31"/>
        </w:numPr>
        <w:rPr>
          <w:lang w:val="en-ID"/>
        </w:rPr>
      </w:pPr>
      <w:r w:rsidRPr="00411938">
        <w:rPr>
          <w:lang w:val="en-ID"/>
        </w:rPr>
        <w:t>startMenuPanel.SetActive(false);</w:t>
      </w:r>
    </w:p>
    <w:p w14:paraId="03163867" w14:textId="77777777" w:rsidR="0048454F" w:rsidRPr="00411938" w:rsidRDefault="00000000" w:rsidP="0048454F">
      <w:pPr>
        <w:pStyle w:val="STTSAlgoritmaContent"/>
        <w:rPr>
          <w:lang w:val="en-ID"/>
        </w:rPr>
      </w:pPr>
      <w:r w:rsidRPr="00411938">
        <w:rPr>
          <w:lang w:val="en-ID"/>
        </w:rPr>
        <w:t>Time.timeScale = 1f;</w:t>
      </w:r>
    </w:p>
    <w:p w14:paraId="067E8430" w14:textId="77777777" w:rsidR="0048454F" w:rsidRPr="00411938" w:rsidRDefault="00000000" w:rsidP="0048454F">
      <w:pPr>
        <w:pStyle w:val="STTSAlgoritmaContent"/>
        <w:rPr>
          <w:lang w:val="en-ID"/>
        </w:rPr>
      </w:pPr>
      <w:r w:rsidRPr="00411938">
        <w:rPr>
          <w:lang w:val="en-ID"/>
        </w:rPr>
        <w:t>skor = 0;</w:t>
      </w:r>
    </w:p>
    <w:p w14:paraId="3EA1E4D4" w14:textId="77777777" w:rsidR="0048454F" w:rsidRPr="00411938" w:rsidRDefault="00000000" w:rsidP="0048454F">
      <w:pPr>
        <w:pStyle w:val="STTSAlgoritmaContent"/>
        <w:rPr>
          <w:lang w:val="en-ID"/>
        </w:rPr>
      </w:pPr>
      <w:r w:rsidRPr="00411938">
        <w:rPr>
          <w:lang w:val="en-ID"/>
        </w:rPr>
        <w:t>currentRound = 0;</w:t>
      </w:r>
    </w:p>
    <w:p w14:paraId="63D47D1C" w14:textId="77777777" w:rsidR="0048454F" w:rsidRPr="00411938" w:rsidRDefault="00000000" w:rsidP="0048454F">
      <w:pPr>
        <w:pStyle w:val="STTSAlgoritmaContent"/>
        <w:rPr>
          <w:lang w:val="en-ID"/>
        </w:rPr>
      </w:pPr>
      <w:r w:rsidRPr="00411938">
        <w:rPr>
          <w:lang w:val="en-ID"/>
        </w:rPr>
        <w:t>UpdateSkorText();</w:t>
      </w:r>
    </w:p>
    <w:p w14:paraId="69D07F80" w14:textId="77777777" w:rsidR="0048454F" w:rsidRPr="00411938" w:rsidRDefault="00000000" w:rsidP="0048454F">
      <w:pPr>
        <w:pStyle w:val="STTSAlgoritmaContent"/>
        <w:rPr>
          <w:lang w:val="en-ID"/>
        </w:rPr>
      </w:pPr>
      <w:r w:rsidRPr="00411938">
        <w:rPr>
          <w:lang w:val="en-ID"/>
        </w:rPr>
        <w:t>gameTimer = 0f;</w:t>
      </w:r>
    </w:p>
    <w:p w14:paraId="7EB833A7" w14:textId="77777777" w:rsidR="0048454F" w:rsidRPr="00411938" w:rsidRDefault="00000000" w:rsidP="0048454F">
      <w:pPr>
        <w:pStyle w:val="STTSAlgoritmaContent"/>
        <w:rPr>
          <w:lang w:val="en-ID"/>
        </w:rPr>
      </w:pPr>
      <w:r w:rsidRPr="00411938">
        <w:rPr>
          <w:lang w:val="en-ID"/>
        </w:rPr>
        <w:t>isGameActive = true;</w:t>
      </w:r>
    </w:p>
    <w:p w14:paraId="7BA28BEB" w14:textId="77777777" w:rsidR="0048454F" w:rsidRDefault="00000000" w:rsidP="0048454F">
      <w:pPr>
        <w:pStyle w:val="STTSAlgoritmaContent"/>
        <w:rPr>
          <w:lang w:val="en-ID"/>
        </w:rPr>
      </w:pPr>
      <w:r w:rsidRPr="00411938">
        <w:rPr>
          <w:lang w:val="en-ID"/>
        </w:rPr>
        <w:t>StartNewRound();</w:t>
      </w:r>
    </w:p>
    <w:p w14:paraId="59D6EA6D" w14:textId="77777777" w:rsidR="009A3548" w:rsidRDefault="009A3548" w:rsidP="009A3548">
      <w:pPr>
        <w:pStyle w:val="STTSAlgoritmaContent"/>
        <w:numPr>
          <w:ilvl w:val="0"/>
          <w:numId w:val="0"/>
        </w:numPr>
        <w:ind w:left="360" w:hanging="360"/>
        <w:rPr>
          <w:lang w:val="en-ID"/>
        </w:rPr>
      </w:pPr>
    </w:p>
    <w:p w14:paraId="1792A06F" w14:textId="63371C83" w:rsidR="009A3548" w:rsidRDefault="00000000" w:rsidP="009A3548">
      <w:pPr>
        <w:rPr>
          <w:lang w:val="en-ID"/>
        </w:rPr>
      </w:pPr>
      <w:r w:rsidRPr="009A3548">
        <w:rPr>
          <w:lang w:val="en-ID"/>
        </w:rPr>
        <w:t>Baris 1 menonaktifkan startMenuPanel sehingga tampilan menu awal tidak lagi terlihat saat permainan dimulai. Baris 2 mengatur Time.timeScale menjadi 1f untuk memastikan waktu dalam game berjalan normal setelah sebelumnya mungkin ter-pause. Baris 3 mereset variabel skor ke nilai awal 0 sebagai penanda bahwa permainan dimulai dari skor kosong. Baris 4 mengatur currentRound ke 0 untuk memulai permainan dari ronde pertama. Baris 5 memanggil UpdateSkorText() untuk memperbarui tampilan skor pada UI agar sesuai dengan nilai skor terbaru. Baris 6 mereset gameTimer ke 0f untuk memulai penghitungan waktu permainan dari awal. Baris 7 mengatur isGameActive menjadi true sehingga sistem mengenali bahwa permainan sedang berlangsung dan seluruh logika gameplay dapat berjalan. Baris 8 memanggil StartNewRound() untuk memulai ronde baru serta memunculkan soal dan tembok yang harus dijawab pemain</w:t>
      </w:r>
    </w:p>
    <w:p w14:paraId="74ADD2A8" w14:textId="77777777" w:rsidR="0048454F" w:rsidRDefault="0048454F" w:rsidP="00721D8F">
      <w:pPr>
        <w:rPr>
          <w:lang w:val="id-ID"/>
        </w:rPr>
      </w:pPr>
    </w:p>
    <w:p w14:paraId="21794956" w14:textId="06EC3411" w:rsidR="00EE48AF" w:rsidRPr="006626E5" w:rsidRDefault="00000000" w:rsidP="00EE48AF">
      <w:pPr>
        <w:pStyle w:val="STTSAlgoritma"/>
        <w:ind w:firstLine="720"/>
      </w:pPr>
      <w:r>
        <w:t xml:space="preserve">Segmen Program </w:t>
      </w:r>
      <w:r w:rsidR="00DE4A3C">
        <w:t>5.18</w:t>
      </w:r>
      <w:r>
        <w:t xml:space="preserve"> Sc</w:t>
      </w:r>
      <w:r w:rsidR="0002524B">
        <w:t>ri</w:t>
      </w:r>
      <w:r>
        <w:t>pt StartNewRound</w:t>
      </w:r>
    </w:p>
    <w:p w14:paraId="266E991E" w14:textId="5C0E236B" w:rsidR="00EE48AF" w:rsidRPr="00EE48AF" w:rsidRDefault="00000000">
      <w:pPr>
        <w:pStyle w:val="STTSAlgoritmaContent"/>
        <w:numPr>
          <w:ilvl w:val="0"/>
          <w:numId w:val="60"/>
        </w:numPr>
        <w:rPr>
          <w:lang w:val="en-ID"/>
        </w:rPr>
      </w:pPr>
      <w:r w:rsidRPr="00EE48AF">
        <w:rPr>
          <w:lang w:val="en-ID"/>
        </w:rPr>
        <w:t>currentRound++;</w:t>
      </w:r>
    </w:p>
    <w:p w14:paraId="7BF4CABE" w14:textId="77777777" w:rsidR="00EE48AF" w:rsidRPr="00EE48AF" w:rsidRDefault="00EE48AF">
      <w:pPr>
        <w:pStyle w:val="STTSAlgoritmaContent"/>
        <w:numPr>
          <w:ilvl w:val="0"/>
          <w:numId w:val="60"/>
        </w:numPr>
        <w:rPr>
          <w:lang w:val="en-ID"/>
        </w:rPr>
      </w:pPr>
    </w:p>
    <w:p w14:paraId="7912D9B9" w14:textId="77777777" w:rsidR="00EE48AF" w:rsidRPr="00EE48AF" w:rsidRDefault="00000000">
      <w:pPr>
        <w:pStyle w:val="STTSAlgoritmaContent"/>
        <w:numPr>
          <w:ilvl w:val="0"/>
          <w:numId w:val="60"/>
        </w:numPr>
        <w:rPr>
          <w:lang w:val="en-ID"/>
        </w:rPr>
      </w:pPr>
      <w:r w:rsidRPr="00EE48AF">
        <w:rPr>
          <w:lang w:val="en-ID"/>
        </w:rPr>
        <w:t>if (currentRound &gt; totalRounds)</w:t>
      </w:r>
    </w:p>
    <w:p w14:paraId="63379467" w14:textId="77777777" w:rsidR="00EE48AF" w:rsidRPr="00EE48AF" w:rsidRDefault="00000000">
      <w:pPr>
        <w:pStyle w:val="STTSAlgoritmaContent"/>
        <w:numPr>
          <w:ilvl w:val="0"/>
          <w:numId w:val="60"/>
        </w:numPr>
        <w:rPr>
          <w:lang w:val="en-ID"/>
        </w:rPr>
      </w:pPr>
      <w:r w:rsidRPr="00EE48AF">
        <w:rPr>
          <w:lang w:val="en-ID"/>
        </w:rPr>
        <w:t>{</w:t>
      </w:r>
    </w:p>
    <w:p w14:paraId="6645198B" w14:textId="072C8F9A" w:rsidR="00EE48AF" w:rsidRPr="00EE48AF" w:rsidRDefault="00000000">
      <w:pPr>
        <w:pStyle w:val="STTSAlgoritmaContent"/>
        <w:numPr>
          <w:ilvl w:val="0"/>
          <w:numId w:val="60"/>
        </w:numPr>
        <w:rPr>
          <w:lang w:val="en-ID"/>
        </w:rPr>
      </w:pPr>
      <w:r>
        <w:rPr>
          <w:lang w:val="en-ID"/>
        </w:rPr>
        <w:t xml:space="preserve">   </w:t>
      </w:r>
      <w:r w:rsidRPr="00EE48AF">
        <w:rPr>
          <w:lang w:val="en-ID"/>
        </w:rPr>
        <w:t>isGameActive = false;</w:t>
      </w:r>
    </w:p>
    <w:p w14:paraId="702F85C3" w14:textId="538DB852" w:rsidR="00EE48AF" w:rsidRPr="00EE48AF" w:rsidRDefault="00000000">
      <w:pPr>
        <w:pStyle w:val="STTSAlgoritmaContent"/>
        <w:numPr>
          <w:ilvl w:val="0"/>
          <w:numId w:val="60"/>
        </w:numPr>
        <w:rPr>
          <w:lang w:val="en-ID"/>
        </w:rPr>
      </w:pPr>
      <w:r w:rsidRPr="00EE48AF">
        <w:rPr>
          <w:lang w:val="en-ID"/>
        </w:rPr>
        <w:t xml:space="preserve">   Time.timeScale = 0f;</w:t>
      </w:r>
    </w:p>
    <w:p w14:paraId="6A2B6F24" w14:textId="7EE51686" w:rsidR="00EE48AF" w:rsidRDefault="00000000">
      <w:pPr>
        <w:pStyle w:val="STTSAlgoritmaContent"/>
        <w:numPr>
          <w:ilvl w:val="0"/>
          <w:numId w:val="60"/>
        </w:numPr>
        <w:rPr>
          <w:lang w:val="en-ID"/>
        </w:rPr>
      </w:pPr>
      <w:r w:rsidRPr="00EE48AF">
        <w:rPr>
          <w:lang w:val="en-ID"/>
        </w:rPr>
        <w:t xml:space="preserve">   Debug.Log("SELAMAT! ANDA MENANG!");</w:t>
      </w:r>
    </w:p>
    <w:p w14:paraId="0735CE6E" w14:textId="77777777" w:rsidR="00EE48AF" w:rsidRPr="00EE48AF" w:rsidRDefault="00EE48AF">
      <w:pPr>
        <w:pStyle w:val="STTSAlgoritmaContent"/>
        <w:numPr>
          <w:ilvl w:val="0"/>
          <w:numId w:val="60"/>
        </w:numPr>
        <w:rPr>
          <w:lang w:val="en-ID"/>
        </w:rPr>
      </w:pPr>
    </w:p>
    <w:p w14:paraId="1F53A819" w14:textId="359E12BC" w:rsidR="00EE48AF" w:rsidRPr="00EE48AF" w:rsidRDefault="00000000">
      <w:pPr>
        <w:pStyle w:val="STTSAlgoritmaContent"/>
        <w:numPr>
          <w:ilvl w:val="0"/>
          <w:numId w:val="60"/>
        </w:numPr>
        <w:rPr>
          <w:lang w:val="en-ID"/>
        </w:rPr>
      </w:pPr>
      <w:r w:rsidRPr="00EE48AF">
        <w:rPr>
          <w:lang w:val="en-ID"/>
        </w:rPr>
        <w:t xml:space="preserve">   if (panelKemenangan != null)</w:t>
      </w:r>
    </w:p>
    <w:p w14:paraId="67648FC3" w14:textId="0C417A1C" w:rsidR="00EE48AF" w:rsidRPr="00EE48AF" w:rsidRDefault="00000000">
      <w:pPr>
        <w:pStyle w:val="STTSAlgoritmaContent"/>
        <w:numPr>
          <w:ilvl w:val="0"/>
          <w:numId w:val="60"/>
        </w:numPr>
        <w:rPr>
          <w:lang w:val="en-ID"/>
        </w:rPr>
      </w:pPr>
      <w:r w:rsidRPr="00EE48AF">
        <w:rPr>
          <w:lang w:val="en-ID"/>
        </w:rPr>
        <w:t xml:space="preserve">   {</w:t>
      </w:r>
    </w:p>
    <w:p w14:paraId="17EC0D06" w14:textId="114702BC" w:rsidR="00EE48AF" w:rsidRPr="00EE48AF" w:rsidRDefault="00000000">
      <w:pPr>
        <w:pStyle w:val="STTSAlgoritmaContent"/>
        <w:numPr>
          <w:ilvl w:val="0"/>
          <w:numId w:val="60"/>
        </w:numPr>
        <w:rPr>
          <w:lang w:val="en-ID"/>
        </w:rPr>
      </w:pPr>
      <w:r w:rsidRPr="00EE48AF">
        <w:rPr>
          <w:lang w:val="en-ID"/>
        </w:rPr>
        <w:t xml:space="preserve">   </w:t>
      </w:r>
      <w:r>
        <w:rPr>
          <w:lang w:val="en-ID"/>
        </w:rPr>
        <w:t xml:space="preserve">   </w:t>
      </w:r>
      <w:r w:rsidRPr="00EE48AF">
        <w:rPr>
          <w:lang w:val="en-ID"/>
        </w:rPr>
        <w:t>panelKemenangan.SetActive(true);</w:t>
      </w:r>
    </w:p>
    <w:p w14:paraId="55BC6935" w14:textId="46F64669" w:rsidR="00EE48AF" w:rsidRDefault="00000000">
      <w:pPr>
        <w:pStyle w:val="STTSAlgoritmaContent"/>
        <w:numPr>
          <w:ilvl w:val="0"/>
          <w:numId w:val="60"/>
        </w:numPr>
        <w:rPr>
          <w:lang w:val="en-ID"/>
        </w:rPr>
      </w:pPr>
      <w:r w:rsidRPr="00EE48AF">
        <w:rPr>
          <w:lang w:val="en-ID"/>
        </w:rPr>
        <w:t xml:space="preserve">   }</w:t>
      </w:r>
    </w:p>
    <w:p w14:paraId="5FC6D72F" w14:textId="77777777" w:rsidR="00EE48AF" w:rsidRPr="00EE48AF" w:rsidRDefault="00EE48AF">
      <w:pPr>
        <w:pStyle w:val="STTSAlgoritmaContent"/>
        <w:numPr>
          <w:ilvl w:val="0"/>
          <w:numId w:val="60"/>
        </w:numPr>
        <w:rPr>
          <w:lang w:val="en-ID"/>
        </w:rPr>
      </w:pPr>
    </w:p>
    <w:p w14:paraId="381D01C7" w14:textId="6C4091E7" w:rsidR="00EE48AF" w:rsidRPr="00EE48AF" w:rsidRDefault="00000000">
      <w:pPr>
        <w:pStyle w:val="STTSAlgoritmaContent"/>
        <w:numPr>
          <w:ilvl w:val="0"/>
          <w:numId w:val="60"/>
        </w:numPr>
        <w:rPr>
          <w:lang w:val="en-ID"/>
        </w:rPr>
      </w:pPr>
      <w:r w:rsidRPr="00EE48AF">
        <w:rPr>
          <w:lang w:val="en-ID"/>
        </w:rPr>
        <w:t xml:space="preserve">   DisplayFinalResults();</w:t>
      </w:r>
    </w:p>
    <w:p w14:paraId="4BD9FBDF" w14:textId="042A402F" w:rsidR="00EE48AF" w:rsidRPr="00EE48AF" w:rsidRDefault="00000000">
      <w:pPr>
        <w:pStyle w:val="STTSAlgoritmaContent"/>
        <w:numPr>
          <w:ilvl w:val="0"/>
          <w:numId w:val="60"/>
        </w:numPr>
        <w:rPr>
          <w:lang w:val="en-ID"/>
        </w:rPr>
      </w:pPr>
      <w:r w:rsidRPr="00EE48AF">
        <w:rPr>
          <w:lang w:val="en-ID"/>
        </w:rPr>
        <w:lastRenderedPageBreak/>
        <w:t xml:space="preserve">   return;</w:t>
      </w:r>
    </w:p>
    <w:p w14:paraId="04A065EB" w14:textId="77777777" w:rsidR="00EE48AF" w:rsidRPr="00EE48AF" w:rsidRDefault="00000000">
      <w:pPr>
        <w:pStyle w:val="STTSAlgoritmaContent"/>
        <w:numPr>
          <w:ilvl w:val="0"/>
          <w:numId w:val="60"/>
        </w:numPr>
        <w:rPr>
          <w:lang w:val="en-ID"/>
        </w:rPr>
      </w:pPr>
      <w:r w:rsidRPr="00EE48AF">
        <w:rPr>
          <w:lang w:val="en-ID"/>
        </w:rPr>
        <w:t>}</w:t>
      </w:r>
    </w:p>
    <w:p w14:paraId="18729BED" w14:textId="77777777" w:rsidR="00EE48AF" w:rsidRPr="00EE48AF" w:rsidRDefault="00EE48AF">
      <w:pPr>
        <w:pStyle w:val="STTSAlgoritmaContent"/>
        <w:numPr>
          <w:ilvl w:val="0"/>
          <w:numId w:val="60"/>
        </w:numPr>
        <w:rPr>
          <w:lang w:val="en-ID"/>
        </w:rPr>
      </w:pPr>
    </w:p>
    <w:p w14:paraId="4F6EB66B" w14:textId="77777777" w:rsidR="00EE48AF" w:rsidRPr="00EE48AF" w:rsidRDefault="00000000">
      <w:pPr>
        <w:pStyle w:val="STTSAlgoritmaContent"/>
        <w:numPr>
          <w:ilvl w:val="0"/>
          <w:numId w:val="60"/>
        </w:numPr>
        <w:rPr>
          <w:lang w:val="id-ID"/>
        </w:rPr>
      </w:pPr>
      <w:r w:rsidRPr="00EE48AF">
        <w:rPr>
          <w:lang w:val="en-ID"/>
        </w:rPr>
        <w:t xml:space="preserve">Debug.Log("MEMULAI RONDE " + currentRound + " / " + </w:t>
      </w:r>
    </w:p>
    <w:p w14:paraId="21B7C124" w14:textId="2488384D" w:rsidR="00EE48AF" w:rsidRPr="009A3548" w:rsidRDefault="00000000">
      <w:pPr>
        <w:pStyle w:val="STTSAlgoritmaContent"/>
        <w:numPr>
          <w:ilvl w:val="0"/>
          <w:numId w:val="60"/>
        </w:numPr>
        <w:rPr>
          <w:lang w:val="id-ID"/>
        </w:rPr>
      </w:pPr>
      <w:r w:rsidRPr="00EE48AF">
        <w:rPr>
          <w:lang w:val="en-ID"/>
        </w:rPr>
        <w:t>totalRounds);</w:t>
      </w:r>
    </w:p>
    <w:p w14:paraId="198771ED" w14:textId="77777777" w:rsidR="009A3548" w:rsidRDefault="009A3548" w:rsidP="009A3548">
      <w:pPr>
        <w:pStyle w:val="STTSAlgoritmaContent"/>
        <w:numPr>
          <w:ilvl w:val="0"/>
          <w:numId w:val="0"/>
        </w:numPr>
        <w:ind w:left="360" w:hanging="360"/>
        <w:rPr>
          <w:lang w:val="en-ID"/>
        </w:rPr>
      </w:pPr>
    </w:p>
    <w:p w14:paraId="5F5A3CA2" w14:textId="77777777" w:rsidR="009A3548" w:rsidRDefault="00000000" w:rsidP="009A3548">
      <w:pPr>
        <w:rPr>
          <w:lang w:val="id-ID"/>
        </w:rPr>
      </w:pPr>
      <w:r w:rsidRPr="009A3548">
        <w:rPr>
          <w:lang w:val="id-ID"/>
        </w:rPr>
        <w:t>Baris 1 meningkatkan nilai currentRound sebesar satu untuk menandakan bahwa permainan memasuki ronde berikutnya. Baris 2 merupakan baris kosong sebagai pemisah untuk keterbacaan kode. Baris 3 memeriksa apakah currentRound telah melebihi totalRounds sebagai kondisi apakah seluruh ronde permainan sudah diselesaikan. Baris 4–5 dijalankan jika kondisi sebelumnya terpenuhi, yaitu mengubah isGameActive menjadi false sehingga seluruh proses gameplay dihentikan. Baris 6 mengatur Time.timeScale menjadi 0f agar waktu dalam permainan berhenti sepenuhnya.</w:t>
      </w:r>
    </w:p>
    <w:p w14:paraId="68D714AF" w14:textId="05F69261" w:rsidR="009A3548" w:rsidRDefault="00000000" w:rsidP="009A3548">
      <w:pPr>
        <w:rPr>
          <w:lang w:val="id-ID"/>
        </w:rPr>
      </w:pPr>
      <w:r w:rsidRPr="009A3548">
        <w:rPr>
          <w:lang w:val="id-ID"/>
        </w:rPr>
        <w:t xml:space="preserve"> Baris 7 menampilkan pesan “SELAMAT! ANDA MENANG!” pada console untuk tujuan notifikasi dan debugging. Baris 8 menjadi jeda visual dalam script sebelum logika berikutnya berjalan. Baris 9–12 memeriksa apakah panelKemenangan tersedia, dan jika ada maka panel tersebut ditampilkan sebagai tampilan kemenangan di layar. Baris 14 memanggil DisplayFinalResults() untuk menampilkan hasil akhir permainan seperti waktu total permainan. Baris 15 menghentikan eksekusi fungsi dengan return agar kode setelahnya tidak dijalankan lagi. Baris 16 baris kosong untuk pemisah logika. Baris 18–19 menampilkan pesan “MEMULAI RONDE X / totalRounds” ke console sebagai penanda bahwa ronde baru dimulai dan proses permainan berlanjut.</w:t>
      </w:r>
    </w:p>
    <w:p w14:paraId="6E2AF59E" w14:textId="77777777" w:rsidR="009A3548" w:rsidRDefault="009A3548" w:rsidP="009A3548">
      <w:pPr>
        <w:rPr>
          <w:lang w:val="id-ID"/>
        </w:rPr>
      </w:pPr>
    </w:p>
    <w:p w14:paraId="212EA74C" w14:textId="224229EF" w:rsidR="00395997" w:rsidRPr="00395997" w:rsidRDefault="00000000" w:rsidP="00395997">
      <w:pPr>
        <w:pStyle w:val="STTSAlgoritma"/>
      </w:pPr>
      <w:r>
        <w:t xml:space="preserve">Segmen Program </w:t>
      </w:r>
      <w:r w:rsidR="00DE4A3C">
        <w:t>5.19</w:t>
      </w:r>
      <w:r>
        <w:t xml:space="preserve"> Script SpawnRandomGroup</w:t>
      </w:r>
    </w:p>
    <w:p w14:paraId="1D2428F8" w14:textId="77777777" w:rsidR="00395997" w:rsidRDefault="00000000">
      <w:pPr>
        <w:pStyle w:val="STTSAlgoritmaContent"/>
        <w:numPr>
          <w:ilvl w:val="0"/>
          <w:numId w:val="25"/>
        </w:numPr>
        <w:rPr>
          <w:lang w:val="en-ID"/>
        </w:rPr>
      </w:pPr>
      <w:r w:rsidRPr="00395997">
        <w:rPr>
          <w:lang w:val="en-ID"/>
        </w:rPr>
        <w:t xml:space="preserve">if (daftarPertanyaan.Count &lt; 1 || wrongPrefabs.Count &lt; 2 || </w:t>
      </w:r>
    </w:p>
    <w:p w14:paraId="15D4C84F" w14:textId="4D94C83D" w:rsidR="00395997" w:rsidRPr="00395997" w:rsidRDefault="00000000">
      <w:pPr>
        <w:pStyle w:val="STTSAlgoritmaContent"/>
        <w:numPr>
          <w:ilvl w:val="0"/>
          <w:numId w:val="25"/>
        </w:numPr>
        <w:rPr>
          <w:lang w:val="en-ID"/>
        </w:rPr>
      </w:pPr>
      <w:r w:rsidRPr="00395997">
        <w:rPr>
          <w:lang w:val="en-ID"/>
        </w:rPr>
        <w:t>spawnPoints.Count != 3)</w:t>
      </w:r>
    </w:p>
    <w:p w14:paraId="1F152CEF" w14:textId="77777777" w:rsidR="00395997" w:rsidRPr="00395997" w:rsidRDefault="00000000">
      <w:pPr>
        <w:pStyle w:val="STTSAlgoritmaContent"/>
        <w:numPr>
          <w:ilvl w:val="0"/>
          <w:numId w:val="25"/>
        </w:numPr>
        <w:rPr>
          <w:lang w:val="en-ID"/>
        </w:rPr>
      </w:pPr>
      <w:r w:rsidRPr="00395997">
        <w:rPr>
          <w:lang w:val="en-ID"/>
        </w:rPr>
        <w:t>{</w:t>
      </w:r>
    </w:p>
    <w:p w14:paraId="2DC4505B" w14:textId="50C853DD" w:rsidR="00395997" w:rsidRDefault="00000000">
      <w:pPr>
        <w:pStyle w:val="STTSAlgoritmaContent"/>
        <w:numPr>
          <w:ilvl w:val="0"/>
          <w:numId w:val="25"/>
        </w:numPr>
        <w:rPr>
          <w:lang w:val="en-ID"/>
        </w:rPr>
      </w:pPr>
      <w:r w:rsidRPr="00395997">
        <w:rPr>
          <w:lang w:val="en-ID"/>
        </w:rPr>
        <w:t xml:space="preserve">   Debug.LogError("Setup GameManager belum lengkap! Isi </w:t>
      </w:r>
    </w:p>
    <w:p w14:paraId="0A698313" w14:textId="30461FBA" w:rsidR="00395997" w:rsidRPr="00395997" w:rsidRDefault="00000000">
      <w:pPr>
        <w:pStyle w:val="STTSAlgoritmaContent"/>
        <w:numPr>
          <w:ilvl w:val="0"/>
          <w:numId w:val="25"/>
        </w:numPr>
        <w:rPr>
          <w:lang w:val="en-ID"/>
        </w:rPr>
      </w:pPr>
      <w:r>
        <w:rPr>
          <w:lang w:val="en-ID"/>
        </w:rPr>
        <w:t xml:space="preserve">   </w:t>
      </w:r>
      <w:r w:rsidRPr="00395997">
        <w:rPr>
          <w:lang w:val="en-ID"/>
        </w:rPr>
        <w:t>'Daftar Pertanyaan' dan 'Wrong Prefabs'.");</w:t>
      </w:r>
    </w:p>
    <w:p w14:paraId="0CD636DD" w14:textId="0D3BDF44" w:rsidR="00395997" w:rsidRPr="00395997" w:rsidRDefault="00000000">
      <w:pPr>
        <w:pStyle w:val="STTSAlgoritmaContent"/>
        <w:numPr>
          <w:ilvl w:val="0"/>
          <w:numId w:val="25"/>
        </w:numPr>
        <w:rPr>
          <w:lang w:val="en-ID"/>
        </w:rPr>
      </w:pPr>
      <w:r w:rsidRPr="00395997">
        <w:rPr>
          <w:lang w:val="en-ID"/>
        </w:rPr>
        <w:t xml:space="preserve">   return;</w:t>
      </w:r>
    </w:p>
    <w:p w14:paraId="365FE58E" w14:textId="6D41E0A6" w:rsidR="00395997" w:rsidRDefault="00000000">
      <w:pPr>
        <w:pStyle w:val="STTSAlgoritmaContent"/>
        <w:numPr>
          <w:ilvl w:val="0"/>
          <w:numId w:val="25"/>
        </w:numPr>
        <w:rPr>
          <w:lang w:val="en-ID"/>
        </w:rPr>
      </w:pPr>
      <w:r w:rsidRPr="00395997">
        <w:rPr>
          <w:lang w:val="en-ID"/>
        </w:rPr>
        <w:t xml:space="preserve">}        </w:t>
      </w:r>
    </w:p>
    <w:p w14:paraId="20EE1BFA" w14:textId="77777777" w:rsidR="00395997" w:rsidRPr="00395997" w:rsidRDefault="00395997">
      <w:pPr>
        <w:pStyle w:val="STTSAlgoritmaContent"/>
        <w:numPr>
          <w:ilvl w:val="0"/>
          <w:numId w:val="25"/>
        </w:numPr>
        <w:rPr>
          <w:lang w:val="en-ID"/>
        </w:rPr>
      </w:pPr>
    </w:p>
    <w:p w14:paraId="628C2C0D" w14:textId="77777777" w:rsidR="00B51FE5" w:rsidRPr="00B51FE5" w:rsidRDefault="00000000" w:rsidP="00B51FE5">
      <w:pPr>
        <w:pStyle w:val="STTSAlgoritmaContent"/>
        <w:numPr>
          <w:ilvl w:val="0"/>
          <w:numId w:val="25"/>
        </w:numPr>
        <w:rPr>
          <w:lang w:val="en-ID"/>
        </w:rPr>
      </w:pPr>
      <w:r w:rsidRPr="00B51FE5">
        <w:rPr>
          <w:lang w:val="en-ID"/>
        </w:rPr>
        <w:t>List&lt;PertanyaanAudio&gt; daftarReview = GetNextItemToReview(1);</w:t>
      </w:r>
    </w:p>
    <w:p w14:paraId="3682C9B0" w14:textId="77777777" w:rsidR="00B51FE5" w:rsidRPr="00B51FE5" w:rsidRDefault="00B51FE5" w:rsidP="00B51FE5">
      <w:pPr>
        <w:pStyle w:val="STTSAlgoritmaContent"/>
        <w:numPr>
          <w:ilvl w:val="0"/>
          <w:numId w:val="25"/>
        </w:numPr>
        <w:rPr>
          <w:lang w:val="en-ID"/>
        </w:rPr>
      </w:pPr>
    </w:p>
    <w:p w14:paraId="52802C0B" w14:textId="77777777" w:rsidR="00B51FE5" w:rsidRPr="00B51FE5" w:rsidRDefault="00000000" w:rsidP="00B51FE5">
      <w:pPr>
        <w:pStyle w:val="STTSAlgoritmaContent"/>
        <w:numPr>
          <w:ilvl w:val="0"/>
          <w:numId w:val="25"/>
        </w:numPr>
        <w:rPr>
          <w:lang w:val="en-ID"/>
        </w:rPr>
      </w:pPr>
      <w:r w:rsidRPr="00B51FE5">
        <w:rPr>
          <w:lang w:val="en-ID"/>
        </w:rPr>
        <w:t>PertanyaanAudio soalTerpilih;</w:t>
      </w:r>
    </w:p>
    <w:p w14:paraId="1A268A4D" w14:textId="77777777" w:rsidR="00B51FE5" w:rsidRPr="00B51FE5" w:rsidRDefault="00000000" w:rsidP="00B51FE5">
      <w:pPr>
        <w:pStyle w:val="STTSAlgoritmaContent"/>
        <w:numPr>
          <w:ilvl w:val="0"/>
          <w:numId w:val="25"/>
        </w:numPr>
        <w:rPr>
          <w:lang w:val="en-ID"/>
        </w:rPr>
      </w:pPr>
      <w:r w:rsidRPr="00B51FE5">
        <w:rPr>
          <w:lang w:val="en-ID"/>
        </w:rPr>
        <w:t>if (daftarReview.Count &gt; 0)</w:t>
      </w:r>
    </w:p>
    <w:p w14:paraId="53945974" w14:textId="77777777" w:rsidR="00B51FE5" w:rsidRPr="00B51FE5" w:rsidRDefault="00000000" w:rsidP="00B51FE5">
      <w:pPr>
        <w:pStyle w:val="STTSAlgoritmaContent"/>
        <w:numPr>
          <w:ilvl w:val="0"/>
          <w:numId w:val="25"/>
        </w:numPr>
        <w:rPr>
          <w:lang w:val="en-ID"/>
        </w:rPr>
      </w:pPr>
      <w:r w:rsidRPr="00B51FE5">
        <w:rPr>
          <w:lang w:val="en-ID"/>
        </w:rPr>
        <w:t>{</w:t>
      </w:r>
    </w:p>
    <w:p w14:paraId="3691967A" w14:textId="77777777" w:rsidR="00B51FE5" w:rsidRDefault="00000000" w:rsidP="00B51FE5">
      <w:pPr>
        <w:pStyle w:val="STTSAlgoritmaContent"/>
        <w:numPr>
          <w:ilvl w:val="0"/>
          <w:numId w:val="25"/>
        </w:numPr>
        <w:rPr>
          <w:lang w:val="en-ID"/>
        </w:rPr>
      </w:pPr>
      <w:r w:rsidRPr="00B51FE5">
        <w:rPr>
          <w:lang w:val="en-ID"/>
        </w:rPr>
        <w:t xml:space="preserve">    soalTerpilih = daftarReview[Random.Range(0, </w:t>
      </w:r>
    </w:p>
    <w:p w14:paraId="7D389ACB" w14:textId="3D703D8B" w:rsidR="00B51FE5" w:rsidRPr="00B51FE5" w:rsidRDefault="00000000" w:rsidP="00B51FE5">
      <w:pPr>
        <w:pStyle w:val="STTSAlgoritmaContent"/>
        <w:numPr>
          <w:ilvl w:val="0"/>
          <w:numId w:val="25"/>
        </w:numPr>
        <w:rPr>
          <w:lang w:val="en-ID"/>
        </w:rPr>
      </w:pPr>
      <w:r>
        <w:rPr>
          <w:lang w:val="en-ID"/>
        </w:rPr>
        <w:lastRenderedPageBreak/>
        <w:t xml:space="preserve">    </w:t>
      </w:r>
      <w:r w:rsidRPr="00B51FE5">
        <w:rPr>
          <w:lang w:val="en-ID"/>
        </w:rPr>
        <w:t>daftarReview.Count)];</w:t>
      </w:r>
    </w:p>
    <w:p w14:paraId="7F974DE9" w14:textId="77777777" w:rsidR="00B51FE5" w:rsidRPr="00B51FE5" w:rsidRDefault="00000000" w:rsidP="00B51FE5">
      <w:pPr>
        <w:pStyle w:val="STTSAlgoritmaContent"/>
        <w:numPr>
          <w:ilvl w:val="0"/>
          <w:numId w:val="25"/>
        </w:numPr>
        <w:rPr>
          <w:lang w:val="en-ID"/>
        </w:rPr>
      </w:pPr>
      <w:r w:rsidRPr="00B51FE5">
        <w:rPr>
          <w:lang w:val="en-ID"/>
        </w:rPr>
        <w:t>}</w:t>
      </w:r>
    </w:p>
    <w:p w14:paraId="6A94E0B3" w14:textId="77777777" w:rsidR="00B51FE5" w:rsidRPr="00B51FE5" w:rsidRDefault="00000000" w:rsidP="00B51FE5">
      <w:pPr>
        <w:pStyle w:val="STTSAlgoritmaContent"/>
        <w:numPr>
          <w:ilvl w:val="0"/>
          <w:numId w:val="25"/>
        </w:numPr>
        <w:rPr>
          <w:lang w:val="en-ID"/>
        </w:rPr>
      </w:pPr>
      <w:r w:rsidRPr="00B51FE5">
        <w:rPr>
          <w:lang w:val="en-ID"/>
        </w:rPr>
        <w:t>else</w:t>
      </w:r>
    </w:p>
    <w:p w14:paraId="6C7D1302" w14:textId="77777777" w:rsidR="00B51FE5" w:rsidRPr="00B51FE5" w:rsidRDefault="00000000" w:rsidP="00B51FE5">
      <w:pPr>
        <w:pStyle w:val="STTSAlgoritmaContent"/>
        <w:numPr>
          <w:ilvl w:val="0"/>
          <w:numId w:val="25"/>
        </w:numPr>
        <w:rPr>
          <w:lang w:val="en-ID"/>
        </w:rPr>
      </w:pPr>
      <w:r w:rsidRPr="00B51FE5">
        <w:rPr>
          <w:lang w:val="en-ID"/>
        </w:rPr>
        <w:t>{</w:t>
      </w:r>
    </w:p>
    <w:p w14:paraId="34A671FA" w14:textId="77777777" w:rsidR="00B51FE5" w:rsidRDefault="00000000" w:rsidP="00B51FE5">
      <w:pPr>
        <w:pStyle w:val="STTSAlgoritmaContent"/>
        <w:numPr>
          <w:ilvl w:val="0"/>
          <w:numId w:val="25"/>
        </w:numPr>
        <w:rPr>
          <w:lang w:val="en-ID"/>
        </w:rPr>
      </w:pPr>
      <w:r w:rsidRPr="00B51FE5">
        <w:rPr>
          <w:lang w:val="en-ID"/>
        </w:rPr>
        <w:t xml:space="preserve">    soalTerpilih = daftarPertanyaan[Random.Range(0, </w:t>
      </w:r>
      <w:r>
        <w:rPr>
          <w:lang w:val="en-ID"/>
        </w:rPr>
        <w:t xml:space="preserve"> </w:t>
      </w:r>
    </w:p>
    <w:p w14:paraId="154F27B8" w14:textId="4256ADA6" w:rsidR="00B51FE5" w:rsidRPr="00B51FE5" w:rsidRDefault="00000000" w:rsidP="00B51FE5">
      <w:pPr>
        <w:pStyle w:val="STTSAlgoritmaContent"/>
        <w:numPr>
          <w:ilvl w:val="0"/>
          <w:numId w:val="25"/>
        </w:numPr>
        <w:rPr>
          <w:lang w:val="en-ID"/>
        </w:rPr>
      </w:pPr>
      <w:r>
        <w:rPr>
          <w:lang w:val="en-ID"/>
        </w:rPr>
        <w:t xml:space="preserve">    </w:t>
      </w:r>
      <w:r w:rsidRPr="00B51FE5">
        <w:rPr>
          <w:lang w:val="en-ID"/>
        </w:rPr>
        <w:t>daftarPertanyaan.Count)];</w:t>
      </w:r>
    </w:p>
    <w:p w14:paraId="17F654C0" w14:textId="18B37837" w:rsidR="00395997" w:rsidRDefault="00000000" w:rsidP="00B51FE5">
      <w:pPr>
        <w:pStyle w:val="STTSAlgoritmaContent"/>
        <w:numPr>
          <w:ilvl w:val="0"/>
          <w:numId w:val="25"/>
        </w:numPr>
        <w:rPr>
          <w:lang w:val="en-ID"/>
        </w:rPr>
      </w:pPr>
      <w:r w:rsidRPr="00B51FE5">
        <w:rPr>
          <w:lang w:val="en-ID"/>
        </w:rPr>
        <w:t>}</w:t>
      </w:r>
    </w:p>
    <w:p w14:paraId="7D7A036A" w14:textId="77777777" w:rsidR="00B51FE5" w:rsidRPr="00395997" w:rsidRDefault="00B51FE5" w:rsidP="00B51FE5">
      <w:pPr>
        <w:pStyle w:val="STTSAlgoritmaContent"/>
        <w:numPr>
          <w:ilvl w:val="0"/>
          <w:numId w:val="25"/>
        </w:numPr>
        <w:rPr>
          <w:lang w:val="en-ID"/>
        </w:rPr>
      </w:pPr>
    </w:p>
    <w:p w14:paraId="686949E2" w14:textId="6F4AF258" w:rsidR="00395997" w:rsidRPr="00395997" w:rsidRDefault="00000000">
      <w:pPr>
        <w:pStyle w:val="STTSAlgoritmaContent"/>
        <w:numPr>
          <w:ilvl w:val="0"/>
          <w:numId w:val="25"/>
        </w:numPr>
        <w:rPr>
          <w:lang w:val="en-ID"/>
        </w:rPr>
      </w:pPr>
      <w:r w:rsidRPr="00395997">
        <w:rPr>
          <w:lang w:val="en-ID"/>
        </w:rPr>
        <w:t>GameObject prefabBenar = soalTerpilih.prefabJawabanBenar;</w:t>
      </w:r>
    </w:p>
    <w:p w14:paraId="2A445392" w14:textId="77777777" w:rsidR="00395997" w:rsidRPr="00395997" w:rsidRDefault="00000000">
      <w:pPr>
        <w:pStyle w:val="STTSAlgoritmaContent"/>
        <w:numPr>
          <w:ilvl w:val="0"/>
          <w:numId w:val="25"/>
        </w:numPr>
        <w:rPr>
          <w:lang w:val="en-ID"/>
        </w:rPr>
      </w:pPr>
      <w:r w:rsidRPr="00395997">
        <w:rPr>
          <w:lang w:val="en-ID"/>
        </w:rPr>
        <w:t>if (soalTerpilih.klipSoal != null)</w:t>
      </w:r>
    </w:p>
    <w:p w14:paraId="1A46D42B" w14:textId="77777777" w:rsidR="00395997" w:rsidRPr="00395997" w:rsidRDefault="00000000">
      <w:pPr>
        <w:pStyle w:val="STTSAlgoritmaContent"/>
        <w:numPr>
          <w:ilvl w:val="0"/>
          <w:numId w:val="25"/>
        </w:numPr>
        <w:rPr>
          <w:lang w:val="en-ID"/>
        </w:rPr>
      </w:pPr>
      <w:r w:rsidRPr="00395997">
        <w:rPr>
          <w:lang w:val="en-ID"/>
        </w:rPr>
        <w:t>{</w:t>
      </w:r>
    </w:p>
    <w:p w14:paraId="2A463E14" w14:textId="3CAE5D0A" w:rsidR="00395997" w:rsidRPr="00395997" w:rsidRDefault="00000000">
      <w:pPr>
        <w:pStyle w:val="STTSAlgoritmaContent"/>
        <w:numPr>
          <w:ilvl w:val="0"/>
          <w:numId w:val="25"/>
        </w:numPr>
        <w:rPr>
          <w:lang w:val="en-ID"/>
        </w:rPr>
      </w:pPr>
      <w:r w:rsidRPr="00395997">
        <w:rPr>
          <w:lang w:val="en-ID"/>
        </w:rPr>
        <w:t xml:space="preserve">   audioSource.PlayOneShot(soalTerpilih.klipSoal);</w:t>
      </w:r>
    </w:p>
    <w:p w14:paraId="63C8518A" w14:textId="77777777" w:rsidR="00395997" w:rsidRPr="00395997" w:rsidRDefault="00000000">
      <w:pPr>
        <w:pStyle w:val="STTSAlgoritmaContent"/>
        <w:numPr>
          <w:ilvl w:val="0"/>
          <w:numId w:val="25"/>
        </w:numPr>
        <w:rPr>
          <w:lang w:val="en-ID"/>
        </w:rPr>
      </w:pPr>
      <w:r w:rsidRPr="00395997">
        <w:rPr>
          <w:lang w:val="en-ID"/>
        </w:rPr>
        <w:t>}</w:t>
      </w:r>
    </w:p>
    <w:p w14:paraId="16ED17E4" w14:textId="77777777" w:rsidR="00395997" w:rsidRPr="00395997" w:rsidRDefault="00000000">
      <w:pPr>
        <w:pStyle w:val="STTSAlgoritmaContent"/>
        <w:numPr>
          <w:ilvl w:val="0"/>
          <w:numId w:val="25"/>
        </w:numPr>
        <w:rPr>
          <w:lang w:val="en-ID"/>
        </w:rPr>
      </w:pPr>
      <w:r w:rsidRPr="00395997">
        <w:rPr>
          <w:lang w:val="en-ID"/>
        </w:rPr>
        <w:t>else</w:t>
      </w:r>
    </w:p>
    <w:p w14:paraId="20BA49DE" w14:textId="77777777" w:rsidR="00395997" w:rsidRPr="00395997" w:rsidRDefault="00000000">
      <w:pPr>
        <w:pStyle w:val="STTSAlgoritmaContent"/>
        <w:numPr>
          <w:ilvl w:val="0"/>
          <w:numId w:val="25"/>
        </w:numPr>
        <w:rPr>
          <w:lang w:val="en-ID"/>
        </w:rPr>
      </w:pPr>
      <w:r w:rsidRPr="00395997">
        <w:rPr>
          <w:lang w:val="en-ID"/>
        </w:rPr>
        <w:t>{</w:t>
      </w:r>
    </w:p>
    <w:p w14:paraId="1AC0212A" w14:textId="083412F7" w:rsidR="00395997" w:rsidRDefault="00000000">
      <w:pPr>
        <w:pStyle w:val="STTSAlgoritmaContent"/>
        <w:numPr>
          <w:ilvl w:val="0"/>
          <w:numId w:val="25"/>
        </w:numPr>
        <w:rPr>
          <w:lang w:val="en-ID"/>
        </w:rPr>
      </w:pPr>
      <w:r w:rsidRPr="00395997">
        <w:rPr>
          <w:lang w:val="en-ID"/>
        </w:rPr>
        <w:t xml:space="preserve">   Debug.LogWarning("Klip Soal kosong untuk " + </w:t>
      </w:r>
    </w:p>
    <w:p w14:paraId="25B07A6E" w14:textId="009A5B54" w:rsidR="00395997" w:rsidRPr="00395997" w:rsidRDefault="00000000">
      <w:pPr>
        <w:pStyle w:val="STTSAlgoritmaContent"/>
        <w:numPr>
          <w:ilvl w:val="0"/>
          <w:numId w:val="25"/>
        </w:numPr>
        <w:rPr>
          <w:lang w:val="en-ID"/>
        </w:rPr>
      </w:pPr>
      <w:r>
        <w:rPr>
          <w:lang w:val="en-ID"/>
        </w:rPr>
        <w:t xml:space="preserve">   </w:t>
      </w:r>
      <w:r w:rsidRPr="00395997">
        <w:rPr>
          <w:lang w:val="en-ID"/>
        </w:rPr>
        <w:t>soalTerpilih.namaSoal);</w:t>
      </w:r>
    </w:p>
    <w:p w14:paraId="7E558AF3" w14:textId="77777777" w:rsidR="00395997" w:rsidRPr="00395997" w:rsidRDefault="00000000">
      <w:pPr>
        <w:pStyle w:val="STTSAlgoritmaContent"/>
        <w:numPr>
          <w:ilvl w:val="0"/>
          <w:numId w:val="25"/>
        </w:numPr>
        <w:rPr>
          <w:lang w:val="en-ID"/>
        </w:rPr>
      </w:pPr>
      <w:r w:rsidRPr="00395997">
        <w:rPr>
          <w:lang w:val="en-ID"/>
        </w:rPr>
        <w:t>}</w:t>
      </w:r>
    </w:p>
    <w:p w14:paraId="3E3F73A3" w14:textId="2343FF98" w:rsidR="00395997" w:rsidRDefault="00000000">
      <w:pPr>
        <w:pStyle w:val="STTSAlgoritmaContent"/>
        <w:numPr>
          <w:ilvl w:val="0"/>
          <w:numId w:val="25"/>
        </w:numPr>
        <w:rPr>
          <w:lang w:val="en-ID"/>
        </w:rPr>
      </w:pPr>
      <w:r w:rsidRPr="00395997">
        <w:rPr>
          <w:lang w:val="en-ID"/>
        </w:rPr>
        <w:t xml:space="preserve">List&lt;GameObject&gt; pengecohYangAman = wrongPrefabs.Where(p =&gt; </w:t>
      </w:r>
    </w:p>
    <w:p w14:paraId="1073D72C" w14:textId="24BB3DD2" w:rsidR="00395997" w:rsidRPr="00395997" w:rsidRDefault="00000000">
      <w:pPr>
        <w:pStyle w:val="STTSAlgoritmaContent"/>
        <w:numPr>
          <w:ilvl w:val="0"/>
          <w:numId w:val="25"/>
        </w:numPr>
        <w:rPr>
          <w:lang w:val="en-ID"/>
        </w:rPr>
      </w:pPr>
      <w:r w:rsidRPr="00395997">
        <w:rPr>
          <w:lang w:val="en-ID"/>
        </w:rPr>
        <w:t>p != prefabBenar).ToList();</w:t>
      </w:r>
    </w:p>
    <w:p w14:paraId="640016F7" w14:textId="77777777" w:rsidR="00395997" w:rsidRDefault="00000000">
      <w:pPr>
        <w:pStyle w:val="STTSAlgoritmaContent"/>
        <w:numPr>
          <w:ilvl w:val="0"/>
          <w:numId w:val="25"/>
        </w:numPr>
        <w:rPr>
          <w:lang w:val="en-ID"/>
        </w:rPr>
      </w:pPr>
      <w:r w:rsidRPr="00395997">
        <w:rPr>
          <w:lang w:val="en-ID"/>
        </w:rPr>
        <w:t>List&lt;GameObject&gt; shuffledWrongPrefabs = pengecoh</w:t>
      </w:r>
    </w:p>
    <w:p w14:paraId="28254C37" w14:textId="365AC198" w:rsidR="00395997" w:rsidRPr="00395997" w:rsidRDefault="00000000">
      <w:pPr>
        <w:pStyle w:val="STTSAlgoritmaContent"/>
        <w:numPr>
          <w:ilvl w:val="0"/>
          <w:numId w:val="25"/>
        </w:numPr>
        <w:rPr>
          <w:lang w:val="en-ID"/>
        </w:rPr>
      </w:pPr>
      <w:r w:rsidRPr="00395997">
        <w:rPr>
          <w:lang w:val="en-ID"/>
        </w:rPr>
        <w:t xml:space="preserve">YangAman.OrderBy(x =&gt; Random.value).ToList();        </w:t>
      </w:r>
    </w:p>
    <w:p w14:paraId="39E98F8E" w14:textId="77777777" w:rsidR="00395997" w:rsidRPr="00395997" w:rsidRDefault="00000000">
      <w:pPr>
        <w:pStyle w:val="STTSAlgoritmaContent"/>
        <w:numPr>
          <w:ilvl w:val="0"/>
          <w:numId w:val="25"/>
        </w:numPr>
        <w:rPr>
          <w:lang w:val="en-ID"/>
        </w:rPr>
      </w:pPr>
      <w:r w:rsidRPr="00395997">
        <w:rPr>
          <w:lang w:val="en-ID"/>
        </w:rPr>
        <w:t>GameObject prefabSalah1 = shuffledWrongPrefabs[0];</w:t>
      </w:r>
    </w:p>
    <w:p w14:paraId="50350F8E" w14:textId="77777777" w:rsidR="00395997" w:rsidRPr="00395997" w:rsidRDefault="00000000">
      <w:pPr>
        <w:pStyle w:val="STTSAlgoritmaContent"/>
        <w:numPr>
          <w:ilvl w:val="0"/>
          <w:numId w:val="25"/>
        </w:numPr>
        <w:rPr>
          <w:lang w:val="en-ID"/>
        </w:rPr>
      </w:pPr>
      <w:r w:rsidRPr="00395997">
        <w:rPr>
          <w:lang w:val="en-ID"/>
        </w:rPr>
        <w:t>GameObject prefabSalah2 = shuffledWrongPrefabs[1];</w:t>
      </w:r>
    </w:p>
    <w:p w14:paraId="3BD42B7D" w14:textId="77777777" w:rsidR="00395997" w:rsidRDefault="00000000">
      <w:pPr>
        <w:pStyle w:val="STTSAlgoritmaContent"/>
        <w:numPr>
          <w:ilvl w:val="0"/>
          <w:numId w:val="25"/>
        </w:numPr>
        <w:rPr>
          <w:lang w:val="en-ID"/>
        </w:rPr>
      </w:pPr>
      <w:r w:rsidRPr="00395997">
        <w:rPr>
          <w:lang w:val="en-ID"/>
        </w:rPr>
        <w:t>List&lt;GameObject&gt; groupToSpawn = new List&lt;GameObject&gt; {</w:t>
      </w:r>
    </w:p>
    <w:p w14:paraId="7AA26C8C" w14:textId="2DD0BC4A" w:rsidR="00395997" w:rsidRPr="00395997" w:rsidRDefault="00000000">
      <w:pPr>
        <w:pStyle w:val="STTSAlgoritmaContent"/>
        <w:numPr>
          <w:ilvl w:val="0"/>
          <w:numId w:val="25"/>
        </w:numPr>
        <w:rPr>
          <w:lang w:val="en-ID"/>
        </w:rPr>
      </w:pPr>
      <w:r w:rsidRPr="00395997">
        <w:rPr>
          <w:lang w:val="en-ID"/>
        </w:rPr>
        <w:t>prefabBenar, prefabSalah1, prefabSalah2 };</w:t>
      </w:r>
    </w:p>
    <w:p w14:paraId="3426D1DD" w14:textId="77777777" w:rsidR="00395997" w:rsidRDefault="00000000">
      <w:pPr>
        <w:pStyle w:val="STTSAlgoritmaContent"/>
        <w:numPr>
          <w:ilvl w:val="0"/>
          <w:numId w:val="25"/>
        </w:numPr>
        <w:rPr>
          <w:lang w:val="en-ID"/>
        </w:rPr>
      </w:pPr>
      <w:r w:rsidRPr="00395997">
        <w:rPr>
          <w:lang w:val="en-ID"/>
        </w:rPr>
        <w:t xml:space="preserve">List&lt;Transform&gt; shuffledSpawnPoints = spawnPoints.OrderBy(x </w:t>
      </w:r>
    </w:p>
    <w:p w14:paraId="442B27B4" w14:textId="12ADE495" w:rsidR="00395997" w:rsidRPr="00395997" w:rsidRDefault="00000000">
      <w:pPr>
        <w:pStyle w:val="STTSAlgoritmaContent"/>
        <w:numPr>
          <w:ilvl w:val="0"/>
          <w:numId w:val="25"/>
        </w:numPr>
        <w:rPr>
          <w:lang w:val="en-ID"/>
        </w:rPr>
      </w:pPr>
      <w:r w:rsidRPr="00395997">
        <w:rPr>
          <w:lang w:val="en-ID"/>
        </w:rPr>
        <w:t>=&gt;</w:t>
      </w:r>
      <w:r>
        <w:rPr>
          <w:lang w:val="en-ID"/>
        </w:rPr>
        <w:t xml:space="preserve"> </w:t>
      </w:r>
      <w:r w:rsidRPr="00395997">
        <w:rPr>
          <w:lang w:val="en-ID"/>
        </w:rPr>
        <w:t>Random.value).ToList();</w:t>
      </w:r>
    </w:p>
    <w:p w14:paraId="469EED25" w14:textId="77777777" w:rsidR="00395997" w:rsidRPr="00395997" w:rsidRDefault="00395997">
      <w:pPr>
        <w:pStyle w:val="STTSAlgoritmaContent"/>
        <w:numPr>
          <w:ilvl w:val="0"/>
          <w:numId w:val="25"/>
        </w:numPr>
        <w:rPr>
          <w:lang w:val="en-ID"/>
        </w:rPr>
      </w:pPr>
    </w:p>
    <w:p w14:paraId="59FC8C97" w14:textId="77777777" w:rsidR="00395997" w:rsidRPr="00395997" w:rsidRDefault="00000000">
      <w:pPr>
        <w:pStyle w:val="STTSAlgoritmaContent"/>
        <w:numPr>
          <w:ilvl w:val="0"/>
          <w:numId w:val="25"/>
        </w:numPr>
        <w:rPr>
          <w:lang w:val="en-ID"/>
        </w:rPr>
      </w:pPr>
      <w:r w:rsidRPr="00395997">
        <w:rPr>
          <w:lang w:val="en-ID"/>
        </w:rPr>
        <w:t>for (int i = 0; i &lt; groupToSpawn.Count; i++)</w:t>
      </w:r>
    </w:p>
    <w:p w14:paraId="48AA6920" w14:textId="77777777" w:rsidR="00395997" w:rsidRPr="00395997" w:rsidRDefault="00000000">
      <w:pPr>
        <w:pStyle w:val="STTSAlgoritmaContent"/>
        <w:numPr>
          <w:ilvl w:val="0"/>
          <w:numId w:val="25"/>
        </w:numPr>
        <w:rPr>
          <w:lang w:val="en-ID"/>
        </w:rPr>
      </w:pPr>
      <w:r w:rsidRPr="00395997">
        <w:rPr>
          <w:lang w:val="en-ID"/>
        </w:rPr>
        <w:t>{</w:t>
      </w:r>
    </w:p>
    <w:p w14:paraId="4C8FDC85" w14:textId="216F361F" w:rsidR="00395997" w:rsidRPr="00395997" w:rsidRDefault="00000000">
      <w:pPr>
        <w:pStyle w:val="STTSAlgoritmaContent"/>
        <w:numPr>
          <w:ilvl w:val="0"/>
          <w:numId w:val="25"/>
        </w:numPr>
        <w:rPr>
          <w:lang w:val="en-ID"/>
        </w:rPr>
      </w:pPr>
      <w:r>
        <w:rPr>
          <w:lang w:val="en-ID"/>
        </w:rPr>
        <w:t xml:space="preserve">   </w:t>
      </w:r>
      <w:r w:rsidRPr="00395997">
        <w:rPr>
          <w:lang w:val="en-ID"/>
        </w:rPr>
        <w:t>GameObject prefabToInstantiate = groupToSpawn[i];</w:t>
      </w:r>
    </w:p>
    <w:p w14:paraId="460BC9BC" w14:textId="427BF756" w:rsidR="00395997" w:rsidRPr="00395997" w:rsidRDefault="00000000">
      <w:pPr>
        <w:pStyle w:val="STTSAlgoritmaContent"/>
        <w:numPr>
          <w:ilvl w:val="0"/>
          <w:numId w:val="25"/>
        </w:numPr>
        <w:rPr>
          <w:lang w:val="en-ID"/>
        </w:rPr>
      </w:pPr>
      <w:r w:rsidRPr="00395997">
        <w:rPr>
          <w:lang w:val="en-ID"/>
        </w:rPr>
        <w:t xml:space="preserve">   Transform spawnPoint = shuffledSpawnPoints[i];</w:t>
      </w:r>
    </w:p>
    <w:p w14:paraId="4F8636EA" w14:textId="77777777" w:rsidR="00395997" w:rsidRDefault="00000000">
      <w:pPr>
        <w:pStyle w:val="STTSAlgoritmaContent"/>
        <w:numPr>
          <w:ilvl w:val="0"/>
          <w:numId w:val="25"/>
        </w:numPr>
        <w:rPr>
          <w:lang w:val="en-ID"/>
        </w:rPr>
      </w:pPr>
      <w:r w:rsidRPr="00395997">
        <w:rPr>
          <w:lang w:val="en-ID"/>
        </w:rPr>
        <w:t xml:space="preserve">   GameObject newWall = Instantiate(prefabToInstantiate, </w:t>
      </w:r>
    </w:p>
    <w:p w14:paraId="4D470EF5" w14:textId="073EB218" w:rsidR="00395997" w:rsidRPr="00395997" w:rsidRDefault="00000000">
      <w:pPr>
        <w:pStyle w:val="STTSAlgoritmaContent"/>
        <w:numPr>
          <w:ilvl w:val="0"/>
          <w:numId w:val="25"/>
        </w:numPr>
        <w:rPr>
          <w:lang w:val="en-ID"/>
        </w:rPr>
      </w:pPr>
      <w:r>
        <w:rPr>
          <w:lang w:val="en-ID"/>
        </w:rPr>
        <w:t xml:space="preserve">   </w:t>
      </w:r>
      <w:r w:rsidRPr="00395997">
        <w:rPr>
          <w:lang w:val="en-ID"/>
        </w:rPr>
        <w:t>spawnPoint.position, spawnPoint.rotation);</w:t>
      </w:r>
    </w:p>
    <w:p w14:paraId="3A15A8CB" w14:textId="0B42E50A" w:rsidR="00395997" w:rsidRPr="00395997" w:rsidRDefault="00000000">
      <w:pPr>
        <w:pStyle w:val="STTSAlgoritmaContent"/>
        <w:numPr>
          <w:ilvl w:val="0"/>
          <w:numId w:val="25"/>
        </w:numPr>
        <w:rPr>
          <w:lang w:val="en-ID"/>
        </w:rPr>
      </w:pPr>
      <w:r w:rsidRPr="00395997">
        <w:rPr>
          <w:lang w:val="en-ID"/>
        </w:rPr>
        <w:t xml:space="preserve">   activeWalls.Add(newWall);</w:t>
      </w:r>
    </w:p>
    <w:p w14:paraId="6BF93AC7" w14:textId="77777777" w:rsidR="00395997" w:rsidRDefault="00000000">
      <w:pPr>
        <w:pStyle w:val="STTSAlgoritmaContent"/>
        <w:numPr>
          <w:ilvl w:val="0"/>
          <w:numId w:val="25"/>
        </w:numPr>
        <w:rPr>
          <w:lang w:val="en-ID"/>
        </w:rPr>
      </w:pPr>
      <w:r w:rsidRPr="00395997">
        <w:rPr>
          <w:lang w:val="en-ID"/>
        </w:rPr>
        <w:t>}</w:t>
      </w:r>
    </w:p>
    <w:p w14:paraId="7A84F44E" w14:textId="77777777" w:rsidR="00395997" w:rsidRDefault="00000000" w:rsidP="00395997">
      <w:pPr>
        <w:pStyle w:val="STTSAlgoritmaContent"/>
        <w:numPr>
          <w:ilvl w:val="0"/>
          <w:numId w:val="0"/>
        </w:numPr>
        <w:ind w:left="360"/>
        <w:rPr>
          <w:lang w:val="en-ID"/>
        </w:rPr>
      </w:pPr>
      <w:r w:rsidRPr="00395997">
        <w:rPr>
          <w:lang w:val="en-ID"/>
        </w:rPr>
        <w:t xml:space="preserve">   </w:t>
      </w:r>
    </w:p>
    <w:p w14:paraId="1E16DC22" w14:textId="77777777" w:rsidR="00433E08" w:rsidRDefault="00000000" w:rsidP="00433E08">
      <w:r w:rsidRPr="00433E08">
        <w:t>Baris 1–7 melakukan pemeriksaan awal terhadap konfigurasi GameManager untuk memastikan semua kebutuhan minimum terpenuhi: kode memeriksa apakah daftarPertanyaan memiliki minimal satu item, wrongPrefabs setidaknya dua prefab, dan spawnPoints berjumlah tiga; bila salah satu syarat tidak terpenuhi, sistem mencetak pesan kesalahan pada console dan menghentikan eksekusi agar game tidak melanjutkan dalam kondisi setup yang salah. Baris 9 memanggil GetNextItemToReview(1) untuk mengambil daftar soal yang jatuh tempo (maksimal satu item), hasilnya disimpan di daftarReview sebagai sumber prioritas soal berdasar mekanisme spaced repetition.</w:t>
      </w:r>
    </w:p>
    <w:p w14:paraId="3BD8D285" w14:textId="77777777" w:rsidR="00433E08" w:rsidRDefault="00000000" w:rsidP="00433E08">
      <w:r w:rsidRPr="00433E08">
        <w:lastRenderedPageBreak/>
        <w:t xml:space="preserve"> Baris 11–21 lalu menentukan soalTerpilih: jika daftarReview berisi item, pilihan soal diambil secara acak dari daftarReview agar ada variasi antara soal-soal yang due; apabila daftarReview kosong maka sistem kembali ke fallback dengan memilih soal acak dari seluruh daftarPertanyaan, sehingga alur tetap berjalan meskipun tidak ada item yang harus direview. Baris 23 mengambil prefab jawaban benar dari soalTerpilih, sedangkan baris 24–31 memeriksa dan memutar audio soal jika tersedia; jika klip soal kosong, sistem hanya memberi peringatan di log tanpa menghentikan proses. </w:t>
      </w:r>
    </w:p>
    <w:p w14:paraId="6B46A3E2" w14:textId="6E07C9E2" w:rsidR="009A3548" w:rsidRDefault="00000000" w:rsidP="00433E08">
      <w:pPr>
        <w:rPr>
          <w:lang w:val="en-ID"/>
        </w:rPr>
      </w:pPr>
      <w:r w:rsidRPr="00433E08">
        <w:t>Baris 33–36 menyiapkan daftar pengecoh yang aman dengan menyaring wrongPrefabs agar tidak memasukkan prefab yang sama dengan jawaban benar, lalu mengacak urutannya sehingga pemilihan pengecoh bersifat nondeterministik; setelah itu baris 37–38 memilih dua prefab pengecoh pertama dari daftar acak tersebut. Baris 39–42 menyusun kelompok prefab yang akan di-spawn (satu benar + dua salah) dan sekaligus mengacak titik spawn agar posisi jawaban tidak mudah ditebak oleh pemain. Terakhir, baris 44–51 melakukan iterasi pada groupToSpawn untuk meng-instantiate setiap prefab pada spawn point yang telah diacak, menambahkan objek hasil instantiate ke activeWalls sehingga sistem dapat melacak dan nanti menghancurkan dinding-dinding tersebut setelah pemain memberi jawaban; keseluruhan blok menjaga alur permainan tetap konsisten dengan prioritas spaced repetition untuk pemilihan soal sekaligus mempertahankan mekanik spawn acak yang sudah ada sebelumnya.</w:t>
      </w:r>
    </w:p>
    <w:p w14:paraId="43635DDE" w14:textId="60EB0673" w:rsidR="00395997" w:rsidRPr="00395997" w:rsidRDefault="00000000" w:rsidP="00395997">
      <w:pPr>
        <w:pStyle w:val="STTSAlgoritma"/>
      </w:pPr>
      <w:r>
        <w:t xml:space="preserve">Segmen Program </w:t>
      </w:r>
      <w:r w:rsidR="00DE4A3C">
        <w:t>5.20</w:t>
      </w:r>
      <w:r>
        <w:t xml:space="preserve"> Script CorrectWallHit</w:t>
      </w:r>
    </w:p>
    <w:p w14:paraId="57DF90D0" w14:textId="76AC19B6" w:rsidR="00395997" w:rsidRDefault="00000000">
      <w:pPr>
        <w:pStyle w:val="STTSAlgoritmaContent"/>
        <w:numPr>
          <w:ilvl w:val="0"/>
          <w:numId w:val="26"/>
        </w:numPr>
        <w:rPr>
          <w:lang w:val="en-ID"/>
        </w:rPr>
      </w:pPr>
      <w:r w:rsidRPr="00395997">
        <w:rPr>
          <w:lang w:val="en-ID"/>
        </w:rPr>
        <w:t>AddSkor(10);</w:t>
      </w:r>
    </w:p>
    <w:p w14:paraId="74CAFE06" w14:textId="0B6AAD25" w:rsidR="00433E08" w:rsidRPr="00395997" w:rsidRDefault="00000000">
      <w:pPr>
        <w:pStyle w:val="STTSAlgoritmaContent"/>
        <w:numPr>
          <w:ilvl w:val="0"/>
          <w:numId w:val="26"/>
        </w:numPr>
        <w:rPr>
          <w:lang w:val="en-ID"/>
        </w:rPr>
      </w:pPr>
      <w:r w:rsidRPr="00433E08">
        <w:rPr>
          <w:lang w:val="en-ID"/>
        </w:rPr>
        <w:t>ReportAnswer(soalTerpilih.namaSoal, 5);</w:t>
      </w:r>
    </w:p>
    <w:p w14:paraId="345E37EB" w14:textId="28536A10" w:rsidR="00395997" w:rsidRDefault="00000000">
      <w:pPr>
        <w:pStyle w:val="STTSAlgoritmaContent"/>
        <w:numPr>
          <w:ilvl w:val="0"/>
          <w:numId w:val="25"/>
        </w:numPr>
        <w:rPr>
          <w:lang w:val="en-ID"/>
        </w:rPr>
      </w:pPr>
      <w:r w:rsidRPr="00395997">
        <w:rPr>
          <w:lang w:val="en-ID"/>
        </w:rPr>
        <w:t>StartCoroutine(TransitionToNextRound());</w:t>
      </w:r>
    </w:p>
    <w:p w14:paraId="036111F1" w14:textId="77777777" w:rsidR="006626E5" w:rsidRDefault="006626E5" w:rsidP="006626E5">
      <w:pPr>
        <w:pStyle w:val="STTSAlgoritmaContent"/>
        <w:numPr>
          <w:ilvl w:val="0"/>
          <w:numId w:val="0"/>
        </w:numPr>
        <w:ind w:left="360" w:hanging="360"/>
        <w:rPr>
          <w:lang w:val="en-ID"/>
        </w:rPr>
      </w:pPr>
    </w:p>
    <w:p w14:paraId="048963DD" w14:textId="13E7D58B" w:rsidR="009A3548" w:rsidRDefault="00000000" w:rsidP="009A3548">
      <w:pPr>
        <w:rPr>
          <w:lang w:val="en-ID"/>
        </w:rPr>
      </w:pPr>
      <w:r w:rsidRPr="00433E08">
        <w:rPr>
          <w:lang w:val="en-ID"/>
        </w:rPr>
        <w:t xml:space="preserve">Baris 1 memberikan penghargaan skor kepada pemain dengan memanggil AddSkor(10) sehingga setiap jawaban benar langsung meningkatkan perolehan nilai sebagai bentuk penguatan positif dalam proses belajar. Baris 2 menjalankan ReportAnswer(soalTerpilih.namaSoal, 5) yang berfungsi memasukkan hasil jawaban ke sistem spaced repetition; nilai kualitas 5 menandakan bahwa soal tersebut dijawab dengan sempurna sehingga algoritma menyesuaikan interval review-nya agar tidak terlalu cepat muncul kembali, memungkinkan frekuensi </w:t>
      </w:r>
      <w:r w:rsidRPr="00433E08">
        <w:rPr>
          <w:lang w:val="en-ID"/>
        </w:rPr>
        <w:lastRenderedPageBreak/>
        <w:t>kemunculan soal disesuaikan dengan tingkat penguasaan pemain. Baris 3 kemudian memanggil StartCoroutine(TransitionToNextRound()), yaitu mekanisme coroutine yang menjalankan transisi ke ronde berikutnya tanpa menghentikan jalannya permainan, sehingga permainan tetap terasa halus dan responsif selagi menyiapkan pertanyaan berikutnya</w:t>
      </w:r>
      <w:r w:rsidRPr="009A3548">
        <w:rPr>
          <w:lang w:val="en-ID"/>
        </w:rPr>
        <w:t xml:space="preserve">. </w:t>
      </w:r>
    </w:p>
    <w:p w14:paraId="1A258533" w14:textId="77777777" w:rsidR="009A3548" w:rsidRDefault="009A3548" w:rsidP="009A3548">
      <w:pPr>
        <w:rPr>
          <w:lang w:val="en-ID"/>
        </w:rPr>
      </w:pPr>
    </w:p>
    <w:p w14:paraId="351C2E07" w14:textId="54974F7C" w:rsidR="006626E5" w:rsidRPr="00395997" w:rsidRDefault="00000000" w:rsidP="006626E5">
      <w:pPr>
        <w:pStyle w:val="STTSAlgoritma"/>
      </w:pPr>
      <w:r>
        <w:t xml:space="preserve">Segmen Program </w:t>
      </w:r>
      <w:r w:rsidR="00DE4A3C">
        <w:t>5.21</w:t>
      </w:r>
      <w:r>
        <w:t xml:space="preserve"> Script TransitionToNextRound</w:t>
      </w:r>
    </w:p>
    <w:p w14:paraId="193C1D66" w14:textId="77777777" w:rsidR="006626E5" w:rsidRDefault="006626E5" w:rsidP="006626E5">
      <w:pPr>
        <w:pStyle w:val="STTSAlgoritmaContent"/>
        <w:numPr>
          <w:ilvl w:val="0"/>
          <w:numId w:val="0"/>
        </w:numPr>
        <w:ind w:left="360" w:hanging="360"/>
        <w:rPr>
          <w:lang w:val="en-ID"/>
        </w:rPr>
      </w:pPr>
    </w:p>
    <w:p w14:paraId="2088424D" w14:textId="1EF3A080" w:rsidR="006626E5" w:rsidRPr="006626E5" w:rsidRDefault="00000000">
      <w:pPr>
        <w:pStyle w:val="STTSAlgoritmaContent"/>
        <w:numPr>
          <w:ilvl w:val="0"/>
          <w:numId w:val="27"/>
        </w:numPr>
        <w:rPr>
          <w:lang w:val="en-ID"/>
        </w:rPr>
      </w:pPr>
      <w:r w:rsidRPr="006626E5">
        <w:rPr>
          <w:lang w:val="en-ID"/>
        </w:rPr>
        <w:t>if (audioSource.isPlaying)</w:t>
      </w:r>
    </w:p>
    <w:p w14:paraId="26645A84" w14:textId="63004356" w:rsidR="006626E5" w:rsidRPr="006626E5" w:rsidRDefault="00000000">
      <w:pPr>
        <w:pStyle w:val="STTSAlgoritmaContent"/>
        <w:numPr>
          <w:ilvl w:val="0"/>
          <w:numId w:val="25"/>
        </w:numPr>
        <w:rPr>
          <w:lang w:val="en-ID"/>
        </w:rPr>
      </w:pPr>
      <w:r>
        <w:rPr>
          <w:lang w:val="en-ID"/>
        </w:rPr>
        <w:t xml:space="preserve">   </w:t>
      </w:r>
      <w:r w:rsidRPr="006626E5">
        <w:rPr>
          <w:lang w:val="en-ID"/>
        </w:rPr>
        <w:t>{</w:t>
      </w:r>
    </w:p>
    <w:p w14:paraId="72F14BEC" w14:textId="699E6380" w:rsidR="006626E5" w:rsidRPr="006626E5" w:rsidRDefault="00000000">
      <w:pPr>
        <w:pStyle w:val="STTSAlgoritmaContent"/>
        <w:numPr>
          <w:ilvl w:val="0"/>
          <w:numId w:val="25"/>
        </w:numPr>
        <w:rPr>
          <w:lang w:val="en-ID"/>
        </w:rPr>
      </w:pPr>
      <w:r w:rsidRPr="006626E5">
        <w:rPr>
          <w:lang w:val="en-ID"/>
        </w:rPr>
        <w:t xml:space="preserve">   </w:t>
      </w:r>
      <w:r>
        <w:rPr>
          <w:lang w:val="en-ID"/>
        </w:rPr>
        <w:t xml:space="preserve">   </w:t>
      </w:r>
      <w:r w:rsidRPr="006626E5">
        <w:rPr>
          <w:lang w:val="en-ID"/>
        </w:rPr>
        <w:t>audioSource.Stop();</w:t>
      </w:r>
    </w:p>
    <w:p w14:paraId="2DFA9200" w14:textId="35D534C9" w:rsidR="006626E5" w:rsidRPr="006626E5" w:rsidRDefault="00000000">
      <w:pPr>
        <w:pStyle w:val="STTSAlgoritmaContent"/>
        <w:numPr>
          <w:ilvl w:val="0"/>
          <w:numId w:val="25"/>
        </w:numPr>
        <w:rPr>
          <w:lang w:val="en-ID"/>
        </w:rPr>
      </w:pPr>
      <w:r w:rsidRPr="006626E5">
        <w:rPr>
          <w:lang w:val="en-ID"/>
        </w:rPr>
        <w:t xml:space="preserve">   }</w:t>
      </w:r>
    </w:p>
    <w:p w14:paraId="58617125" w14:textId="50207CDD" w:rsidR="006626E5" w:rsidRPr="006626E5" w:rsidRDefault="00000000">
      <w:pPr>
        <w:pStyle w:val="STTSAlgoritmaContent"/>
        <w:numPr>
          <w:ilvl w:val="0"/>
          <w:numId w:val="25"/>
        </w:numPr>
        <w:rPr>
          <w:lang w:val="en-ID"/>
        </w:rPr>
      </w:pPr>
      <w:r w:rsidRPr="006626E5">
        <w:rPr>
          <w:lang w:val="en-ID"/>
        </w:rPr>
        <w:t>yield return new WaitForSeconds(1f);</w:t>
      </w:r>
    </w:p>
    <w:p w14:paraId="2D3E7894" w14:textId="136BF31D" w:rsidR="006626E5" w:rsidRPr="006626E5" w:rsidRDefault="00000000">
      <w:pPr>
        <w:pStyle w:val="STTSAlgoritmaContent"/>
        <w:numPr>
          <w:ilvl w:val="0"/>
          <w:numId w:val="25"/>
        </w:numPr>
        <w:rPr>
          <w:lang w:val="en-ID"/>
        </w:rPr>
      </w:pPr>
      <w:r w:rsidRPr="006626E5">
        <w:rPr>
          <w:lang w:val="en-ID"/>
        </w:rPr>
        <w:t>CleanUpOldWalls();</w:t>
      </w:r>
    </w:p>
    <w:p w14:paraId="15BB634D" w14:textId="3F849BC9" w:rsidR="006626E5" w:rsidRDefault="00000000">
      <w:pPr>
        <w:pStyle w:val="STTSAlgoritmaContent"/>
        <w:numPr>
          <w:ilvl w:val="0"/>
          <w:numId w:val="25"/>
        </w:numPr>
        <w:rPr>
          <w:lang w:val="en-ID"/>
        </w:rPr>
      </w:pPr>
      <w:r w:rsidRPr="006626E5">
        <w:rPr>
          <w:lang w:val="en-ID"/>
        </w:rPr>
        <w:t>StartNewRound();</w:t>
      </w:r>
    </w:p>
    <w:p w14:paraId="1F424D98" w14:textId="77777777" w:rsidR="006626E5" w:rsidRDefault="006626E5" w:rsidP="006626E5">
      <w:pPr>
        <w:ind w:firstLine="0"/>
        <w:rPr>
          <w:lang w:val="en-ID"/>
        </w:rPr>
      </w:pPr>
    </w:p>
    <w:p w14:paraId="16696C32" w14:textId="54855D05" w:rsidR="009A3548" w:rsidRPr="009A3548" w:rsidRDefault="00000000" w:rsidP="009A3548">
      <w:pPr>
        <w:ind w:firstLine="360"/>
        <w:rPr>
          <w:lang w:val="en-ID"/>
        </w:rPr>
      </w:pPr>
      <w:r w:rsidRPr="009A3548">
        <w:rPr>
          <w:lang w:val="en-ID"/>
        </w:rPr>
        <w:t>Baris 1–4 memeriksa apakah audioSource sedang memutar audio. Jika benar, maka pemutaran dihentikan menggunakan audioSource.Stop(). Langkah ini memastikan pergantian ronde tidak tumpang tindih dengan suara dari ronde sebelumnya, sehingga kualitas pengalaman audio tetap terjaga.</w:t>
      </w:r>
      <w:r>
        <w:rPr>
          <w:lang w:val="en-ID"/>
        </w:rPr>
        <w:t xml:space="preserve"> </w:t>
      </w:r>
      <w:r w:rsidRPr="009A3548">
        <w:rPr>
          <w:lang w:val="en-ID"/>
        </w:rPr>
        <w:t>Baris 5 memberikan jeda selama satu detik menggunakan yield return new WaitForSeconds(1f), sehingga transisi ke ronde berikutnya terasa halus dan pemain memiliki momen singkat sebelum tantangan baru muncul.</w:t>
      </w:r>
    </w:p>
    <w:p w14:paraId="77DB0BFD" w14:textId="2A1A2DF9" w:rsidR="009A3548" w:rsidRDefault="00000000" w:rsidP="009A3548">
      <w:pPr>
        <w:ind w:firstLine="360"/>
        <w:rPr>
          <w:lang w:val="en-ID"/>
        </w:rPr>
      </w:pPr>
      <w:r w:rsidRPr="009A3548">
        <w:rPr>
          <w:lang w:val="en-ID"/>
        </w:rPr>
        <w:t>Baris 6 menjalankan CleanUpOldWalls() untuk menghapus seluruh dinding aktif pada arena permainan agar tidak tersisa objek dari ronde sebelumnya. Fungsi ini menjaga efisiensi memori sekaligus memastikan arena selalu bersih sebelum ronde dimulai.</w:t>
      </w:r>
      <w:r>
        <w:rPr>
          <w:lang w:val="en-ID"/>
        </w:rPr>
        <w:t xml:space="preserve"> </w:t>
      </w:r>
      <w:r w:rsidRPr="009A3548">
        <w:rPr>
          <w:lang w:val="en-ID"/>
        </w:rPr>
        <w:t>Baris 7 memanggil StartNewRound() untuk memulai ronde berikutnya setelah proses pembersihan selesai. Pemanggilan ini menyiapkan pertanyaan dan dinding baru, sehingga alur permainan berlanjut tanpa interupsi.</w:t>
      </w:r>
    </w:p>
    <w:p w14:paraId="5DFE69B6" w14:textId="77777777" w:rsidR="009A3548" w:rsidRDefault="009A3548" w:rsidP="009A3548">
      <w:pPr>
        <w:ind w:firstLine="360"/>
        <w:rPr>
          <w:lang w:val="en-ID"/>
        </w:rPr>
      </w:pPr>
    </w:p>
    <w:p w14:paraId="2F52BFB4" w14:textId="69B0B28C" w:rsidR="006626E5" w:rsidRPr="006626E5" w:rsidRDefault="00000000" w:rsidP="006626E5">
      <w:pPr>
        <w:pStyle w:val="STTSAlgoritma"/>
      </w:pPr>
      <w:r>
        <w:t xml:space="preserve">Segmen Program </w:t>
      </w:r>
      <w:r w:rsidR="00DE4A3C">
        <w:t>5.22</w:t>
      </w:r>
      <w:r>
        <w:t xml:space="preserve"> Script AddSkor</w:t>
      </w:r>
    </w:p>
    <w:p w14:paraId="4326EB9D" w14:textId="546DB956" w:rsidR="006626E5" w:rsidRPr="006626E5" w:rsidRDefault="00000000">
      <w:pPr>
        <w:pStyle w:val="STTSAlgoritmaContent"/>
        <w:numPr>
          <w:ilvl w:val="0"/>
          <w:numId w:val="28"/>
        </w:numPr>
        <w:rPr>
          <w:lang w:val="en-ID"/>
        </w:rPr>
      </w:pPr>
      <w:r w:rsidRPr="006626E5">
        <w:rPr>
          <w:lang w:val="en-ID"/>
        </w:rPr>
        <w:t>skor += nilai;</w:t>
      </w:r>
    </w:p>
    <w:p w14:paraId="7F705ADA" w14:textId="77777777" w:rsidR="006626E5" w:rsidRPr="006626E5" w:rsidRDefault="00000000">
      <w:pPr>
        <w:pStyle w:val="STTSAlgoritmaContent"/>
        <w:numPr>
          <w:ilvl w:val="0"/>
          <w:numId w:val="25"/>
        </w:numPr>
        <w:rPr>
          <w:lang w:val="en-ID"/>
        </w:rPr>
      </w:pPr>
      <w:r w:rsidRPr="006626E5">
        <w:rPr>
          <w:lang w:val="en-ID"/>
        </w:rPr>
        <w:t>if (skorText != null)</w:t>
      </w:r>
    </w:p>
    <w:p w14:paraId="145A4D5E" w14:textId="77777777" w:rsidR="006626E5" w:rsidRPr="006626E5" w:rsidRDefault="00000000">
      <w:pPr>
        <w:pStyle w:val="STTSAlgoritmaContent"/>
        <w:numPr>
          <w:ilvl w:val="0"/>
          <w:numId w:val="25"/>
        </w:numPr>
        <w:rPr>
          <w:lang w:val="en-ID"/>
        </w:rPr>
      </w:pPr>
      <w:r w:rsidRPr="006626E5">
        <w:rPr>
          <w:lang w:val="en-ID"/>
        </w:rPr>
        <w:t>{</w:t>
      </w:r>
    </w:p>
    <w:p w14:paraId="6756BF7A" w14:textId="77777777" w:rsidR="006626E5" w:rsidRPr="006626E5" w:rsidRDefault="00000000">
      <w:pPr>
        <w:pStyle w:val="STTSAlgoritmaContent"/>
        <w:numPr>
          <w:ilvl w:val="0"/>
          <w:numId w:val="25"/>
        </w:numPr>
        <w:rPr>
          <w:lang w:val="en-ID"/>
        </w:rPr>
      </w:pPr>
      <w:r w:rsidRPr="006626E5">
        <w:rPr>
          <w:lang w:val="en-ID"/>
        </w:rPr>
        <w:t xml:space="preserve">    skorText.text = "Skor: " + skor;</w:t>
      </w:r>
    </w:p>
    <w:p w14:paraId="198EB1A8" w14:textId="05FC8B3B" w:rsidR="006626E5" w:rsidRDefault="00000000">
      <w:pPr>
        <w:pStyle w:val="STTSAlgoritmaContent"/>
        <w:numPr>
          <w:ilvl w:val="0"/>
          <w:numId w:val="25"/>
        </w:numPr>
        <w:rPr>
          <w:lang w:val="en-ID"/>
        </w:rPr>
      </w:pPr>
      <w:r w:rsidRPr="006626E5">
        <w:rPr>
          <w:lang w:val="en-ID"/>
        </w:rPr>
        <w:t>}</w:t>
      </w:r>
    </w:p>
    <w:p w14:paraId="61860ABA" w14:textId="77777777" w:rsidR="006626E5" w:rsidRDefault="006626E5" w:rsidP="006626E5">
      <w:pPr>
        <w:pStyle w:val="STTSAlgoritmaContent"/>
        <w:numPr>
          <w:ilvl w:val="0"/>
          <w:numId w:val="0"/>
        </w:numPr>
        <w:ind w:left="360" w:hanging="360"/>
        <w:rPr>
          <w:lang w:val="en-ID"/>
        </w:rPr>
      </w:pPr>
    </w:p>
    <w:p w14:paraId="061B9827" w14:textId="711E5B57" w:rsidR="008605FD" w:rsidRDefault="00000000" w:rsidP="008605FD">
      <w:pPr>
        <w:rPr>
          <w:lang w:val="en-ID"/>
        </w:rPr>
      </w:pPr>
      <w:r w:rsidRPr="008605FD">
        <w:rPr>
          <w:lang w:val="en-ID"/>
        </w:rPr>
        <w:lastRenderedPageBreak/>
        <w:t>Baris 1 menambahkan nilai poin ke dalam variabel skor, sehingga setiap jawaban benar langsung meningkatkan akumulasi skor pemain.</w:t>
      </w:r>
      <w:r>
        <w:rPr>
          <w:lang w:val="en-ID"/>
        </w:rPr>
        <w:t xml:space="preserve"> </w:t>
      </w:r>
      <w:r w:rsidRPr="008605FD">
        <w:rPr>
          <w:lang w:val="en-ID"/>
        </w:rPr>
        <w:t>Baris 2 memeriksa apakah komponen skorText tersedia di antarmuka permainan untuk menghindari error akibat referensi UI yang kosong.</w:t>
      </w:r>
      <w:r>
        <w:rPr>
          <w:lang w:val="en-ID"/>
        </w:rPr>
        <w:t xml:space="preserve"> </w:t>
      </w:r>
      <w:r w:rsidRPr="008605FD">
        <w:rPr>
          <w:lang w:val="en-ID"/>
        </w:rPr>
        <w:t>Baris 3–5 memperbarui teks pada UI melalui skorText.text dengan format "Skor: " diikuti nilai skor terkini. Pembaruan ini memastikan pemain memperoleh umpan balik langsung mengenai perkembangan pencapaian mereka selama permainan berlangsung.</w:t>
      </w:r>
    </w:p>
    <w:p w14:paraId="70D6051D" w14:textId="77777777" w:rsidR="008605FD" w:rsidRDefault="008605FD" w:rsidP="008605FD">
      <w:pPr>
        <w:rPr>
          <w:lang w:val="en-ID"/>
        </w:rPr>
      </w:pPr>
    </w:p>
    <w:p w14:paraId="1C6C8F1C" w14:textId="7BD0D95E" w:rsidR="006626E5" w:rsidRPr="006626E5" w:rsidRDefault="00000000" w:rsidP="006626E5">
      <w:pPr>
        <w:pStyle w:val="STTSAlgoritma"/>
      </w:pPr>
      <w:r w:rsidRPr="00395997">
        <w:rPr>
          <w:lang w:val="en-ID"/>
        </w:rPr>
        <w:t xml:space="preserve">    </w:t>
      </w:r>
      <w:r>
        <w:rPr>
          <w:b w:val="0"/>
          <w:bCs/>
          <w:lang w:val="id-ID"/>
        </w:rPr>
        <w:tab/>
      </w:r>
      <w:r>
        <w:t xml:space="preserve">Segmen Program </w:t>
      </w:r>
      <w:r w:rsidR="00DE4A3C">
        <w:t>5.23</w:t>
      </w:r>
      <w:r>
        <w:t xml:space="preserve"> Script HandleKekalahan</w:t>
      </w:r>
    </w:p>
    <w:p w14:paraId="3897A43C" w14:textId="6519FAEF" w:rsidR="006626E5" w:rsidRPr="006626E5" w:rsidRDefault="00000000">
      <w:pPr>
        <w:pStyle w:val="STTSAlgoritmaContent"/>
        <w:numPr>
          <w:ilvl w:val="0"/>
          <w:numId w:val="29"/>
        </w:numPr>
        <w:rPr>
          <w:lang w:val="en-ID"/>
        </w:rPr>
      </w:pPr>
      <w:r w:rsidRPr="006626E5">
        <w:rPr>
          <w:lang w:val="en-ID"/>
        </w:rPr>
        <w:t>if (!isGameActive) return;</w:t>
      </w:r>
    </w:p>
    <w:p w14:paraId="2C845AA2" w14:textId="77777777" w:rsidR="006626E5" w:rsidRPr="006626E5" w:rsidRDefault="006626E5">
      <w:pPr>
        <w:pStyle w:val="STTSAlgoritmaContent"/>
        <w:numPr>
          <w:ilvl w:val="0"/>
          <w:numId w:val="29"/>
        </w:numPr>
        <w:rPr>
          <w:lang w:val="en-ID"/>
        </w:rPr>
      </w:pPr>
    </w:p>
    <w:p w14:paraId="6C95B23F" w14:textId="77777777" w:rsidR="006626E5" w:rsidRPr="006626E5" w:rsidRDefault="00000000">
      <w:pPr>
        <w:pStyle w:val="STTSAlgoritmaContent"/>
        <w:numPr>
          <w:ilvl w:val="0"/>
          <w:numId w:val="29"/>
        </w:numPr>
        <w:rPr>
          <w:lang w:val="en-ID"/>
        </w:rPr>
      </w:pPr>
      <w:r w:rsidRPr="006626E5">
        <w:rPr>
          <w:lang w:val="en-ID"/>
        </w:rPr>
        <w:t>isGameActive = false;</w:t>
      </w:r>
    </w:p>
    <w:p w14:paraId="45E3F9F8" w14:textId="77777777" w:rsidR="006626E5" w:rsidRPr="006626E5" w:rsidRDefault="00000000">
      <w:pPr>
        <w:pStyle w:val="STTSAlgoritmaContent"/>
        <w:numPr>
          <w:ilvl w:val="0"/>
          <w:numId w:val="29"/>
        </w:numPr>
        <w:rPr>
          <w:lang w:val="en-ID"/>
        </w:rPr>
      </w:pPr>
      <w:r w:rsidRPr="006626E5">
        <w:rPr>
          <w:lang w:val="en-ID"/>
        </w:rPr>
        <w:t>Time.timeScale = 0f;</w:t>
      </w:r>
    </w:p>
    <w:p w14:paraId="55F98C43" w14:textId="77777777" w:rsidR="006626E5" w:rsidRPr="006626E5" w:rsidRDefault="006626E5">
      <w:pPr>
        <w:pStyle w:val="STTSAlgoritmaContent"/>
        <w:numPr>
          <w:ilvl w:val="0"/>
          <w:numId w:val="29"/>
        </w:numPr>
        <w:rPr>
          <w:lang w:val="en-ID"/>
        </w:rPr>
      </w:pPr>
    </w:p>
    <w:p w14:paraId="6186D921" w14:textId="77777777" w:rsidR="006626E5" w:rsidRPr="006626E5" w:rsidRDefault="00000000">
      <w:pPr>
        <w:pStyle w:val="STTSAlgoritmaContent"/>
        <w:numPr>
          <w:ilvl w:val="0"/>
          <w:numId w:val="29"/>
        </w:numPr>
        <w:rPr>
          <w:lang w:val="en-ID"/>
        </w:rPr>
      </w:pPr>
      <w:r w:rsidRPr="006626E5">
        <w:rPr>
          <w:lang w:val="en-ID"/>
        </w:rPr>
        <w:t>Debug.Log("GAME OVER!");</w:t>
      </w:r>
    </w:p>
    <w:p w14:paraId="0D44AB52" w14:textId="77777777" w:rsidR="006626E5" w:rsidRPr="006626E5" w:rsidRDefault="00000000">
      <w:pPr>
        <w:pStyle w:val="STTSAlgoritmaContent"/>
        <w:numPr>
          <w:ilvl w:val="0"/>
          <w:numId w:val="29"/>
        </w:numPr>
        <w:rPr>
          <w:lang w:val="en-ID"/>
        </w:rPr>
      </w:pPr>
      <w:r w:rsidRPr="006626E5">
        <w:rPr>
          <w:lang w:val="en-ID"/>
        </w:rPr>
        <w:t>CleanUpOldWalls();</w:t>
      </w:r>
    </w:p>
    <w:p w14:paraId="1E6D2496" w14:textId="77777777" w:rsidR="006626E5" w:rsidRPr="006626E5" w:rsidRDefault="00000000">
      <w:pPr>
        <w:pStyle w:val="STTSAlgoritmaContent"/>
        <w:numPr>
          <w:ilvl w:val="0"/>
          <w:numId w:val="29"/>
        </w:numPr>
        <w:rPr>
          <w:lang w:val="en-ID"/>
        </w:rPr>
      </w:pPr>
      <w:r w:rsidRPr="006626E5">
        <w:rPr>
          <w:lang w:val="en-ID"/>
        </w:rPr>
        <w:t xml:space="preserve">        </w:t>
      </w:r>
    </w:p>
    <w:p w14:paraId="5C214005" w14:textId="77777777" w:rsidR="006626E5" w:rsidRPr="006626E5" w:rsidRDefault="00000000">
      <w:pPr>
        <w:pStyle w:val="STTSAlgoritmaContent"/>
        <w:numPr>
          <w:ilvl w:val="0"/>
          <w:numId w:val="29"/>
        </w:numPr>
        <w:rPr>
          <w:lang w:val="en-ID"/>
        </w:rPr>
      </w:pPr>
      <w:r w:rsidRPr="006626E5">
        <w:rPr>
          <w:lang w:val="en-ID"/>
        </w:rPr>
        <w:t>if (audioSource.isPlaying)</w:t>
      </w:r>
    </w:p>
    <w:p w14:paraId="02A1DC22" w14:textId="77777777" w:rsidR="006626E5" w:rsidRPr="006626E5" w:rsidRDefault="00000000">
      <w:pPr>
        <w:pStyle w:val="STTSAlgoritmaContent"/>
        <w:numPr>
          <w:ilvl w:val="0"/>
          <w:numId w:val="29"/>
        </w:numPr>
        <w:rPr>
          <w:lang w:val="en-ID"/>
        </w:rPr>
      </w:pPr>
      <w:r w:rsidRPr="006626E5">
        <w:rPr>
          <w:lang w:val="en-ID"/>
        </w:rPr>
        <w:t>{</w:t>
      </w:r>
    </w:p>
    <w:p w14:paraId="1686AF70" w14:textId="77777777" w:rsidR="006626E5" w:rsidRPr="006626E5" w:rsidRDefault="00000000">
      <w:pPr>
        <w:pStyle w:val="STTSAlgoritmaContent"/>
        <w:numPr>
          <w:ilvl w:val="0"/>
          <w:numId w:val="29"/>
        </w:numPr>
        <w:rPr>
          <w:lang w:val="en-ID"/>
        </w:rPr>
      </w:pPr>
      <w:r w:rsidRPr="006626E5">
        <w:rPr>
          <w:lang w:val="en-ID"/>
        </w:rPr>
        <w:t xml:space="preserve">    audioSource.Stop();</w:t>
      </w:r>
    </w:p>
    <w:p w14:paraId="4805202D" w14:textId="77777777" w:rsidR="006626E5" w:rsidRPr="006626E5" w:rsidRDefault="00000000">
      <w:pPr>
        <w:pStyle w:val="STTSAlgoritmaContent"/>
        <w:numPr>
          <w:ilvl w:val="0"/>
          <w:numId w:val="29"/>
        </w:numPr>
        <w:rPr>
          <w:lang w:val="en-ID"/>
        </w:rPr>
      </w:pPr>
      <w:r w:rsidRPr="006626E5">
        <w:rPr>
          <w:lang w:val="en-ID"/>
        </w:rPr>
        <w:t>}</w:t>
      </w:r>
    </w:p>
    <w:p w14:paraId="07B02994" w14:textId="77777777" w:rsidR="006626E5" w:rsidRPr="006626E5" w:rsidRDefault="006626E5">
      <w:pPr>
        <w:pStyle w:val="STTSAlgoritmaContent"/>
        <w:numPr>
          <w:ilvl w:val="0"/>
          <w:numId w:val="29"/>
        </w:numPr>
        <w:rPr>
          <w:lang w:val="en-ID"/>
        </w:rPr>
      </w:pPr>
    </w:p>
    <w:p w14:paraId="0C37D455" w14:textId="77777777" w:rsidR="006626E5" w:rsidRPr="006626E5" w:rsidRDefault="00000000">
      <w:pPr>
        <w:pStyle w:val="STTSAlgoritmaContent"/>
        <w:numPr>
          <w:ilvl w:val="0"/>
          <w:numId w:val="29"/>
        </w:numPr>
        <w:rPr>
          <w:lang w:val="en-ID"/>
        </w:rPr>
      </w:pPr>
      <w:r w:rsidRPr="006626E5">
        <w:rPr>
          <w:lang w:val="en-ID"/>
        </w:rPr>
        <w:t>if (panelKekalahan != null)</w:t>
      </w:r>
    </w:p>
    <w:p w14:paraId="54D971E2" w14:textId="77777777" w:rsidR="006626E5" w:rsidRPr="006626E5" w:rsidRDefault="00000000">
      <w:pPr>
        <w:pStyle w:val="STTSAlgoritmaContent"/>
        <w:numPr>
          <w:ilvl w:val="0"/>
          <w:numId w:val="29"/>
        </w:numPr>
        <w:rPr>
          <w:lang w:val="en-ID"/>
        </w:rPr>
      </w:pPr>
      <w:r w:rsidRPr="006626E5">
        <w:rPr>
          <w:lang w:val="en-ID"/>
        </w:rPr>
        <w:t>{</w:t>
      </w:r>
    </w:p>
    <w:p w14:paraId="34F2BD00" w14:textId="77777777" w:rsidR="006626E5" w:rsidRPr="006626E5" w:rsidRDefault="00000000">
      <w:pPr>
        <w:pStyle w:val="STTSAlgoritmaContent"/>
        <w:numPr>
          <w:ilvl w:val="0"/>
          <w:numId w:val="29"/>
        </w:numPr>
        <w:rPr>
          <w:lang w:val="en-ID"/>
        </w:rPr>
      </w:pPr>
      <w:r w:rsidRPr="006626E5">
        <w:rPr>
          <w:lang w:val="en-ID"/>
        </w:rPr>
        <w:t xml:space="preserve">    panelKekalahan.SetActive(true);</w:t>
      </w:r>
    </w:p>
    <w:p w14:paraId="5F4970EE" w14:textId="77777777" w:rsidR="006626E5" w:rsidRPr="006626E5" w:rsidRDefault="00000000">
      <w:pPr>
        <w:pStyle w:val="STTSAlgoritmaContent"/>
        <w:numPr>
          <w:ilvl w:val="0"/>
          <w:numId w:val="29"/>
        </w:numPr>
        <w:rPr>
          <w:lang w:val="en-ID"/>
        </w:rPr>
      </w:pPr>
      <w:r w:rsidRPr="006626E5">
        <w:rPr>
          <w:lang w:val="en-ID"/>
        </w:rPr>
        <w:t>}</w:t>
      </w:r>
    </w:p>
    <w:p w14:paraId="04E33B74" w14:textId="1F7E42B0" w:rsidR="006626E5" w:rsidRDefault="00000000">
      <w:pPr>
        <w:pStyle w:val="STTSAlgoritmaContent"/>
        <w:numPr>
          <w:ilvl w:val="0"/>
          <w:numId w:val="29"/>
        </w:numPr>
        <w:rPr>
          <w:lang w:val="en-ID"/>
        </w:rPr>
      </w:pPr>
      <w:r w:rsidRPr="006626E5">
        <w:rPr>
          <w:lang w:val="en-ID"/>
        </w:rPr>
        <w:t>DisplayFinalResults();</w:t>
      </w:r>
    </w:p>
    <w:p w14:paraId="6C161DE9" w14:textId="77777777" w:rsidR="008605FD" w:rsidRDefault="008605FD" w:rsidP="008605FD">
      <w:pPr>
        <w:pStyle w:val="STTSAlgoritmaContent"/>
        <w:numPr>
          <w:ilvl w:val="0"/>
          <w:numId w:val="0"/>
        </w:numPr>
        <w:ind w:left="360" w:hanging="360"/>
        <w:rPr>
          <w:lang w:val="en-ID"/>
        </w:rPr>
      </w:pPr>
    </w:p>
    <w:p w14:paraId="3996C3F8" w14:textId="11B0E349" w:rsidR="008605FD" w:rsidRPr="008605FD" w:rsidRDefault="00000000" w:rsidP="008605FD">
      <w:pPr>
        <w:rPr>
          <w:lang w:val="en-ID"/>
        </w:rPr>
      </w:pPr>
      <w:r w:rsidRPr="008605FD">
        <w:rPr>
          <w:lang w:val="en-ID"/>
        </w:rPr>
        <w:t>Baris 1 memeriksa status isGameActive; apabila permainan sudah tidak aktif, fungsi langsung dihentikan untuk mencegah eksekusi ganda atau pemanggilan logika kekalahan secara tidak sengaja.</w:t>
      </w:r>
      <w:r>
        <w:rPr>
          <w:lang w:val="en-ID"/>
        </w:rPr>
        <w:t xml:space="preserve"> </w:t>
      </w:r>
      <w:r w:rsidRPr="008605FD">
        <w:rPr>
          <w:lang w:val="en-ID"/>
        </w:rPr>
        <w:t>Baris 2–3 mengubah status permainan menjadi tidak aktif melalui isGameActive = false, menandai bahwa pemain telah kalah dan permainan tidak lagi berjalan.</w:t>
      </w:r>
      <w:r>
        <w:rPr>
          <w:lang w:val="en-ID"/>
        </w:rPr>
        <w:t xml:space="preserve"> </w:t>
      </w:r>
      <w:r w:rsidRPr="008605FD">
        <w:rPr>
          <w:lang w:val="en-ID"/>
        </w:rPr>
        <w:t>Baris 4 menghentikan seluruh aktivitas fisik permainan dengan mengatur Time.timeScale = 0f, sehingga seluruh proses berbasis waktu maupun fisika menjadi terpause.</w:t>
      </w:r>
      <w:r>
        <w:rPr>
          <w:lang w:val="en-ID"/>
        </w:rPr>
        <w:t xml:space="preserve"> </w:t>
      </w:r>
      <w:r w:rsidRPr="008605FD">
        <w:rPr>
          <w:lang w:val="en-ID"/>
        </w:rPr>
        <w:t>Baris 6 mencetak pesan "GAME OVER!" pada konsol sebagai indikator debugging bahwa proses kekalahan telah dipicu.</w:t>
      </w:r>
    </w:p>
    <w:p w14:paraId="67E8CE45" w14:textId="77777777" w:rsidR="008605FD" w:rsidRPr="008605FD" w:rsidRDefault="00000000" w:rsidP="008605FD">
      <w:pPr>
        <w:rPr>
          <w:lang w:val="en-ID"/>
        </w:rPr>
      </w:pPr>
      <w:r w:rsidRPr="008605FD">
        <w:rPr>
          <w:lang w:val="en-ID"/>
        </w:rPr>
        <w:t>Baris 7 memanggil CleanUpOldWalls() untuk menghapus seluruh dinding atau objek permainan yang masih aktif sehingga layar bersih untuk tampilan akhir.</w:t>
      </w:r>
    </w:p>
    <w:p w14:paraId="693E0A5A" w14:textId="77777777" w:rsidR="008605FD" w:rsidRPr="008605FD" w:rsidRDefault="00000000" w:rsidP="008605FD">
      <w:pPr>
        <w:ind w:firstLine="0"/>
        <w:rPr>
          <w:lang w:val="en-ID"/>
        </w:rPr>
      </w:pPr>
      <w:r w:rsidRPr="008605FD">
        <w:rPr>
          <w:lang w:val="en-ID"/>
        </w:rPr>
        <w:lastRenderedPageBreak/>
        <w:t>Baris 9–12 memeriksa apakah audio sedang diputar; jika ya, audio dihentikan untuk memastikan tidak ada suara permainan yang terus berjalan setelah pemain kalah.</w:t>
      </w:r>
    </w:p>
    <w:p w14:paraId="678DD1D3" w14:textId="4C5DA6DA" w:rsidR="008605FD" w:rsidRPr="006626E5" w:rsidRDefault="00000000" w:rsidP="008605FD">
      <w:pPr>
        <w:ind w:firstLine="0"/>
        <w:rPr>
          <w:lang w:val="en-ID"/>
        </w:rPr>
      </w:pPr>
      <w:r w:rsidRPr="008605FD">
        <w:rPr>
          <w:lang w:val="en-ID"/>
        </w:rPr>
        <w:t>Baris 14–16 memeriksa ketersediaan panelKekalahan dan menampilkannya bila tersedia, sehingga UI menunjukkan informasi kekalahan secara visual kepada pemain.</w:t>
      </w:r>
      <w:r>
        <w:rPr>
          <w:lang w:val="en-ID"/>
        </w:rPr>
        <w:t xml:space="preserve"> </w:t>
      </w:r>
      <w:r w:rsidRPr="008605FD">
        <w:rPr>
          <w:lang w:val="en-ID"/>
        </w:rPr>
        <w:t>Baris 18 memanggil DisplayFinalResults() untuk menampilkan rangkuman hasil permainan seperti waktu bermain total dan skor akhir sebagai penutup sesi permainan.</w:t>
      </w:r>
    </w:p>
    <w:p w14:paraId="7CCD38F3" w14:textId="77777777" w:rsidR="006626E5" w:rsidRDefault="006626E5" w:rsidP="006626E5">
      <w:pPr>
        <w:pStyle w:val="STTSAlgoritmaContent"/>
        <w:numPr>
          <w:ilvl w:val="0"/>
          <w:numId w:val="0"/>
        </w:numPr>
        <w:ind w:left="360" w:hanging="360"/>
        <w:rPr>
          <w:lang w:val="en-ID"/>
        </w:rPr>
      </w:pPr>
    </w:p>
    <w:p w14:paraId="45E1E975" w14:textId="15509650" w:rsidR="006626E5" w:rsidRPr="006626E5" w:rsidRDefault="00000000" w:rsidP="006626E5">
      <w:pPr>
        <w:pStyle w:val="STTSAlgoritma"/>
      </w:pPr>
      <w:r>
        <w:t xml:space="preserve">Segmen Program </w:t>
      </w:r>
      <w:r w:rsidR="00DE4A3C">
        <w:t>5.24</w:t>
      </w:r>
      <w:r>
        <w:t xml:space="preserve"> Script DisplayFinalResults</w:t>
      </w:r>
    </w:p>
    <w:p w14:paraId="21492B96" w14:textId="370B5761" w:rsidR="006626E5" w:rsidRPr="006626E5" w:rsidRDefault="00000000">
      <w:pPr>
        <w:pStyle w:val="STTSAlgoritmaContent"/>
        <w:numPr>
          <w:ilvl w:val="0"/>
          <w:numId w:val="30"/>
        </w:numPr>
        <w:rPr>
          <w:lang w:val="en-ID"/>
        </w:rPr>
      </w:pPr>
      <w:r w:rsidRPr="006626E5">
        <w:rPr>
          <w:lang w:val="en-ID"/>
        </w:rPr>
        <w:t>float minutes = Mathf.FloorToInt(gameTimer / 60);</w:t>
      </w:r>
    </w:p>
    <w:p w14:paraId="0F19D284" w14:textId="77777777" w:rsidR="006626E5" w:rsidRPr="006626E5" w:rsidRDefault="00000000">
      <w:pPr>
        <w:pStyle w:val="STTSAlgoritmaContent"/>
        <w:numPr>
          <w:ilvl w:val="0"/>
          <w:numId w:val="30"/>
        </w:numPr>
        <w:rPr>
          <w:lang w:val="en-ID"/>
        </w:rPr>
      </w:pPr>
      <w:r w:rsidRPr="006626E5">
        <w:rPr>
          <w:lang w:val="en-ID"/>
        </w:rPr>
        <w:t>float seconds = Mathf.FloorToInt(gameTimer % 60);</w:t>
      </w:r>
    </w:p>
    <w:p w14:paraId="036447A0" w14:textId="77777777" w:rsidR="006626E5" w:rsidRDefault="00000000">
      <w:pPr>
        <w:pStyle w:val="STTSAlgoritmaContent"/>
        <w:numPr>
          <w:ilvl w:val="0"/>
          <w:numId w:val="30"/>
        </w:numPr>
        <w:rPr>
          <w:lang w:val="en-ID"/>
        </w:rPr>
      </w:pPr>
      <w:r w:rsidRPr="006626E5">
        <w:rPr>
          <w:lang w:val="en-ID"/>
        </w:rPr>
        <w:t xml:space="preserve">string totalTimeText = string.Format("Total Waktu: </w:t>
      </w:r>
    </w:p>
    <w:p w14:paraId="62CC2F80" w14:textId="6F034FE2" w:rsidR="006626E5" w:rsidRPr="006626E5" w:rsidRDefault="00000000">
      <w:pPr>
        <w:pStyle w:val="STTSAlgoritmaContent"/>
        <w:numPr>
          <w:ilvl w:val="0"/>
          <w:numId w:val="30"/>
        </w:numPr>
        <w:rPr>
          <w:lang w:val="en-ID"/>
        </w:rPr>
      </w:pPr>
      <w:r w:rsidRPr="006626E5">
        <w:rPr>
          <w:lang w:val="en-ID"/>
        </w:rPr>
        <w:t>{0:00}:{1:00}", minutes, seconds);</w:t>
      </w:r>
    </w:p>
    <w:p w14:paraId="4E472B86" w14:textId="77777777" w:rsidR="006626E5" w:rsidRPr="006626E5" w:rsidRDefault="00000000">
      <w:pPr>
        <w:pStyle w:val="STTSAlgoritmaContent"/>
        <w:numPr>
          <w:ilvl w:val="0"/>
          <w:numId w:val="30"/>
        </w:numPr>
        <w:rPr>
          <w:lang w:val="en-ID"/>
        </w:rPr>
      </w:pPr>
      <w:r w:rsidRPr="006626E5">
        <w:rPr>
          <w:lang w:val="en-ID"/>
        </w:rPr>
        <w:t>timerResult.text = totalTimeText;</w:t>
      </w:r>
    </w:p>
    <w:p w14:paraId="774B213A" w14:textId="1B5D8E58" w:rsidR="006626E5" w:rsidRDefault="00000000">
      <w:pPr>
        <w:pStyle w:val="STTSAlgoritmaContent"/>
        <w:numPr>
          <w:ilvl w:val="0"/>
          <w:numId w:val="30"/>
        </w:numPr>
        <w:rPr>
          <w:lang w:val="en-ID"/>
        </w:rPr>
      </w:pPr>
      <w:r w:rsidRPr="006626E5">
        <w:rPr>
          <w:lang w:val="en-ID"/>
        </w:rPr>
        <w:t>timerGameOver.text = totalTimeText;</w:t>
      </w:r>
    </w:p>
    <w:p w14:paraId="28681F4F" w14:textId="77777777" w:rsidR="00411938" w:rsidRDefault="00411938" w:rsidP="0048454F">
      <w:pPr>
        <w:pStyle w:val="STTSAlgoritmaContent"/>
        <w:numPr>
          <w:ilvl w:val="0"/>
          <w:numId w:val="0"/>
        </w:numPr>
        <w:rPr>
          <w:lang w:val="en-ID"/>
        </w:rPr>
      </w:pPr>
    </w:p>
    <w:p w14:paraId="0885CB17" w14:textId="786ED81A" w:rsidR="006B2671" w:rsidRDefault="00000000" w:rsidP="006B2671">
      <w:pPr>
        <w:rPr>
          <w:lang w:val="en-ID"/>
        </w:rPr>
      </w:pPr>
      <w:r w:rsidRPr="006B2671">
        <w:rPr>
          <w:b/>
          <w:bCs/>
        </w:rPr>
        <w:t>Baris 1–2</w:t>
      </w:r>
      <w:r w:rsidRPr="006B2671">
        <w:t xml:space="preserve"> menghitung durasi permainan dengan mengonversi gameTimer menjadi format menit dan detik; nilai menit diperoleh dari pembagian gameTimer dengan 60 menggunakan Mathf.FloorToInt, sedangkan detik diperoleh dari sisa pembagian menggunakan operator modulo (%) untuk memastikan tampilan waktu tetap akurat. </w:t>
      </w:r>
      <w:r w:rsidRPr="006B2671">
        <w:rPr>
          <w:b/>
          <w:bCs/>
        </w:rPr>
        <w:t>Baris 3–4</w:t>
      </w:r>
      <w:r w:rsidRPr="006B2671">
        <w:t xml:space="preserve"> menyusun teks waktu akhir menggunakan string.Format dengan format "{0:00}:{1:00}", sehingga hasil waktu selalu tampil dua digit baik untuk menit maupun detik, lalu hasilnya disimpan dalam variabel totalTimeText. </w:t>
      </w:r>
      <w:r w:rsidRPr="006B2671">
        <w:rPr>
          <w:b/>
          <w:bCs/>
        </w:rPr>
        <w:t>Baris 5–6</w:t>
      </w:r>
      <w:r w:rsidRPr="006B2671">
        <w:t xml:space="preserve"> menampilkan hasil waktu tersebut secara bersamaan pada dua elemen UI, yaitu timerResult dan timerGameOver, sehingga pemain dapat melihat total waktu baik pada layar hasil maupun panel Game Over.</w:t>
      </w:r>
    </w:p>
    <w:p w14:paraId="533C5093" w14:textId="77777777" w:rsidR="00411938" w:rsidRPr="00411938" w:rsidRDefault="00411938" w:rsidP="00411938">
      <w:pPr>
        <w:pStyle w:val="STTSAlgoritmaContent"/>
        <w:numPr>
          <w:ilvl w:val="0"/>
          <w:numId w:val="0"/>
        </w:numPr>
        <w:ind w:left="360" w:hanging="360"/>
        <w:rPr>
          <w:lang w:val="en-ID"/>
        </w:rPr>
      </w:pPr>
    </w:p>
    <w:p w14:paraId="421642D8" w14:textId="06AE250F" w:rsidR="00C34E3D" w:rsidRDefault="00000000">
      <w:pPr>
        <w:pStyle w:val="STTSJudulSubBab"/>
        <w:numPr>
          <w:ilvl w:val="1"/>
          <w:numId w:val="77"/>
        </w:numPr>
        <w:ind w:left="709" w:hanging="709"/>
        <w:rPr>
          <w:lang w:val="id-ID"/>
        </w:rPr>
      </w:pPr>
      <w:r>
        <w:rPr>
          <w:lang w:val="id-ID"/>
        </w:rPr>
        <w:t xml:space="preserve">Desain Program </w:t>
      </w:r>
      <w:r w:rsidR="00040C66">
        <w:rPr>
          <w:lang w:val="id-ID"/>
        </w:rPr>
        <w:t>Labirin</w:t>
      </w:r>
    </w:p>
    <w:p w14:paraId="30D22170" w14:textId="2DA793AA" w:rsidR="0048454F" w:rsidRPr="0048454F" w:rsidRDefault="00000000" w:rsidP="00721D8F">
      <w:pPr>
        <w:rPr>
          <w:lang w:val="id-ID"/>
        </w:rPr>
      </w:pPr>
      <w:r w:rsidRPr="0048454F">
        <w:rPr>
          <w:lang w:val="id-ID"/>
        </w:rPr>
        <w:t xml:space="preserve">Sistem labirin VR dimulai dengan pemanggilan fungsi SetupLabyrinth(), yang bertugas menyiapkan seluruh labirin. Fungsi ini memilih soal yang benar menggunakan GetNextItemToReview() dari spaced repetition, menambahkan soal tambahan dari pool jika jumlah soal kurang dari jumlah tembok (TOTAL_WALLS), dan membangun daftar usedQuestionIDs untuk mencegah duplikasi soal. Selanjutnya, pengecoh (distractor) diambil dari pool yang tersisa, diacak, dan setiap tembok diatur menggunakan SetupWall(), yang menampilkan </w:t>
      </w:r>
      <w:r w:rsidRPr="0048454F">
        <w:rPr>
          <w:lang w:val="id-ID"/>
        </w:rPr>
        <w:lastRenderedPageBreak/>
        <w:t>gambar objek, kanji yang benar, dan kanji pengecoh, sekaligus menghubungkan tembok dengan KanjiRecognitionManager. Setelah setup selesai, timer labirin diaktifkan (startTime, completionTime, isTimerRunning) dan log dicetak untuk menandai labirin siap dimainkan.</w:t>
      </w:r>
    </w:p>
    <w:p w14:paraId="6CB7E459" w14:textId="4C09C3C1" w:rsidR="0048454F" w:rsidRPr="0048454F" w:rsidRDefault="00000000" w:rsidP="00721D8F">
      <w:pPr>
        <w:rPr>
          <w:lang w:val="id-ID"/>
        </w:rPr>
      </w:pPr>
      <w:r w:rsidRPr="0048454F">
        <w:rPr>
          <w:lang w:val="id-ID"/>
        </w:rPr>
        <w:t>Selama interaksi, pemain menulis jawaban pada tembok. KanjiRecognitionManager bertugas memproses tulisan melalui OCR dan translation API. Fungsi yang digunakan di antaranya adalah SetCorrectAnswer() untuk menetapkan jawaban yang benar pada tembok, CompareAnswer() untuk membandingkan jawaban pemain dengan jawaban yang benar, dan ResetForNewQuestion() untuk membersihkan state sehingga tembok siap dicoba lagi jika jawaban salah. Jika jawaban benar, HandleCorrectAnswer() dijalankan: log dicetak, material tembok diubah (materialBenar), hasil jawaban dimasukkan ke sistem spaced repetition melalui ReportAnswer(), dan OpenWall() dipanggil untuk menonaktifkan tembok. Jika jawaban salah, HandleIncorrectAnswer() menampilkan log, mengubah material sementara (materialSalah) dengan delay reset melalui Invoke("ResetMaterial", 1f), dan memanggil ResetForNewQuestion().</w:t>
      </w:r>
    </w:p>
    <w:p w14:paraId="037D6C0E" w14:textId="65C01F5E" w:rsidR="00C82D17" w:rsidRDefault="00000000" w:rsidP="0048454F">
      <w:pPr>
        <w:rPr>
          <w:lang w:val="id-ID"/>
        </w:rPr>
      </w:pPr>
      <w:r w:rsidRPr="0048454F">
        <w:rPr>
          <w:lang w:val="id-ID"/>
        </w:rPr>
        <w:t>Ketika pemain mencapai garis finis, OnFinishEnter() mendeteksi kolisi dan memicu fungsi OnPlayerFinished(), yang menghentikan timer, menampilkan hasil melalui DisplayCompletionResults(), mencatat waktu penyelesaian, dan menampilkan best time. Setelah evaluasi selesai, sesi labirin dapat diulang menggunakan RestartLabyrinth(), yang mereset seluruh tembok dan timer untuk memulai sesi baru.</w:t>
      </w:r>
    </w:p>
    <w:p w14:paraId="604CA704" w14:textId="77777777" w:rsidR="0048454F" w:rsidRDefault="0048454F" w:rsidP="00721D8F">
      <w:pPr>
        <w:rPr>
          <w:lang w:val="id-ID"/>
        </w:rPr>
      </w:pPr>
    </w:p>
    <w:p w14:paraId="02DBB31F" w14:textId="38DBCFAD" w:rsidR="00C82D17" w:rsidRPr="006626E5" w:rsidRDefault="00000000" w:rsidP="00C82D17">
      <w:pPr>
        <w:pStyle w:val="STTSAlgoritma"/>
      </w:pPr>
      <w:r>
        <w:t xml:space="preserve">Segmen Program </w:t>
      </w:r>
      <w:r w:rsidR="00DE4A3C">
        <w:t>5.25</w:t>
      </w:r>
      <w:r>
        <w:t xml:space="preserve"> Script SetupLabyrinth</w:t>
      </w:r>
    </w:p>
    <w:p w14:paraId="71101851" w14:textId="77777777" w:rsidR="00BF7662" w:rsidRDefault="00000000">
      <w:pPr>
        <w:pStyle w:val="STTSAlgoritmaContent"/>
        <w:numPr>
          <w:ilvl w:val="0"/>
          <w:numId w:val="59"/>
        </w:numPr>
        <w:rPr>
          <w:lang w:val="en-ID"/>
        </w:rPr>
      </w:pPr>
      <w:r w:rsidRPr="00BF7662">
        <w:rPr>
          <w:lang w:val="en-ID"/>
        </w:rPr>
        <w:t xml:space="preserve">currentCorrectSequence = GetNextItemToReview(vocabularyDeck, </w:t>
      </w:r>
    </w:p>
    <w:p w14:paraId="7A3F2950" w14:textId="51778402" w:rsidR="00BF7662" w:rsidRPr="00BF7662" w:rsidRDefault="00000000">
      <w:pPr>
        <w:pStyle w:val="STTSAlgoritmaContent"/>
        <w:numPr>
          <w:ilvl w:val="0"/>
          <w:numId w:val="59"/>
        </w:numPr>
        <w:rPr>
          <w:lang w:val="en-ID"/>
        </w:rPr>
      </w:pPr>
      <w:r w:rsidRPr="00BF7662">
        <w:rPr>
          <w:lang w:val="en-ID"/>
        </w:rPr>
        <w:t>TOTAL_WALLS);</w:t>
      </w:r>
    </w:p>
    <w:p w14:paraId="6420D899" w14:textId="77777777" w:rsidR="00BF7662" w:rsidRPr="00BF7662" w:rsidRDefault="00BF7662" w:rsidP="00BF7662">
      <w:pPr>
        <w:pStyle w:val="STTSAlgoritmaContent"/>
        <w:rPr>
          <w:lang w:val="en-ID"/>
        </w:rPr>
      </w:pPr>
    </w:p>
    <w:p w14:paraId="5B224D35" w14:textId="77777777" w:rsidR="00BF7662" w:rsidRPr="00BF7662" w:rsidRDefault="00000000" w:rsidP="00BF7662">
      <w:pPr>
        <w:pStyle w:val="STTSAlgoritmaContent"/>
        <w:rPr>
          <w:lang w:val="en-ID"/>
        </w:rPr>
      </w:pPr>
      <w:r w:rsidRPr="00BF7662">
        <w:rPr>
          <w:lang w:val="en-ID"/>
        </w:rPr>
        <w:t>if (currentCorrectSequence.Count &lt; TOTAL_WALLS)</w:t>
      </w:r>
    </w:p>
    <w:p w14:paraId="4DF8CC1C" w14:textId="77777777" w:rsidR="00BF7662" w:rsidRPr="00BF7662" w:rsidRDefault="00000000" w:rsidP="00BF7662">
      <w:pPr>
        <w:pStyle w:val="STTSAlgoritmaContent"/>
        <w:rPr>
          <w:lang w:val="en-ID"/>
        </w:rPr>
      </w:pPr>
      <w:r w:rsidRPr="00BF7662">
        <w:rPr>
          <w:lang w:val="en-ID"/>
        </w:rPr>
        <w:t>{</w:t>
      </w:r>
    </w:p>
    <w:p w14:paraId="5CBB308D" w14:textId="1181C23B" w:rsidR="00BF7662" w:rsidRPr="00BF7662" w:rsidRDefault="00000000" w:rsidP="00BF7662">
      <w:pPr>
        <w:pStyle w:val="STTSAlgoritmaContent"/>
        <w:rPr>
          <w:lang w:val="en-ID"/>
        </w:rPr>
      </w:pPr>
      <w:r w:rsidRPr="00BF7662">
        <w:rPr>
          <w:lang w:val="en-ID"/>
        </w:rPr>
        <w:t xml:space="preserve">   var additionalQuestions = allQuestionsPool</w:t>
      </w:r>
    </w:p>
    <w:p w14:paraId="14427E06" w14:textId="38E4CBA5" w:rsidR="00BF7662" w:rsidRPr="00BF7662" w:rsidRDefault="00000000" w:rsidP="00BF7662">
      <w:pPr>
        <w:pStyle w:val="STTSAlgoritmaContent"/>
        <w:rPr>
          <w:lang w:val="en-ID"/>
        </w:rPr>
      </w:pPr>
      <w:r w:rsidRPr="00BF7662">
        <w:rPr>
          <w:lang w:val="en-ID"/>
        </w:rPr>
        <w:t xml:space="preserve">   .Where(x =&gt; !currentCorrectSequence.Contains(x))</w:t>
      </w:r>
    </w:p>
    <w:p w14:paraId="55E955C4" w14:textId="73DADE92" w:rsidR="00BF7662" w:rsidRPr="00BF7662" w:rsidRDefault="00000000" w:rsidP="00BF7662">
      <w:pPr>
        <w:pStyle w:val="STTSAlgoritmaContent"/>
        <w:rPr>
          <w:lang w:val="en-ID"/>
        </w:rPr>
      </w:pPr>
      <w:r w:rsidRPr="00BF7662">
        <w:rPr>
          <w:lang w:val="en-ID"/>
        </w:rPr>
        <w:t xml:space="preserve">   </w:t>
      </w:r>
      <w:r>
        <w:rPr>
          <w:lang w:val="en-ID"/>
        </w:rPr>
        <w:t xml:space="preserve">   </w:t>
      </w:r>
      <w:r w:rsidRPr="00BF7662">
        <w:rPr>
          <w:lang w:val="en-ID"/>
        </w:rPr>
        <w:t>.OrderBy(x =&gt; System.Guid.NewGuid())</w:t>
      </w:r>
    </w:p>
    <w:p w14:paraId="738C12C5" w14:textId="53D79C68" w:rsidR="00BF7662" w:rsidRPr="00BF7662" w:rsidRDefault="00000000" w:rsidP="00BF7662">
      <w:pPr>
        <w:pStyle w:val="STTSAlgoritmaContent"/>
        <w:rPr>
          <w:lang w:val="en-ID"/>
        </w:rPr>
      </w:pPr>
      <w:r w:rsidRPr="00BF7662">
        <w:rPr>
          <w:lang w:val="en-ID"/>
        </w:rPr>
        <w:t xml:space="preserve">      .Take(TOTAL_WALLS - currentCorrectSequence.Count)</w:t>
      </w:r>
    </w:p>
    <w:p w14:paraId="5FB91636" w14:textId="14400ABD" w:rsidR="00BF7662" w:rsidRPr="00BF7662" w:rsidRDefault="00000000" w:rsidP="00BF7662">
      <w:pPr>
        <w:pStyle w:val="STTSAlgoritmaContent"/>
        <w:rPr>
          <w:lang w:val="en-ID"/>
        </w:rPr>
      </w:pPr>
      <w:r w:rsidRPr="00BF7662">
        <w:rPr>
          <w:lang w:val="en-ID"/>
        </w:rPr>
        <w:t xml:space="preserve">      .ToList();</w:t>
      </w:r>
    </w:p>
    <w:p w14:paraId="5A95FF31" w14:textId="77777777" w:rsidR="00BF7662" w:rsidRPr="00BF7662" w:rsidRDefault="00BF7662" w:rsidP="00BF7662">
      <w:pPr>
        <w:pStyle w:val="STTSAlgoritmaContent"/>
        <w:rPr>
          <w:lang w:val="en-ID"/>
        </w:rPr>
      </w:pPr>
    </w:p>
    <w:p w14:paraId="476BD204" w14:textId="77E8A583" w:rsidR="00BF7662" w:rsidRPr="00BF7662" w:rsidRDefault="00000000" w:rsidP="00BF7662">
      <w:pPr>
        <w:pStyle w:val="STTSAlgoritmaContent"/>
        <w:rPr>
          <w:lang w:val="en-ID"/>
        </w:rPr>
      </w:pPr>
      <w:r w:rsidRPr="00BF7662">
        <w:rPr>
          <w:lang w:val="en-ID"/>
        </w:rPr>
        <w:t xml:space="preserve">   currentCorrectSequence.AddRange(additionalQuestions);</w:t>
      </w:r>
    </w:p>
    <w:p w14:paraId="0424A890" w14:textId="0E64CDC8" w:rsidR="00C82D17" w:rsidRDefault="00000000" w:rsidP="00BF7662">
      <w:pPr>
        <w:pStyle w:val="STTSAlgoritmaContent"/>
        <w:rPr>
          <w:lang w:val="en-ID"/>
        </w:rPr>
      </w:pPr>
      <w:r w:rsidRPr="00BF7662">
        <w:rPr>
          <w:lang w:val="en-ID"/>
        </w:rPr>
        <w:t>}</w:t>
      </w:r>
    </w:p>
    <w:p w14:paraId="0D633C89" w14:textId="77777777" w:rsidR="00C82D17" w:rsidRDefault="00000000" w:rsidP="00C82D17">
      <w:pPr>
        <w:pStyle w:val="STTSAlgoritmaContent"/>
        <w:rPr>
          <w:lang w:val="en-ID"/>
        </w:rPr>
      </w:pPr>
      <w:r w:rsidRPr="00F678E1">
        <w:rPr>
          <w:lang w:val="en-ID"/>
        </w:rPr>
        <w:lastRenderedPageBreak/>
        <w:t>usedQuestionIDs = new HashSet&lt;string&gt;</w:t>
      </w:r>
    </w:p>
    <w:p w14:paraId="33160B4B" w14:textId="77777777" w:rsidR="00C82D17" w:rsidRPr="00F678E1" w:rsidRDefault="00000000" w:rsidP="00C82D17">
      <w:pPr>
        <w:pStyle w:val="STTSAlgoritmaContent"/>
        <w:rPr>
          <w:lang w:val="en-ID"/>
        </w:rPr>
      </w:pPr>
      <w:r w:rsidRPr="00F678E1">
        <w:rPr>
          <w:lang w:val="en-ID"/>
        </w:rPr>
        <w:t>(currentCorrectSequence.Select(q =&gt; q.questionID));</w:t>
      </w:r>
    </w:p>
    <w:p w14:paraId="6FBC0693" w14:textId="77777777" w:rsidR="00C82D17" w:rsidRPr="00F678E1" w:rsidRDefault="00C82D17" w:rsidP="00C82D17">
      <w:pPr>
        <w:pStyle w:val="STTSAlgoritmaContent"/>
        <w:rPr>
          <w:lang w:val="en-ID"/>
        </w:rPr>
      </w:pPr>
    </w:p>
    <w:p w14:paraId="1B551670" w14:textId="77777777" w:rsidR="00C82D17" w:rsidRPr="00F678E1" w:rsidRDefault="00000000" w:rsidP="00C82D17">
      <w:pPr>
        <w:pStyle w:val="STTSAlgoritmaContent"/>
        <w:rPr>
          <w:lang w:val="en-ID"/>
        </w:rPr>
      </w:pPr>
      <w:r w:rsidRPr="00F678E1">
        <w:rPr>
          <w:lang w:val="en-ID"/>
        </w:rPr>
        <w:t>var availableDistractors = allQuestionsPool</w:t>
      </w:r>
    </w:p>
    <w:p w14:paraId="2A4A82DB" w14:textId="77777777" w:rsidR="00C82D17" w:rsidRPr="00F678E1" w:rsidRDefault="00000000" w:rsidP="00C82D17">
      <w:pPr>
        <w:pStyle w:val="STTSAlgoritmaContent"/>
        <w:rPr>
          <w:lang w:val="en-ID"/>
        </w:rPr>
      </w:pPr>
      <w:r>
        <w:rPr>
          <w:lang w:val="en-ID"/>
        </w:rPr>
        <w:t xml:space="preserve">   </w:t>
      </w:r>
      <w:r w:rsidRPr="00F678E1">
        <w:rPr>
          <w:lang w:val="en-ID"/>
        </w:rPr>
        <w:t>.Where(q =&gt; !usedQuestionIDs.Contains(q.questionID))</w:t>
      </w:r>
    </w:p>
    <w:p w14:paraId="078ADFEE" w14:textId="77777777" w:rsidR="00C82D17" w:rsidRPr="00F678E1" w:rsidRDefault="00000000" w:rsidP="00C82D17">
      <w:pPr>
        <w:pStyle w:val="STTSAlgoritmaContent"/>
        <w:rPr>
          <w:lang w:val="en-ID"/>
        </w:rPr>
      </w:pPr>
      <w:r w:rsidRPr="00F678E1">
        <w:rPr>
          <w:lang w:val="en-ID"/>
        </w:rPr>
        <w:t xml:space="preserve">   .ToList();</w:t>
      </w:r>
    </w:p>
    <w:p w14:paraId="75BD752A" w14:textId="77777777" w:rsidR="00C82D17" w:rsidRPr="00F678E1" w:rsidRDefault="00C82D17" w:rsidP="00C82D17">
      <w:pPr>
        <w:pStyle w:val="STTSAlgoritmaContent"/>
        <w:rPr>
          <w:lang w:val="en-ID"/>
        </w:rPr>
      </w:pPr>
    </w:p>
    <w:p w14:paraId="0044C5F2" w14:textId="77777777" w:rsidR="00C82D17" w:rsidRPr="00F678E1" w:rsidRDefault="00000000" w:rsidP="00C82D17">
      <w:pPr>
        <w:pStyle w:val="STTSAlgoritmaContent"/>
        <w:rPr>
          <w:lang w:val="en-ID"/>
        </w:rPr>
      </w:pPr>
      <w:r w:rsidRPr="00F678E1">
        <w:rPr>
          <w:lang w:val="en-ID"/>
        </w:rPr>
        <w:t>if (availableDistractors.Count &lt; TOTAL_WALLS)</w:t>
      </w:r>
    </w:p>
    <w:p w14:paraId="696A87CA" w14:textId="77777777" w:rsidR="00C82D17" w:rsidRPr="00F678E1" w:rsidRDefault="00000000" w:rsidP="00C82D17">
      <w:pPr>
        <w:pStyle w:val="STTSAlgoritmaContent"/>
        <w:rPr>
          <w:lang w:val="en-ID"/>
        </w:rPr>
      </w:pPr>
      <w:r w:rsidRPr="00F678E1">
        <w:rPr>
          <w:lang w:val="en-ID"/>
        </w:rPr>
        <w:t>{</w:t>
      </w:r>
    </w:p>
    <w:p w14:paraId="36E83709" w14:textId="77777777" w:rsidR="00C82D17" w:rsidRDefault="00000000" w:rsidP="00C82D17">
      <w:pPr>
        <w:pStyle w:val="STTSAlgoritmaContent"/>
        <w:rPr>
          <w:lang w:val="en-ID"/>
        </w:rPr>
      </w:pPr>
      <w:r>
        <w:rPr>
          <w:lang w:val="en-ID"/>
        </w:rPr>
        <w:t xml:space="preserve">   </w:t>
      </w:r>
      <w:r w:rsidRPr="00F678E1">
        <w:rPr>
          <w:lang w:val="en-ID"/>
        </w:rPr>
        <w:t>Debug.LogError($"</w:t>
      </w:r>
      <w:r w:rsidRPr="00F678E1">
        <w:rPr>
          <w:rFonts w:ascii="Segoe UI Emoji" w:hAnsi="Segoe UI Emoji" w:cs="Segoe UI Emoji"/>
          <w:lang w:val="en-ID"/>
        </w:rPr>
        <w:t>❌</w:t>
      </w:r>
      <w:r w:rsidRPr="00F678E1">
        <w:rPr>
          <w:lang w:val="en-ID"/>
        </w:rPr>
        <w:t xml:space="preserve"> Tidak cukup pengecoh! Butuh </w:t>
      </w:r>
    </w:p>
    <w:p w14:paraId="059436A7" w14:textId="77777777" w:rsidR="00C82D17" w:rsidRPr="00F678E1" w:rsidRDefault="00000000" w:rsidP="00C82D17">
      <w:pPr>
        <w:pStyle w:val="STTSAlgoritmaContent"/>
        <w:rPr>
          <w:lang w:val="en-ID"/>
        </w:rPr>
      </w:pPr>
      <w:r>
        <w:rPr>
          <w:lang w:val="en-ID"/>
        </w:rPr>
        <w:t xml:space="preserve">   </w:t>
      </w:r>
      <w:r w:rsidRPr="00F678E1">
        <w:rPr>
          <w:lang w:val="en-ID"/>
        </w:rPr>
        <w:t>{TOTAL_WALLS}, tersedia: {availableDistractors.Count}");</w:t>
      </w:r>
    </w:p>
    <w:p w14:paraId="22016B1A" w14:textId="77777777" w:rsidR="00C82D17" w:rsidRPr="00F678E1" w:rsidRDefault="00000000" w:rsidP="00C82D17">
      <w:pPr>
        <w:pStyle w:val="STTSAlgoritmaContent"/>
        <w:rPr>
          <w:lang w:val="en-ID"/>
        </w:rPr>
      </w:pPr>
      <w:r w:rsidRPr="00F678E1">
        <w:rPr>
          <w:lang w:val="en-ID"/>
        </w:rPr>
        <w:t xml:space="preserve">   return;</w:t>
      </w:r>
    </w:p>
    <w:p w14:paraId="2B769465" w14:textId="77777777" w:rsidR="00C82D17" w:rsidRPr="00F678E1" w:rsidRDefault="00000000" w:rsidP="00C82D17">
      <w:pPr>
        <w:pStyle w:val="STTSAlgoritmaContent"/>
        <w:rPr>
          <w:lang w:val="en-ID"/>
        </w:rPr>
      </w:pPr>
      <w:r w:rsidRPr="00F678E1">
        <w:rPr>
          <w:lang w:val="en-ID"/>
        </w:rPr>
        <w:t>}</w:t>
      </w:r>
    </w:p>
    <w:p w14:paraId="7F27B942" w14:textId="77777777" w:rsidR="00C82D17" w:rsidRPr="00F678E1" w:rsidRDefault="00C82D17" w:rsidP="00C82D17">
      <w:pPr>
        <w:pStyle w:val="STTSAlgoritmaContent"/>
        <w:rPr>
          <w:lang w:val="en-ID"/>
        </w:rPr>
      </w:pPr>
    </w:p>
    <w:p w14:paraId="31FB1FA0" w14:textId="77777777" w:rsidR="00C82D17" w:rsidRDefault="00000000" w:rsidP="00C82D17">
      <w:pPr>
        <w:pStyle w:val="STTSAlgoritmaContent"/>
        <w:rPr>
          <w:lang w:val="en-ID"/>
        </w:rPr>
      </w:pPr>
      <w:r w:rsidRPr="00F678E1">
        <w:rPr>
          <w:lang w:val="en-ID"/>
        </w:rPr>
        <w:t xml:space="preserve">availableDistractors = availableDistractors.OrderBy(x =&gt; </w:t>
      </w:r>
    </w:p>
    <w:p w14:paraId="09F90057" w14:textId="77777777" w:rsidR="00C82D17" w:rsidRPr="00F678E1" w:rsidRDefault="00000000" w:rsidP="00C82D17">
      <w:pPr>
        <w:pStyle w:val="STTSAlgoritmaContent"/>
        <w:rPr>
          <w:lang w:val="en-ID"/>
        </w:rPr>
      </w:pPr>
      <w:r w:rsidRPr="00F678E1">
        <w:rPr>
          <w:lang w:val="en-ID"/>
        </w:rPr>
        <w:t>System.Guid.NewGuid()).ToList();</w:t>
      </w:r>
    </w:p>
    <w:p w14:paraId="308EBA76" w14:textId="77777777" w:rsidR="00C82D17" w:rsidRPr="00F678E1" w:rsidRDefault="00C82D17" w:rsidP="00C82D17">
      <w:pPr>
        <w:pStyle w:val="STTSAlgoritmaContent"/>
        <w:rPr>
          <w:lang w:val="en-ID"/>
        </w:rPr>
      </w:pPr>
    </w:p>
    <w:p w14:paraId="6E9404D3" w14:textId="77777777" w:rsidR="00C82D17" w:rsidRPr="00F678E1" w:rsidRDefault="00000000" w:rsidP="00C82D17">
      <w:pPr>
        <w:pStyle w:val="STTSAlgoritmaContent"/>
        <w:rPr>
          <w:lang w:val="en-ID"/>
        </w:rPr>
      </w:pPr>
      <w:r w:rsidRPr="00F678E1">
        <w:rPr>
          <w:lang w:val="en-ID"/>
        </w:rPr>
        <w:t>for (int i = 0; i &lt; TOTAL_WALLS; i++)</w:t>
      </w:r>
    </w:p>
    <w:p w14:paraId="3F8A0930" w14:textId="77777777" w:rsidR="00C82D17" w:rsidRPr="00F678E1" w:rsidRDefault="00000000" w:rsidP="00C82D17">
      <w:pPr>
        <w:pStyle w:val="STTSAlgoritmaContent"/>
        <w:rPr>
          <w:lang w:val="en-ID"/>
        </w:rPr>
      </w:pPr>
      <w:r w:rsidRPr="00F678E1">
        <w:rPr>
          <w:lang w:val="en-ID"/>
        </w:rPr>
        <w:t>{</w:t>
      </w:r>
    </w:p>
    <w:p w14:paraId="2D8F5E11" w14:textId="77777777" w:rsidR="00C82D17" w:rsidRPr="00F678E1" w:rsidRDefault="00000000" w:rsidP="00C82D17">
      <w:pPr>
        <w:pStyle w:val="STTSAlgoritmaContent"/>
        <w:rPr>
          <w:lang w:val="en-ID"/>
        </w:rPr>
      </w:pPr>
      <w:r>
        <w:rPr>
          <w:lang w:val="en-ID"/>
        </w:rPr>
        <w:t xml:space="preserve">   </w:t>
      </w:r>
      <w:r w:rsidRPr="00F678E1">
        <w:rPr>
          <w:lang w:val="en-ID"/>
        </w:rPr>
        <w:t>QuestionWall currentWall = questionWallsInOrder[i];</w:t>
      </w:r>
    </w:p>
    <w:p w14:paraId="70186DAB" w14:textId="77777777" w:rsidR="00C82D17" w:rsidRDefault="00000000" w:rsidP="00C82D17">
      <w:pPr>
        <w:pStyle w:val="STTSAlgoritmaContent"/>
        <w:rPr>
          <w:lang w:val="en-ID"/>
        </w:rPr>
      </w:pPr>
      <w:r w:rsidRPr="00F678E1">
        <w:rPr>
          <w:lang w:val="en-ID"/>
        </w:rPr>
        <w:t xml:space="preserve">   LabyrinthQuestionData correctData = </w:t>
      </w:r>
    </w:p>
    <w:p w14:paraId="74341B80" w14:textId="77777777" w:rsidR="00C82D17" w:rsidRPr="00F678E1" w:rsidRDefault="00000000" w:rsidP="00C82D17">
      <w:pPr>
        <w:pStyle w:val="STTSAlgoritmaContent"/>
        <w:rPr>
          <w:lang w:val="en-ID"/>
        </w:rPr>
      </w:pPr>
      <w:r>
        <w:rPr>
          <w:lang w:val="en-ID"/>
        </w:rPr>
        <w:t xml:space="preserve">   </w:t>
      </w:r>
      <w:r w:rsidRPr="00F678E1">
        <w:rPr>
          <w:lang w:val="en-ID"/>
        </w:rPr>
        <w:t>currentCorrectSequence[i];</w:t>
      </w:r>
    </w:p>
    <w:p w14:paraId="0E0FEA60" w14:textId="77777777" w:rsidR="00C82D17" w:rsidRDefault="00000000" w:rsidP="00C82D17">
      <w:pPr>
        <w:pStyle w:val="STTSAlgoritmaContent"/>
        <w:rPr>
          <w:lang w:val="en-ID"/>
        </w:rPr>
      </w:pPr>
      <w:r w:rsidRPr="00F678E1">
        <w:rPr>
          <w:lang w:val="en-ID"/>
        </w:rPr>
        <w:t xml:space="preserve">   LabyrinthQuestionData distractorData = </w:t>
      </w:r>
    </w:p>
    <w:p w14:paraId="139F1582" w14:textId="77777777" w:rsidR="00C82D17" w:rsidRPr="00F678E1" w:rsidRDefault="00000000" w:rsidP="00C82D17">
      <w:pPr>
        <w:pStyle w:val="STTSAlgoritmaContent"/>
        <w:rPr>
          <w:lang w:val="en-ID"/>
        </w:rPr>
      </w:pPr>
      <w:r>
        <w:rPr>
          <w:lang w:val="en-ID"/>
        </w:rPr>
        <w:t xml:space="preserve">   </w:t>
      </w:r>
      <w:r w:rsidRPr="00F678E1">
        <w:rPr>
          <w:lang w:val="en-ID"/>
        </w:rPr>
        <w:t xml:space="preserve">availableDistractors[i]; </w:t>
      </w:r>
    </w:p>
    <w:p w14:paraId="5908CB48" w14:textId="77777777" w:rsidR="00C82D17" w:rsidRDefault="00C82D17" w:rsidP="00C82D17">
      <w:pPr>
        <w:pStyle w:val="STTSAlgoritmaContent"/>
        <w:rPr>
          <w:lang w:val="en-ID"/>
        </w:rPr>
      </w:pPr>
    </w:p>
    <w:p w14:paraId="416B65B1" w14:textId="77777777" w:rsidR="00C82D17" w:rsidRPr="00F678E1" w:rsidRDefault="00000000" w:rsidP="00C82D17">
      <w:pPr>
        <w:pStyle w:val="STTSAlgoritmaContent"/>
        <w:rPr>
          <w:lang w:val="en-ID"/>
        </w:rPr>
      </w:pPr>
      <w:r w:rsidRPr="00F678E1">
        <w:rPr>
          <w:lang w:val="en-ID"/>
        </w:rPr>
        <w:t xml:space="preserve">     usedQuestionIDs.Add(distractorData.questionID);</w:t>
      </w:r>
    </w:p>
    <w:p w14:paraId="50291DA7" w14:textId="77777777" w:rsidR="00C82D17" w:rsidRDefault="00C82D17" w:rsidP="00C82D17">
      <w:pPr>
        <w:pStyle w:val="STTSAlgoritmaContent"/>
        <w:rPr>
          <w:lang w:val="en-ID"/>
        </w:rPr>
      </w:pPr>
    </w:p>
    <w:p w14:paraId="54636E27" w14:textId="77777777" w:rsidR="00C82D17" w:rsidRPr="00F678E1" w:rsidRDefault="00000000" w:rsidP="00C82D17">
      <w:pPr>
        <w:pStyle w:val="STTSAlgoritmaContent"/>
        <w:rPr>
          <w:lang w:val="en-ID"/>
        </w:rPr>
      </w:pPr>
      <w:r w:rsidRPr="00F678E1">
        <w:rPr>
          <w:lang w:val="en-ID"/>
        </w:rPr>
        <w:t xml:space="preserve">     currentWall.SetupWall(</w:t>
      </w:r>
    </w:p>
    <w:p w14:paraId="0585A9E2" w14:textId="77777777" w:rsidR="00C82D17" w:rsidRPr="00F678E1" w:rsidRDefault="00000000" w:rsidP="00C82D17">
      <w:pPr>
        <w:pStyle w:val="STTSAlgoritmaContent"/>
        <w:rPr>
          <w:lang w:val="en-ID"/>
        </w:rPr>
      </w:pPr>
      <w:r w:rsidRPr="00F678E1">
        <w:rPr>
          <w:lang w:val="en-ID"/>
        </w:rPr>
        <w:t xml:space="preserve">        correctData.objectImage,</w:t>
      </w:r>
    </w:p>
    <w:p w14:paraId="73D3032A" w14:textId="77777777" w:rsidR="00C82D17" w:rsidRPr="00F678E1" w:rsidRDefault="00000000" w:rsidP="00C82D17">
      <w:pPr>
        <w:pStyle w:val="STTSAlgoritmaContent"/>
        <w:rPr>
          <w:lang w:val="en-ID"/>
        </w:rPr>
      </w:pPr>
      <w:r w:rsidRPr="00F678E1">
        <w:rPr>
          <w:lang w:val="en-ID"/>
        </w:rPr>
        <w:t xml:space="preserve">        correctData.kanjiImage,</w:t>
      </w:r>
    </w:p>
    <w:p w14:paraId="012D47B7" w14:textId="77777777" w:rsidR="00C82D17" w:rsidRPr="00F678E1" w:rsidRDefault="00000000" w:rsidP="00C82D17">
      <w:pPr>
        <w:pStyle w:val="STTSAlgoritmaContent"/>
        <w:rPr>
          <w:lang w:val="en-ID"/>
        </w:rPr>
      </w:pPr>
      <w:r w:rsidRPr="00F678E1">
        <w:rPr>
          <w:lang w:val="en-ID"/>
        </w:rPr>
        <w:t xml:space="preserve">        distractorData.kanjiImage</w:t>
      </w:r>
    </w:p>
    <w:p w14:paraId="4124E8DC" w14:textId="77777777" w:rsidR="00C82D17" w:rsidRPr="00F678E1" w:rsidRDefault="00000000" w:rsidP="00C82D17">
      <w:pPr>
        <w:pStyle w:val="STTSAlgoritmaContent"/>
        <w:rPr>
          <w:lang w:val="en-ID"/>
        </w:rPr>
      </w:pPr>
      <w:r w:rsidRPr="00F678E1">
        <w:rPr>
          <w:lang w:val="en-ID"/>
        </w:rPr>
        <w:t xml:space="preserve">     );</w:t>
      </w:r>
    </w:p>
    <w:p w14:paraId="40060E4C" w14:textId="77777777" w:rsidR="00C82D17" w:rsidRPr="00F678E1" w:rsidRDefault="00C82D17" w:rsidP="00C82D17">
      <w:pPr>
        <w:pStyle w:val="STTSAlgoritmaContent"/>
        <w:rPr>
          <w:lang w:val="en-ID"/>
        </w:rPr>
      </w:pPr>
    </w:p>
    <w:p w14:paraId="435F5EC3" w14:textId="77777777" w:rsidR="00C82D17" w:rsidRDefault="00000000" w:rsidP="00C82D17">
      <w:pPr>
        <w:pStyle w:val="STTSAlgoritmaContent"/>
        <w:rPr>
          <w:lang w:val="en-ID"/>
        </w:rPr>
      </w:pPr>
      <w:r w:rsidRPr="00F678E1">
        <w:rPr>
          <w:lang w:val="en-ID"/>
        </w:rPr>
        <w:t xml:space="preserve">     Debug.Log($"Tembok {i + 1}: Soal={correctData.</w:t>
      </w:r>
    </w:p>
    <w:p w14:paraId="3CC340EC" w14:textId="77777777" w:rsidR="00C82D17" w:rsidRPr="00F678E1" w:rsidRDefault="00000000" w:rsidP="00C82D17">
      <w:pPr>
        <w:pStyle w:val="STTSAlgoritmaContent"/>
        <w:rPr>
          <w:lang w:val="en-ID"/>
        </w:rPr>
      </w:pPr>
      <w:r>
        <w:rPr>
          <w:lang w:val="en-ID"/>
        </w:rPr>
        <w:t xml:space="preserve">     </w:t>
      </w:r>
      <w:r w:rsidRPr="00F678E1">
        <w:rPr>
          <w:lang w:val="en-ID"/>
        </w:rPr>
        <w:t>questionID}, Pengecoh={distractorData.questionID}");</w:t>
      </w:r>
    </w:p>
    <w:p w14:paraId="299E6EA9" w14:textId="77777777" w:rsidR="00C82D17" w:rsidRPr="00F678E1" w:rsidRDefault="00000000" w:rsidP="00C82D17">
      <w:pPr>
        <w:pStyle w:val="STTSAlgoritmaContent"/>
        <w:rPr>
          <w:lang w:val="en-ID"/>
        </w:rPr>
      </w:pPr>
      <w:r w:rsidRPr="00F678E1">
        <w:rPr>
          <w:lang w:val="en-ID"/>
        </w:rPr>
        <w:t xml:space="preserve"> }</w:t>
      </w:r>
    </w:p>
    <w:p w14:paraId="3E080377" w14:textId="77777777" w:rsidR="00C82D17" w:rsidRPr="00F678E1" w:rsidRDefault="00C82D17" w:rsidP="00C82D17">
      <w:pPr>
        <w:pStyle w:val="STTSAlgoritmaContent"/>
        <w:rPr>
          <w:lang w:val="en-ID"/>
        </w:rPr>
      </w:pPr>
    </w:p>
    <w:p w14:paraId="5479BD4D" w14:textId="77777777" w:rsidR="00C82D17" w:rsidRDefault="00000000" w:rsidP="00C82D17">
      <w:pPr>
        <w:pStyle w:val="STTSAlgoritmaContent"/>
        <w:rPr>
          <w:lang w:val="en-ID"/>
        </w:rPr>
      </w:pPr>
      <w:r w:rsidRPr="00F678E1">
        <w:rPr>
          <w:lang w:val="en-ID"/>
        </w:rPr>
        <w:t>Debug.Log($"</w:t>
      </w:r>
      <w:r w:rsidRPr="00F678E1">
        <w:rPr>
          <w:rFonts w:ascii="Segoe UI Emoji" w:hAnsi="Segoe UI Emoji" w:cs="Segoe UI Emoji"/>
          <w:lang w:val="en-ID"/>
        </w:rPr>
        <w:t>✅</w:t>
      </w:r>
      <w:r w:rsidRPr="00F678E1">
        <w:rPr>
          <w:lang w:val="en-ID"/>
        </w:rPr>
        <w:t xml:space="preserve"> Setup selesai! {TOTAL_WALLS} tembok siap, </w:t>
      </w:r>
    </w:p>
    <w:p w14:paraId="5D602157" w14:textId="77777777" w:rsidR="00C82D17" w:rsidRPr="00F678E1" w:rsidRDefault="00000000" w:rsidP="00C82D17">
      <w:pPr>
        <w:pStyle w:val="STTSAlgoritmaContent"/>
        <w:rPr>
          <w:lang w:val="en-ID"/>
        </w:rPr>
      </w:pPr>
      <w:r w:rsidRPr="00F678E1">
        <w:rPr>
          <w:lang w:val="en-ID"/>
        </w:rPr>
        <w:t>{usedQuestionIDs.Count} kanji unik terpakai.");</w:t>
      </w:r>
    </w:p>
    <w:p w14:paraId="4BEBF5CC" w14:textId="77777777" w:rsidR="00C82D17" w:rsidRPr="00F678E1" w:rsidRDefault="00C82D17" w:rsidP="00C82D17">
      <w:pPr>
        <w:pStyle w:val="STTSAlgoritmaContent"/>
        <w:rPr>
          <w:lang w:val="en-ID"/>
        </w:rPr>
      </w:pPr>
    </w:p>
    <w:p w14:paraId="3641823B" w14:textId="77777777" w:rsidR="00C82D17" w:rsidRPr="004074CF" w:rsidRDefault="00000000" w:rsidP="00C82D17">
      <w:pPr>
        <w:pStyle w:val="STTSAlgoritmaContent"/>
        <w:rPr>
          <w:lang w:val="en-ID"/>
        </w:rPr>
      </w:pPr>
      <w:r w:rsidRPr="004074CF">
        <w:rPr>
          <w:lang w:val="en-ID"/>
        </w:rPr>
        <w:t>startTime = Time.time;</w:t>
      </w:r>
    </w:p>
    <w:p w14:paraId="0A2DD339" w14:textId="77777777" w:rsidR="00C82D17" w:rsidRPr="004074CF" w:rsidRDefault="00000000" w:rsidP="00C82D17">
      <w:pPr>
        <w:pStyle w:val="STTSAlgoritmaContent"/>
        <w:rPr>
          <w:lang w:val="en-ID"/>
        </w:rPr>
      </w:pPr>
      <w:r w:rsidRPr="004074CF">
        <w:rPr>
          <w:lang w:val="en-ID"/>
        </w:rPr>
        <w:t>completionTime = 0f;</w:t>
      </w:r>
    </w:p>
    <w:p w14:paraId="1B0CF79E" w14:textId="77777777" w:rsidR="00C82D17" w:rsidRPr="004074CF" w:rsidRDefault="00000000" w:rsidP="00C82D17">
      <w:pPr>
        <w:pStyle w:val="STTSAlgoritmaContent"/>
        <w:rPr>
          <w:lang w:val="en-ID"/>
        </w:rPr>
      </w:pPr>
      <w:r w:rsidRPr="004074CF">
        <w:rPr>
          <w:lang w:val="en-ID"/>
        </w:rPr>
        <w:t>isTimerRunning = true;</w:t>
      </w:r>
    </w:p>
    <w:p w14:paraId="5B842DEE" w14:textId="77777777" w:rsidR="00C82D17" w:rsidRDefault="00000000" w:rsidP="00C82D17">
      <w:pPr>
        <w:pStyle w:val="STTSAlgoritmaContent"/>
        <w:rPr>
          <w:lang w:val="en-ID"/>
        </w:rPr>
      </w:pPr>
      <w:r w:rsidRPr="004074CF">
        <w:rPr>
          <w:lang w:val="en-ID"/>
        </w:rPr>
        <w:t>Debug.Log("</w:t>
      </w:r>
      <w:r w:rsidRPr="004074CF">
        <w:rPr>
          <w:rFonts w:ascii="Segoe UI Emoji" w:hAnsi="Segoe UI Emoji" w:cs="Segoe UI Emoji"/>
          <w:lang w:val="en-ID"/>
        </w:rPr>
        <w:t>⏱️</w:t>
      </w:r>
      <w:r w:rsidRPr="004074CF">
        <w:rPr>
          <w:lang w:val="en-ID"/>
        </w:rPr>
        <w:t xml:space="preserve"> Timer dimulai!");</w:t>
      </w:r>
    </w:p>
    <w:p w14:paraId="78E2F2E0" w14:textId="77777777" w:rsidR="00C82D17" w:rsidRDefault="00C82D17" w:rsidP="00C82D17">
      <w:pPr>
        <w:pStyle w:val="STTSAlgoritmaContent"/>
        <w:numPr>
          <w:ilvl w:val="0"/>
          <w:numId w:val="0"/>
        </w:numPr>
        <w:ind w:left="360" w:hanging="360"/>
        <w:rPr>
          <w:lang w:val="en-ID"/>
        </w:rPr>
      </w:pPr>
    </w:p>
    <w:p w14:paraId="5474AB68" w14:textId="6DE0FB46" w:rsidR="00BF7662" w:rsidRPr="00BF7662" w:rsidRDefault="00000000" w:rsidP="00721D8F">
      <w:pPr>
        <w:rPr>
          <w:b/>
          <w:lang w:val="en-ID"/>
        </w:rPr>
      </w:pPr>
      <w:r w:rsidRPr="00BF7662">
        <w:rPr>
          <w:lang w:val="en-ID"/>
        </w:rPr>
        <w:t xml:space="preserve">Pada baris 1-2, skrip memanggil GetNextItemToReview(vocabularyDeck, TOTAL_WALLS) untuk memilih kosakata yang sudah waktunya direview hari ini, sehingga prioritas soal adalah pengulangan berbasis spaced repetition. Jika jumlah kosakata yang diambil kurang dari jumlah total tembok (TOTAL_WALLS), baris 4-13 menambahkan soal tambahan secara acak dari allQuestionsPool untuk melengkapi jumlah tembok yang dibutuhkan. Dengan cara ini, setiap sesi labirin </w:t>
      </w:r>
      <w:r w:rsidRPr="00BF7662">
        <w:rPr>
          <w:lang w:val="en-ID"/>
        </w:rPr>
        <w:lastRenderedPageBreak/>
        <w:t>selalu memiliki cukup soal, sambil tetap memprioritaskan kosakata yang perlu diulang oleh pemain.</w:t>
      </w:r>
    </w:p>
    <w:p w14:paraId="34126390" w14:textId="6B1495DA" w:rsidR="00BF7662" w:rsidRPr="00BF7662" w:rsidRDefault="00000000" w:rsidP="00721D8F">
      <w:pPr>
        <w:rPr>
          <w:b/>
          <w:lang w:val="en-ID"/>
        </w:rPr>
      </w:pPr>
      <w:r w:rsidRPr="00BF7662">
        <w:rPr>
          <w:lang w:val="en-ID"/>
        </w:rPr>
        <w:t>Baris 14-15 membuat usedQuestionIDs, sebuah HashSet yang berisi semua ID soal yang sudah dipilih, berguna untuk memastikan tidak ada duplikasi soal pada satu sesi labirin dan memungkinkan pemeriksaan anggota yang cepat.</w:t>
      </w:r>
      <w:r>
        <w:rPr>
          <w:lang w:val="en-ID"/>
        </w:rPr>
        <w:t xml:space="preserve"> </w:t>
      </w:r>
      <w:r w:rsidRPr="00BF7662">
        <w:rPr>
          <w:lang w:val="en-ID"/>
        </w:rPr>
        <w:t>Baris 17-19 membangun daftar pengecoh (availableDistractors) dari pool soal yang tidak termasuk usedQuestionIDs. Pengecoh ini akan dipasangkan pada tembok untuk memberikan opsi salah yang unik, menjaga tantangan permainan tetap konsisten. Baris 21-26 memeriksa apakah jumlah pengecoh cukup untuk semua tembok; jika kurang, log error dicetak dan setup dihentikan agar tidak terjadi ketidaklengkapan soal atau crash.</w:t>
      </w:r>
    </w:p>
    <w:p w14:paraId="658659CE" w14:textId="505F2A27" w:rsidR="00BF7662" w:rsidRPr="00BF7662" w:rsidRDefault="00000000" w:rsidP="00721D8F">
      <w:pPr>
        <w:rPr>
          <w:b/>
          <w:lang w:val="en-ID"/>
        </w:rPr>
      </w:pPr>
      <w:r w:rsidRPr="00BF7662">
        <w:rPr>
          <w:lang w:val="en-ID"/>
        </w:rPr>
        <w:t>Baris 28-29 mengacak urutan pengecoh menggunakan Guid.NewGuid() agar posisi jawaban salah berbeda setiap sesi, menjaga variasi pengalaman bermain. Baris 31-49 melakukan iterasi untuk setiap tembok: QuestionWall diambil dari questionWallsInOrder, soal yang benar (correctData) dan pengecoh (distractorData) dipasangkan pada tembok, dan ID pengecoh ditambahkan ke usedQuestionIDs untuk menghindari duplikasi. Fungsi SetupWall mempersiapkan tampilan tembok dengan gambar objek, kanji yang benar, dan kanji pengecoh. Log dicetak untuk menampilkan soal dan pengecoh yang dipasang pada setiap tembok.</w:t>
      </w:r>
    </w:p>
    <w:p w14:paraId="0B457665" w14:textId="79A336E2" w:rsidR="00C82D17" w:rsidRDefault="00000000" w:rsidP="00721D8F">
      <w:pPr>
        <w:rPr>
          <w:b/>
          <w:lang w:val="en-ID"/>
        </w:rPr>
      </w:pPr>
      <w:r w:rsidRPr="00BF7662">
        <w:rPr>
          <w:lang w:val="en-ID"/>
        </w:rPr>
        <w:t>Pada baris 51-52, setelah semua tembok diatur, muncul log yang menyatakan setup selesai, menampilkan jumlah tembok siap dan jumlah kanji unik yang digunakan, sebagai informasi pengecekan internal sebelum permainan dimulai. Baris 54-57 menginisialisasi timer permainan (startTime, completionTime, isTimerRunning) dan mencetak log bahwa penghitungan waktu telah dimulai, sehingga durasi penyelesaian labirin dapat tercatat dengan tepat.</w:t>
      </w:r>
    </w:p>
    <w:p w14:paraId="56E24F7D" w14:textId="77777777" w:rsidR="00BF7662" w:rsidRDefault="00BF7662" w:rsidP="00721D8F">
      <w:pPr>
        <w:rPr>
          <w:lang w:val="id-ID"/>
        </w:rPr>
      </w:pPr>
    </w:p>
    <w:p w14:paraId="65B0C23A" w14:textId="42EC37FC" w:rsidR="000C3601" w:rsidRPr="000C3601" w:rsidRDefault="00000000" w:rsidP="000C3601">
      <w:pPr>
        <w:pStyle w:val="STTSAlgoritma"/>
        <w:rPr>
          <w:rFonts w:ascii="Courier New" w:hAnsi="Courier New"/>
          <w:sz w:val="20"/>
          <w:lang w:val="en-ID"/>
        </w:rPr>
      </w:pPr>
      <w:r>
        <w:rPr>
          <w:b w:val="0"/>
          <w:bCs/>
          <w:lang w:val="id-ID"/>
        </w:rPr>
        <w:tab/>
      </w:r>
      <w:r w:rsidR="00411938">
        <w:t xml:space="preserve">Segmen Program </w:t>
      </w:r>
      <w:r w:rsidR="00DE4A3C">
        <w:t>5.26</w:t>
      </w:r>
      <w:r w:rsidR="00411938">
        <w:t xml:space="preserve"> Script </w:t>
      </w:r>
      <w:r>
        <w:t>SetupWall</w:t>
      </w:r>
    </w:p>
    <w:p w14:paraId="52EBECBC" w14:textId="77777777" w:rsidR="000C3601" w:rsidRPr="000C3601" w:rsidRDefault="00000000">
      <w:pPr>
        <w:pStyle w:val="STTSAlgoritmaContent"/>
        <w:numPr>
          <w:ilvl w:val="0"/>
          <w:numId w:val="33"/>
        </w:numPr>
        <w:rPr>
          <w:lang w:val="en-ID"/>
        </w:rPr>
      </w:pPr>
      <w:r w:rsidRPr="000C3601">
        <w:rPr>
          <w:lang w:val="en-ID"/>
        </w:rPr>
        <w:t>if (mainImageDisplay != null &amp;&amp; mainImage != null)</w:t>
      </w:r>
    </w:p>
    <w:p w14:paraId="3FE5BF10" w14:textId="77777777" w:rsidR="000C3601" w:rsidRPr="000C3601" w:rsidRDefault="00000000" w:rsidP="000C3601">
      <w:pPr>
        <w:pStyle w:val="STTSAlgoritmaContent"/>
        <w:rPr>
          <w:lang w:val="en-ID"/>
        </w:rPr>
      </w:pPr>
      <w:r w:rsidRPr="000C3601">
        <w:rPr>
          <w:lang w:val="en-ID"/>
        </w:rPr>
        <w:t>{</w:t>
      </w:r>
    </w:p>
    <w:p w14:paraId="6BDFAFB0" w14:textId="62C812F6" w:rsidR="000C3601" w:rsidRPr="000C3601" w:rsidRDefault="00000000" w:rsidP="000C3601">
      <w:pPr>
        <w:pStyle w:val="STTSAlgoritmaContent"/>
        <w:rPr>
          <w:lang w:val="en-ID"/>
        </w:rPr>
      </w:pPr>
      <w:r w:rsidRPr="000C3601">
        <w:rPr>
          <w:lang w:val="en-ID"/>
        </w:rPr>
        <w:t xml:space="preserve">   mainImageDisplay.sprite = mainImage;</w:t>
      </w:r>
    </w:p>
    <w:p w14:paraId="1049A926" w14:textId="308C567D" w:rsidR="000C3601" w:rsidRDefault="00000000" w:rsidP="000C3601">
      <w:pPr>
        <w:pStyle w:val="STTSAlgoritmaContent"/>
        <w:rPr>
          <w:lang w:val="en-ID"/>
        </w:rPr>
      </w:pPr>
      <w:r w:rsidRPr="000C3601">
        <w:rPr>
          <w:lang w:val="en-ID"/>
        </w:rPr>
        <w:t xml:space="preserve">   Debug.Log($"[{gameObject.name}] Soal ditampilkan: </w:t>
      </w:r>
    </w:p>
    <w:p w14:paraId="7F63DBD5" w14:textId="12DED234" w:rsidR="000C3601" w:rsidRPr="000C3601" w:rsidRDefault="00000000" w:rsidP="000C3601">
      <w:pPr>
        <w:pStyle w:val="STTSAlgoritmaContent"/>
        <w:rPr>
          <w:lang w:val="en-ID"/>
        </w:rPr>
      </w:pPr>
      <w:r>
        <w:rPr>
          <w:lang w:val="en-ID"/>
        </w:rPr>
        <w:t xml:space="preserve">   </w:t>
      </w:r>
      <w:r w:rsidRPr="000C3601">
        <w:rPr>
          <w:lang w:val="en-ID"/>
        </w:rPr>
        <w:t>{mainImage.name}");</w:t>
      </w:r>
    </w:p>
    <w:p w14:paraId="34F585F9" w14:textId="77777777" w:rsidR="000C3601" w:rsidRPr="000C3601" w:rsidRDefault="00000000" w:rsidP="000C3601">
      <w:pPr>
        <w:pStyle w:val="STTSAlgoritmaContent"/>
        <w:rPr>
          <w:lang w:val="en-ID"/>
        </w:rPr>
      </w:pPr>
      <w:r w:rsidRPr="000C3601">
        <w:rPr>
          <w:lang w:val="en-ID"/>
        </w:rPr>
        <w:t>}</w:t>
      </w:r>
    </w:p>
    <w:p w14:paraId="4A216438" w14:textId="77777777" w:rsidR="000C3601" w:rsidRPr="000C3601" w:rsidRDefault="00000000" w:rsidP="000C3601">
      <w:pPr>
        <w:pStyle w:val="STTSAlgoritmaContent"/>
        <w:rPr>
          <w:lang w:val="en-ID"/>
        </w:rPr>
      </w:pPr>
      <w:r w:rsidRPr="000C3601">
        <w:rPr>
          <w:lang w:val="en-ID"/>
        </w:rPr>
        <w:t>else</w:t>
      </w:r>
    </w:p>
    <w:p w14:paraId="7E0E8C1C" w14:textId="77777777" w:rsidR="000C3601" w:rsidRPr="000C3601" w:rsidRDefault="00000000" w:rsidP="000C3601">
      <w:pPr>
        <w:pStyle w:val="STTSAlgoritmaContent"/>
        <w:rPr>
          <w:lang w:val="en-ID"/>
        </w:rPr>
      </w:pPr>
      <w:r w:rsidRPr="000C3601">
        <w:rPr>
          <w:lang w:val="en-ID"/>
        </w:rPr>
        <w:t>{</w:t>
      </w:r>
    </w:p>
    <w:p w14:paraId="3924F903" w14:textId="77777777" w:rsidR="000C3601" w:rsidRDefault="00000000" w:rsidP="000C3601">
      <w:pPr>
        <w:pStyle w:val="STTSAlgoritmaContent"/>
        <w:rPr>
          <w:lang w:val="en-ID"/>
        </w:rPr>
      </w:pPr>
      <w:r w:rsidRPr="000C3601">
        <w:rPr>
          <w:lang w:val="en-ID"/>
        </w:rPr>
        <w:lastRenderedPageBreak/>
        <w:t xml:space="preserve">   Debug.LogWarning($"[{gameObject.name}] mainImageDisplay </w:t>
      </w:r>
    </w:p>
    <w:p w14:paraId="0F22113A" w14:textId="28A87A1F" w:rsidR="000C3601" w:rsidRPr="000C3601" w:rsidRDefault="00000000" w:rsidP="000C3601">
      <w:pPr>
        <w:pStyle w:val="STTSAlgoritmaContent"/>
        <w:rPr>
          <w:lang w:val="en-ID"/>
        </w:rPr>
      </w:pPr>
      <w:r>
        <w:rPr>
          <w:lang w:val="en-ID"/>
        </w:rPr>
        <w:t xml:space="preserve">   </w:t>
      </w:r>
      <w:r w:rsidRPr="000C3601">
        <w:rPr>
          <w:lang w:val="en-ID"/>
        </w:rPr>
        <w:t>atau mainImage NULL!");</w:t>
      </w:r>
    </w:p>
    <w:p w14:paraId="28FB85B6" w14:textId="77777777" w:rsidR="000C3601" w:rsidRPr="000C3601" w:rsidRDefault="00000000" w:rsidP="000C3601">
      <w:pPr>
        <w:pStyle w:val="STTSAlgoritmaContent"/>
        <w:rPr>
          <w:lang w:val="en-ID"/>
        </w:rPr>
      </w:pPr>
      <w:r w:rsidRPr="000C3601">
        <w:rPr>
          <w:lang w:val="en-ID"/>
        </w:rPr>
        <w:t>}</w:t>
      </w:r>
    </w:p>
    <w:p w14:paraId="2A16F34D" w14:textId="77777777" w:rsidR="000C3601" w:rsidRPr="000C3601" w:rsidRDefault="00000000" w:rsidP="000C3601">
      <w:pPr>
        <w:pStyle w:val="STTSAlgoritmaContent"/>
        <w:rPr>
          <w:lang w:val="en-ID"/>
        </w:rPr>
      </w:pPr>
      <w:r w:rsidRPr="000C3601">
        <w:rPr>
          <w:lang w:val="en-ID"/>
        </w:rPr>
        <w:t>if (kanjiRecognitionManager != null)</w:t>
      </w:r>
    </w:p>
    <w:p w14:paraId="4D8089B2" w14:textId="77777777" w:rsidR="000C3601" w:rsidRPr="000C3601" w:rsidRDefault="00000000" w:rsidP="000C3601">
      <w:pPr>
        <w:pStyle w:val="STTSAlgoritmaContent"/>
        <w:rPr>
          <w:lang w:val="en-ID"/>
        </w:rPr>
      </w:pPr>
      <w:r w:rsidRPr="000C3601">
        <w:rPr>
          <w:lang w:val="en-ID"/>
        </w:rPr>
        <w:t>{</w:t>
      </w:r>
    </w:p>
    <w:p w14:paraId="572F4F66" w14:textId="7C36462C" w:rsidR="000C3601" w:rsidRPr="000C3601" w:rsidRDefault="00000000" w:rsidP="000C3601">
      <w:pPr>
        <w:pStyle w:val="STTSAlgoritmaContent"/>
        <w:rPr>
          <w:lang w:val="en-ID"/>
        </w:rPr>
      </w:pPr>
      <w:r w:rsidRPr="000C3601">
        <w:rPr>
          <w:lang w:val="en-ID"/>
        </w:rPr>
        <w:t xml:space="preserve">   if (correctKanji != null)</w:t>
      </w:r>
    </w:p>
    <w:p w14:paraId="405DD1CD" w14:textId="492EF69A" w:rsidR="000C3601" w:rsidRDefault="00000000" w:rsidP="000C3601">
      <w:pPr>
        <w:pStyle w:val="STTSAlgoritmaContent"/>
        <w:rPr>
          <w:lang w:val="en-ID"/>
        </w:rPr>
      </w:pPr>
      <w:r w:rsidRPr="000C3601">
        <w:rPr>
          <w:lang w:val="en-ID"/>
        </w:rPr>
        <w:t xml:space="preserve">   {       </w:t>
      </w:r>
      <w:r>
        <w:rPr>
          <w:lang w:val="en-ID"/>
        </w:rPr>
        <w:t xml:space="preserve"> </w:t>
      </w:r>
    </w:p>
    <w:p w14:paraId="177EF74D" w14:textId="29B74C16" w:rsidR="000C3601" w:rsidRDefault="00000000" w:rsidP="000C3601">
      <w:pPr>
        <w:pStyle w:val="STTSAlgoritmaContent"/>
        <w:rPr>
          <w:lang w:val="en-ID"/>
        </w:rPr>
      </w:pPr>
      <w:r>
        <w:rPr>
          <w:lang w:val="en-ID"/>
        </w:rPr>
        <w:t xml:space="preserve">      </w:t>
      </w:r>
      <w:r w:rsidRPr="000C3601">
        <w:rPr>
          <w:lang w:val="en-ID"/>
        </w:rPr>
        <w:t>kanjiRecognitionManager.SetCorrectAnswerFrom</w:t>
      </w:r>
    </w:p>
    <w:p w14:paraId="6FE9C7A9" w14:textId="77EEAF2C" w:rsidR="000C3601" w:rsidRPr="000C3601" w:rsidRDefault="00000000" w:rsidP="000C3601">
      <w:pPr>
        <w:pStyle w:val="STTSAlgoritmaContent"/>
        <w:rPr>
          <w:lang w:val="en-ID"/>
        </w:rPr>
      </w:pPr>
      <w:r>
        <w:rPr>
          <w:lang w:val="en-ID"/>
        </w:rPr>
        <w:t xml:space="preserve">      </w:t>
      </w:r>
      <w:r w:rsidRPr="000C3601">
        <w:rPr>
          <w:lang w:val="en-ID"/>
        </w:rPr>
        <w:t>Sprite(correctKanji);</w:t>
      </w:r>
    </w:p>
    <w:p w14:paraId="3FE87AF5" w14:textId="2BFDDFEF" w:rsidR="000C3601" w:rsidRPr="000C3601" w:rsidRDefault="00000000" w:rsidP="000C3601">
      <w:pPr>
        <w:pStyle w:val="STTSAlgoritmaContent"/>
        <w:rPr>
          <w:lang w:val="en-ID"/>
        </w:rPr>
      </w:pPr>
      <w:r w:rsidRPr="000C3601">
        <w:rPr>
          <w:lang w:val="en-ID"/>
        </w:rPr>
        <w:t xml:space="preserve">      if (mlKitSourceImage != null)</w:t>
      </w:r>
    </w:p>
    <w:p w14:paraId="54C1E457" w14:textId="45849FE0" w:rsidR="000C3601" w:rsidRPr="000C3601" w:rsidRDefault="00000000" w:rsidP="000C3601">
      <w:pPr>
        <w:pStyle w:val="STTSAlgoritmaContent"/>
        <w:rPr>
          <w:lang w:val="en-ID"/>
        </w:rPr>
      </w:pPr>
      <w:r w:rsidRPr="000C3601">
        <w:rPr>
          <w:lang w:val="en-ID"/>
        </w:rPr>
        <w:t xml:space="preserve">      {</w:t>
      </w:r>
    </w:p>
    <w:p w14:paraId="2D61C78E" w14:textId="0BF63C3B" w:rsidR="000C3601" w:rsidRPr="000C3601" w:rsidRDefault="00000000" w:rsidP="000C3601">
      <w:pPr>
        <w:pStyle w:val="STTSAlgoritmaContent"/>
        <w:rPr>
          <w:lang w:val="en-ID"/>
        </w:rPr>
      </w:pPr>
      <w:r w:rsidRPr="000C3601">
        <w:rPr>
          <w:lang w:val="en-ID"/>
        </w:rPr>
        <w:t xml:space="preserve">          mlKitSourceImage.sprite = correctKanji;</w:t>
      </w:r>
    </w:p>
    <w:p w14:paraId="1B316649" w14:textId="00714D79" w:rsidR="000C3601" w:rsidRPr="000C3601" w:rsidRDefault="00000000" w:rsidP="000C3601">
      <w:pPr>
        <w:pStyle w:val="STTSAlgoritmaContent"/>
        <w:rPr>
          <w:lang w:val="en-ID"/>
        </w:rPr>
      </w:pPr>
      <w:r w:rsidRPr="000C3601">
        <w:rPr>
          <w:lang w:val="en-ID"/>
        </w:rPr>
        <w:t xml:space="preserve">          mlKitSourceImage.gameObject.SetActive(false);</w:t>
      </w:r>
    </w:p>
    <w:p w14:paraId="60743C6B" w14:textId="15B5CA9D" w:rsidR="000C3601" w:rsidRPr="000C3601" w:rsidRDefault="00000000" w:rsidP="008F0545">
      <w:pPr>
        <w:pStyle w:val="STTSAlgoritmaContent"/>
        <w:rPr>
          <w:lang w:val="en-ID"/>
        </w:rPr>
      </w:pPr>
      <w:r w:rsidRPr="000C3601">
        <w:rPr>
          <w:lang w:val="en-ID"/>
        </w:rPr>
        <w:t xml:space="preserve">      }</w:t>
      </w:r>
    </w:p>
    <w:p w14:paraId="6E949422" w14:textId="7A2AB097" w:rsidR="008F0545" w:rsidRDefault="00000000" w:rsidP="000C3601">
      <w:pPr>
        <w:pStyle w:val="STTSAlgoritmaContent"/>
        <w:rPr>
          <w:lang w:val="en-ID"/>
        </w:rPr>
      </w:pPr>
      <w:r w:rsidRPr="000C3601">
        <w:rPr>
          <w:lang w:val="en-ID"/>
        </w:rPr>
        <w:t xml:space="preserve">      Debug.Log($"[{gameObject.name}] Jawaban benar: </w:t>
      </w:r>
    </w:p>
    <w:p w14:paraId="663ED11A" w14:textId="7F033D9C" w:rsidR="000C3601" w:rsidRPr="000C3601" w:rsidRDefault="00000000" w:rsidP="000C3601">
      <w:pPr>
        <w:pStyle w:val="STTSAlgoritmaContent"/>
        <w:rPr>
          <w:lang w:val="en-ID"/>
        </w:rPr>
      </w:pPr>
      <w:r>
        <w:rPr>
          <w:lang w:val="en-ID"/>
        </w:rPr>
        <w:t xml:space="preserve">     </w:t>
      </w:r>
      <w:r w:rsidRPr="000C3601">
        <w:rPr>
          <w:lang w:val="en-ID"/>
        </w:rPr>
        <w:t>{correctKanji.name}");</w:t>
      </w:r>
    </w:p>
    <w:p w14:paraId="5009E2FA" w14:textId="77777777" w:rsidR="008F0545" w:rsidRDefault="00000000" w:rsidP="008F0545">
      <w:pPr>
        <w:pStyle w:val="STTSAlgoritmaContent"/>
        <w:rPr>
          <w:lang w:val="en-ID"/>
        </w:rPr>
      </w:pPr>
      <w:r w:rsidRPr="000C3601">
        <w:rPr>
          <w:lang w:val="en-ID"/>
        </w:rPr>
        <w:t xml:space="preserve">   }</w:t>
      </w:r>
    </w:p>
    <w:p w14:paraId="0411F397" w14:textId="22632186" w:rsidR="000C3601" w:rsidRPr="000C3601" w:rsidRDefault="00000000" w:rsidP="008F0545">
      <w:pPr>
        <w:pStyle w:val="STTSAlgoritmaContent"/>
        <w:rPr>
          <w:lang w:val="en-ID"/>
        </w:rPr>
      </w:pPr>
      <w:r w:rsidRPr="000C3601">
        <w:rPr>
          <w:lang w:val="en-ID"/>
        </w:rPr>
        <w:t>else</w:t>
      </w:r>
    </w:p>
    <w:p w14:paraId="3FBAA23A" w14:textId="26556DBC" w:rsidR="000C3601" w:rsidRPr="000C3601" w:rsidRDefault="00000000" w:rsidP="000C3601">
      <w:pPr>
        <w:pStyle w:val="STTSAlgoritmaContent"/>
        <w:rPr>
          <w:lang w:val="en-ID"/>
        </w:rPr>
      </w:pPr>
      <w:r w:rsidRPr="000C3601">
        <w:rPr>
          <w:lang w:val="en-ID"/>
        </w:rPr>
        <w:t xml:space="preserve">   {</w:t>
      </w:r>
    </w:p>
    <w:p w14:paraId="2DB03137" w14:textId="77777777" w:rsidR="008F0545" w:rsidRDefault="00000000" w:rsidP="000C3601">
      <w:pPr>
        <w:pStyle w:val="STTSAlgoritmaContent"/>
        <w:rPr>
          <w:lang w:val="en-ID"/>
        </w:rPr>
      </w:pPr>
      <w:r w:rsidRPr="000C3601">
        <w:rPr>
          <w:lang w:val="en-ID"/>
        </w:rPr>
        <w:t xml:space="preserve">       Debug.LogError($"[{gameObject.name}] correctKanji </w:t>
      </w:r>
    </w:p>
    <w:p w14:paraId="75EE51A6" w14:textId="5F39B80A" w:rsidR="000C3601" w:rsidRPr="000C3601" w:rsidRDefault="00000000" w:rsidP="000C3601">
      <w:pPr>
        <w:pStyle w:val="STTSAlgoritmaContent"/>
        <w:rPr>
          <w:lang w:val="en-ID"/>
        </w:rPr>
      </w:pPr>
      <w:r>
        <w:rPr>
          <w:lang w:val="en-ID"/>
        </w:rPr>
        <w:t xml:space="preserve">       </w:t>
      </w:r>
      <w:r w:rsidRPr="000C3601">
        <w:rPr>
          <w:lang w:val="en-ID"/>
        </w:rPr>
        <w:t>sprite NULL!");</w:t>
      </w:r>
    </w:p>
    <w:p w14:paraId="52BF518D" w14:textId="44563B5D" w:rsidR="000C3601" w:rsidRPr="000C3601" w:rsidRDefault="00000000" w:rsidP="000C3601">
      <w:pPr>
        <w:pStyle w:val="STTSAlgoritmaContent"/>
        <w:rPr>
          <w:lang w:val="en-ID"/>
        </w:rPr>
      </w:pPr>
      <w:r w:rsidRPr="000C3601">
        <w:rPr>
          <w:lang w:val="en-ID"/>
        </w:rPr>
        <w:t xml:space="preserve">   }</w:t>
      </w:r>
    </w:p>
    <w:p w14:paraId="10A87EFE" w14:textId="77777777" w:rsidR="000C3601" w:rsidRPr="000C3601" w:rsidRDefault="00000000" w:rsidP="000C3601">
      <w:pPr>
        <w:pStyle w:val="STTSAlgoritmaContent"/>
        <w:rPr>
          <w:lang w:val="en-ID"/>
        </w:rPr>
      </w:pPr>
      <w:r w:rsidRPr="000C3601">
        <w:rPr>
          <w:lang w:val="en-ID"/>
        </w:rPr>
        <w:t>}</w:t>
      </w:r>
    </w:p>
    <w:p w14:paraId="2B1C97EA" w14:textId="77777777" w:rsidR="000C3601" w:rsidRPr="000C3601" w:rsidRDefault="00000000" w:rsidP="000C3601">
      <w:pPr>
        <w:pStyle w:val="STTSAlgoritmaContent"/>
        <w:rPr>
          <w:lang w:val="en-ID"/>
        </w:rPr>
      </w:pPr>
      <w:r w:rsidRPr="000C3601">
        <w:rPr>
          <w:lang w:val="en-ID"/>
        </w:rPr>
        <w:t>else</w:t>
      </w:r>
    </w:p>
    <w:p w14:paraId="02FCA3FC" w14:textId="77777777" w:rsidR="000C3601" w:rsidRPr="000C3601" w:rsidRDefault="00000000" w:rsidP="000C3601">
      <w:pPr>
        <w:pStyle w:val="STTSAlgoritmaContent"/>
        <w:rPr>
          <w:lang w:val="en-ID"/>
        </w:rPr>
      </w:pPr>
      <w:r w:rsidRPr="000C3601">
        <w:rPr>
          <w:lang w:val="en-ID"/>
        </w:rPr>
        <w:t>{</w:t>
      </w:r>
    </w:p>
    <w:p w14:paraId="289715BB" w14:textId="77777777" w:rsidR="008F0545" w:rsidRDefault="00000000" w:rsidP="000C3601">
      <w:pPr>
        <w:pStyle w:val="STTSAlgoritmaContent"/>
        <w:rPr>
          <w:lang w:val="en-ID"/>
        </w:rPr>
      </w:pPr>
      <w:r w:rsidRPr="000C3601">
        <w:rPr>
          <w:lang w:val="en-ID"/>
        </w:rPr>
        <w:t xml:space="preserve">   Debug.LogError($"[{gameObject.name}] Kanji</w:t>
      </w:r>
    </w:p>
    <w:p w14:paraId="312BA1F6" w14:textId="77004173" w:rsidR="000C3601" w:rsidRPr="000C3601" w:rsidRDefault="00000000" w:rsidP="000C3601">
      <w:pPr>
        <w:pStyle w:val="STTSAlgoritmaContent"/>
        <w:rPr>
          <w:lang w:val="en-ID"/>
        </w:rPr>
      </w:pPr>
      <w:r>
        <w:rPr>
          <w:lang w:val="en-ID"/>
        </w:rPr>
        <w:t xml:space="preserve">   </w:t>
      </w:r>
      <w:r w:rsidRPr="000C3601">
        <w:rPr>
          <w:lang w:val="en-ID"/>
        </w:rPr>
        <w:t>RecognitionManager tidak tersedia!");</w:t>
      </w:r>
    </w:p>
    <w:p w14:paraId="1A228B6C" w14:textId="77777777" w:rsidR="008F0545" w:rsidRDefault="00000000" w:rsidP="008F0545">
      <w:pPr>
        <w:pStyle w:val="STTSAlgoritmaContent"/>
        <w:rPr>
          <w:lang w:val="en-ID"/>
        </w:rPr>
      </w:pPr>
      <w:r w:rsidRPr="000C3601">
        <w:rPr>
          <w:lang w:val="en-ID"/>
        </w:rPr>
        <w:t>}</w:t>
      </w:r>
    </w:p>
    <w:p w14:paraId="2115F73B" w14:textId="1FA50E4E" w:rsidR="00411938" w:rsidRDefault="00000000" w:rsidP="008F0545">
      <w:pPr>
        <w:pStyle w:val="STTSAlgoritmaContent"/>
        <w:rPr>
          <w:lang w:val="en-ID"/>
        </w:rPr>
      </w:pPr>
      <w:r w:rsidRPr="008F0545">
        <w:rPr>
          <w:lang w:val="en-ID"/>
        </w:rPr>
        <w:t>gameObject.SetActive(true);</w:t>
      </w:r>
    </w:p>
    <w:p w14:paraId="6EC61F03" w14:textId="77777777" w:rsidR="00D807AE" w:rsidRDefault="00D807AE" w:rsidP="00D807AE">
      <w:pPr>
        <w:pStyle w:val="STTSAlgoritmaContent"/>
        <w:numPr>
          <w:ilvl w:val="0"/>
          <w:numId w:val="0"/>
        </w:numPr>
        <w:ind w:left="360" w:hanging="360"/>
        <w:rPr>
          <w:lang w:val="en-ID"/>
        </w:rPr>
      </w:pPr>
    </w:p>
    <w:p w14:paraId="3A68EFC6" w14:textId="77777777" w:rsidR="00D807AE" w:rsidRPr="00D807AE" w:rsidRDefault="00000000" w:rsidP="00D807AE">
      <w:pPr>
        <w:rPr>
          <w:lang w:val="en-ID"/>
        </w:rPr>
      </w:pPr>
      <w:r w:rsidRPr="00D807AE">
        <w:rPr>
          <w:lang w:val="en-ID"/>
        </w:rPr>
        <w:t>Baris 1-6 memeriksa apakah mainImageDisplay dan mainImage tersedia. Jika kedua komponen tersebut ada, maka mainImageDisplay.sprite diatur sesuai mainImage, sehingga soal ditampilkan pada layar. Selain itu, Debug.Log mencatat nama sprite yang ditampilkan untuk keperluan debugging. Hal ini memastikan bahwa visualisasi soal berhasil ditampilkan kepada pemain.</w:t>
      </w:r>
    </w:p>
    <w:p w14:paraId="66C354F2" w14:textId="77777777" w:rsidR="00D807AE" w:rsidRPr="00D807AE" w:rsidRDefault="00D807AE" w:rsidP="00D807AE">
      <w:pPr>
        <w:rPr>
          <w:lang w:val="en-ID"/>
        </w:rPr>
      </w:pPr>
    </w:p>
    <w:p w14:paraId="4C13FD4A" w14:textId="7B1A816B" w:rsidR="00D807AE" w:rsidRDefault="00000000" w:rsidP="00D807AE">
      <w:pPr>
        <w:rPr>
          <w:lang w:val="en-ID"/>
        </w:rPr>
      </w:pPr>
      <w:r w:rsidRPr="00D807AE">
        <w:rPr>
          <w:lang w:val="en-ID"/>
        </w:rPr>
        <w:t>Baris 7-11 menangani kondisi ketika mainImageDisplay atau mainImage null. Jika salah satu tidak tersedia, peringatan dicatat menggunakan Debug.LogWarning agar developer mengetahui ada komponen yang belum dihubungkan. Dengan cara ini, masalah setup dapat segera diidentifikasi sebelum permainan berjalan.</w:t>
      </w:r>
      <w:r>
        <w:rPr>
          <w:lang w:val="en-ID"/>
        </w:rPr>
        <w:t xml:space="preserve"> </w:t>
      </w:r>
      <w:r w:rsidRPr="00D807AE">
        <w:rPr>
          <w:lang w:val="en-ID"/>
        </w:rPr>
        <w:t>Baris 12-31 memeriksa keberadaan kanjiRecognitionManager dan correctKanji. Jika keduanya tersedia, jawaban benar diatur melalui kanjiRecognitionManager.SetCorrectAnswerFromSprite(correctKanji).</w:t>
      </w:r>
      <w:r>
        <w:rPr>
          <w:lang w:val="en-ID"/>
        </w:rPr>
        <w:t xml:space="preserve"> S</w:t>
      </w:r>
      <w:r w:rsidRPr="00D807AE">
        <w:rPr>
          <w:lang w:val="en-ID"/>
        </w:rPr>
        <w:t xml:space="preserve">prite jawaban juga diterapkan ke mlKitSourceImage jika ada, namun tetap disembunyikan agar tidak terlihat oleh pemain. Semua langkah ini dicatat melalui </w:t>
      </w:r>
      <w:r w:rsidRPr="00D807AE">
        <w:rPr>
          <w:lang w:val="en-ID"/>
        </w:rPr>
        <w:lastRenderedPageBreak/>
        <w:t>Debug.Log untuk memastikan jawaban benar telah tersiapkan dengan baik. Jika salah satu komponen tidak tersedia, error dicatat agar developer segera memperbaiki setup.</w:t>
      </w:r>
      <w:r>
        <w:rPr>
          <w:lang w:val="en-ID"/>
        </w:rPr>
        <w:t xml:space="preserve"> </w:t>
      </w:r>
      <w:r w:rsidRPr="00D807AE">
        <w:rPr>
          <w:lang w:val="en-ID"/>
        </w:rPr>
        <w:t>Baris 37 mengaktifkan game object saat ini dengan gameObject.SetActive(true), memastikan soal siap untuk diinteraksikan pemain. Ini menandai bahwa seluruh proses setup untuk dinding/soal telah selesai dan siap dijalankan dalam permainan.</w:t>
      </w:r>
    </w:p>
    <w:p w14:paraId="7DE0FAFB" w14:textId="77777777" w:rsidR="00EE2CCC" w:rsidRDefault="00EE2CCC" w:rsidP="00D807AE">
      <w:pPr>
        <w:rPr>
          <w:lang w:val="en-ID"/>
        </w:rPr>
      </w:pPr>
    </w:p>
    <w:p w14:paraId="43BBE425" w14:textId="0000EDFA" w:rsidR="00EE2CCC" w:rsidRPr="006626E5" w:rsidRDefault="00000000" w:rsidP="00EE2CCC">
      <w:pPr>
        <w:pStyle w:val="STTSAlgoritma"/>
      </w:pPr>
      <w:r>
        <w:t xml:space="preserve">Segmen Program </w:t>
      </w:r>
      <w:r w:rsidR="00DE4A3C">
        <w:t>5</w:t>
      </w:r>
      <w:r>
        <w:t>.</w:t>
      </w:r>
      <w:r w:rsidR="00DE4A3C">
        <w:t>27</w:t>
      </w:r>
      <w:r>
        <w:t xml:space="preserve"> Script SetCorrectAnswer</w:t>
      </w:r>
    </w:p>
    <w:p w14:paraId="1A2C384F" w14:textId="77777777" w:rsidR="00EE2CCC" w:rsidRPr="008C54D5" w:rsidRDefault="00000000">
      <w:pPr>
        <w:pStyle w:val="STTSAlgoritmaContent"/>
        <w:numPr>
          <w:ilvl w:val="0"/>
          <w:numId w:val="52"/>
        </w:numPr>
        <w:rPr>
          <w:lang w:val="en-ID"/>
        </w:rPr>
      </w:pPr>
      <w:r w:rsidRPr="008C54D5">
        <w:rPr>
          <w:lang w:val="en-ID"/>
        </w:rPr>
        <w:t>if (sprite != null)</w:t>
      </w:r>
    </w:p>
    <w:p w14:paraId="2D78F283" w14:textId="77777777" w:rsidR="00EE2CCC" w:rsidRPr="0001212D" w:rsidRDefault="00000000" w:rsidP="00EE2CCC">
      <w:pPr>
        <w:pStyle w:val="STTSAlgoritmaContent"/>
        <w:rPr>
          <w:lang w:val="en-ID"/>
        </w:rPr>
      </w:pPr>
      <w:r w:rsidRPr="0001212D">
        <w:rPr>
          <w:lang w:val="en-ID"/>
        </w:rPr>
        <w:t>{</w:t>
      </w:r>
    </w:p>
    <w:p w14:paraId="13FC4DD4" w14:textId="77777777" w:rsidR="00EE2CCC" w:rsidRPr="0001212D" w:rsidRDefault="00000000" w:rsidP="00EE2CCC">
      <w:pPr>
        <w:pStyle w:val="STTSAlgoritmaContent"/>
        <w:rPr>
          <w:lang w:val="en-ID"/>
        </w:rPr>
      </w:pPr>
      <w:r w:rsidRPr="0001212D">
        <w:rPr>
          <w:lang w:val="en-ID"/>
        </w:rPr>
        <w:t xml:space="preserve">    correctAnswer = sprite.name.Trim();</w:t>
      </w:r>
    </w:p>
    <w:p w14:paraId="5142875F" w14:textId="77777777" w:rsidR="00EE2CCC" w:rsidRDefault="00000000" w:rsidP="00EE2CCC">
      <w:pPr>
        <w:pStyle w:val="STTSAlgoritmaContent"/>
        <w:rPr>
          <w:lang w:val="en-ID"/>
        </w:rPr>
      </w:pPr>
      <w:r w:rsidRPr="0001212D">
        <w:rPr>
          <w:lang w:val="en-ID"/>
        </w:rPr>
        <w:t xml:space="preserve">    Debug.Log($"[KanjiRecognitionManager] Correct answer </w:t>
      </w:r>
    </w:p>
    <w:p w14:paraId="00501AB0" w14:textId="77777777" w:rsidR="00EE2CCC" w:rsidRPr="0001212D" w:rsidRDefault="00000000" w:rsidP="00EE2CCC">
      <w:pPr>
        <w:pStyle w:val="STTSAlgoritmaContent"/>
        <w:rPr>
          <w:lang w:val="en-ID"/>
        </w:rPr>
      </w:pPr>
      <w:r>
        <w:rPr>
          <w:lang w:val="en-ID"/>
        </w:rPr>
        <w:t xml:space="preserve">    </w:t>
      </w:r>
      <w:r w:rsidRPr="0001212D">
        <w:rPr>
          <w:lang w:val="en-ID"/>
        </w:rPr>
        <w:t>from sprite: {correctAnswer}");</w:t>
      </w:r>
    </w:p>
    <w:p w14:paraId="1C1C76E1" w14:textId="77777777" w:rsidR="00EE2CCC" w:rsidRPr="0001212D" w:rsidRDefault="00000000" w:rsidP="00EE2CCC">
      <w:pPr>
        <w:pStyle w:val="STTSAlgoritmaContent"/>
        <w:rPr>
          <w:lang w:val="en-ID"/>
        </w:rPr>
      </w:pPr>
      <w:r w:rsidRPr="0001212D">
        <w:rPr>
          <w:lang w:val="en-ID"/>
        </w:rPr>
        <w:t>}</w:t>
      </w:r>
    </w:p>
    <w:p w14:paraId="0B095E46" w14:textId="77777777" w:rsidR="00EE2CCC" w:rsidRPr="0001212D" w:rsidRDefault="00000000" w:rsidP="00EE2CCC">
      <w:pPr>
        <w:pStyle w:val="STTSAlgoritmaContent"/>
        <w:rPr>
          <w:lang w:val="en-ID"/>
        </w:rPr>
      </w:pPr>
      <w:r w:rsidRPr="0001212D">
        <w:rPr>
          <w:lang w:val="en-ID"/>
        </w:rPr>
        <w:t>else</w:t>
      </w:r>
    </w:p>
    <w:p w14:paraId="01725EB4" w14:textId="77777777" w:rsidR="00EE2CCC" w:rsidRPr="0001212D" w:rsidRDefault="00000000" w:rsidP="00EE2CCC">
      <w:pPr>
        <w:pStyle w:val="STTSAlgoritmaContent"/>
        <w:rPr>
          <w:lang w:val="en-ID"/>
        </w:rPr>
      </w:pPr>
      <w:r w:rsidRPr="0001212D">
        <w:rPr>
          <w:lang w:val="en-ID"/>
        </w:rPr>
        <w:t>{</w:t>
      </w:r>
    </w:p>
    <w:p w14:paraId="1BA7C681" w14:textId="77777777" w:rsidR="00EE2CCC" w:rsidRDefault="00000000" w:rsidP="00EE2CCC">
      <w:pPr>
        <w:pStyle w:val="STTSAlgoritmaContent"/>
        <w:rPr>
          <w:lang w:val="en-ID"/>
        </w:rPr>
      </w:pPr>
      <w:r w:rsidRPr="0001212D">
        <w:rPr>
          <w:lang w:val="en-ID"/>
        </w:rPr>
        <w:t xml:space="preserve">    Debug.LogError("SetCorrectAnswerFromSprite: Sprite is </w:t>
      </w:r>
    </w:p>
    <w:p w14:paraId="0E7715AA" w14:textId="77777777" w:rsidR="00EE2CCC" w:rsidRDefault="00000000" w:rsidP="00EE2CCC">
      <w:pPr>
        <w:pStyle w:val="STTSAlgoritmaContent"/>
        <w:rPr>
          <w:lang w:val="en-ID"/>
        </w:rPr>
      </w:pPr>
      <w:r>
        <w:rPr>
          <w:lang w:val="en-ID"/>
        </w:rPr>
        <w:t xml:space="preserve">    </w:t>
      </w:r>
      <w:r w:rsidRPr="0001212D">
        <w:rPr>
          <w:lang w:val="en-ID"/>
        </w:rPr>
        <w:t>null!");</w:t>
      </w:r>
    </w:p>
    <w:p w14:paraId="0986CEB9" w14:textId="77777777" w:rsidR="00EE2CCC" w:rsidRDefault="00000000" w:rsidP="00EE2CCC">
      <w:pPr>
        <w:pStyle w:val="STTSAlgoritmaContent"/>
        <w:rPr>
          <w:lang w:val="en-ID"/>
        </w:rPr>
      </w:pPr>
      <w:r w:rsidRPr="0001212D">
        <w:rPr>
          <w:lang w:val="en-ID"/>
        </w:rPr>
        <w:t>}</w:t>
      </w:r>
    </w:p>
    <w:p w14:paraId="13B554A2" w14:textId="77777777" w:rsidR="00EE2CCC" w:rsidRDefault="00EE2CCC" w:rsidP="00EE2CCC">
      <w:pPr>
        <w:pStyle w:val="STTSAlgoritmaContent"/>
        <w:numPr>
          <w:ilvl w:val="0"/>
          <w:numId w:val="0"/>
        </w:numPr>
        <w:rPr>
          <w:lang w:val="en-ID"/>
        </w:rPr>
      </w:pPr>
    </w:p>
    <w:p w14:paraId="2E7C7646" w14:textId="77777777" w:rsidR="00EE2CCC" w:rsidRDefault="00000000" w:rsidP="00EE2CCC">
      <w:pPr>
        <w:rPr>
          <w:lang w:val="en-ID"/>
        </w:rPr>
      </w:pPr>
      <w:r w:rsidRPr="008C54D5">
        <w:rPr>
          <w:lang w:val="en-ID"/>
        </w:rPr>
        <w:t>Baris 1-6 memeriksa apakah parameter sprite tersedia. Jika ada, nama sprite diambil (sprite.name) dan dihapus spasi berlebih menggunakan Trim(), kemudian disimpan ke variabel correctAnswer. Langkah ini memastikan jawaban yang benar tersimpan secara konsisten dari gambar kanji yang digunakan. Fungsi ini juga menampilkan log di konsol untuk memudahkan pengembang melacak jawaban yang diset setiap ronde.</w:t>
      </w:r>
      <w:r>
        <w:rPr>
          <w:lang w:val="en-ID"/>
        </w:rPr>
        <w:t xml:space="preserve"> </w:t>
      </w:r>
      <w:r w:rsidRPr="008C54D5">
        <w:rPr>
          <w:lang w:val="en-ID"/>
        </w:rPr>
        <w:t>Baris 7-11 menangani kondisi ketika sprite bernilai null. Jika sprite tidak tersedia, fungsi menampilkan pesan error di konsol sehingga pengembang dapat mengetahui adanya kesalahan pada proses pengaturan jawaban. Hal ini mencegah sistem menerima input kosong yang dapat mengganggu alur permainan.</w:t>
      </w:r>
    </w:p>
    <w:p w14:paraId="77D22C16" w14:textId="77777777" w:rsidR="00EE2CCC" w:rsidRPr="0001212D" w:rsidRDefault="00EE2CCC" w:rsidP="00EE2CCC">
      <w:pPr>
        <w:pStyle w:val="STTSAlgoritmaContent"/>
        <w:numPr>
          <w:ilvl w:val="0"/>
          <w:numId w:val="0"/>
        </w:numPr>
        <w:ind w:left="360" w:hanging="360"/>
        <w:rPr>
          <w:lang w:val="en-ID"/>
        </w:rPr>
      </w:pPr>
    </w:p>
    <w:p w14:paraId="54F24994" w14:textId="26779A26" w:rsidR="00EE2CCC" w:rsidRPr="0001212D" w:rsidRDefault="00000000" w:rsidP="00EE2CCC">
      <w:pPr>
        <w:pStyle w:val="STTSAlgoritma"/>
      </w:pPr>
      <w:r>
        <w:t xml:space="preserve">Segmen Program </w:t>
      </w:r>
      <w:r w:rsidR="00E00577">
        <w:t>5.28</w:t>
      </w:r>
      <w:r>
        <w:t xml:space="preserve"> Script CompareAnswer</w:t>
      </w:r>
    </w:p>
    <w:p w14:paraId="6DFDA57A" w14:textId="77777777" w:rsidR="00EE2CCC" w:rsidRPr="008C54D5" w:rsidRDefault="00000000">
      <w:pPr>
        <w:pStyle w:val="STTSAlgoritmaContent"/>
        <w:numPr>
          <w:ilvl w:val="0"/>
          <w:numId w:val="53"/>
        </w:numPr>
        <w:rPr>
          <w:lang w:val="en-ID"/>
        </w:rPr>
      </w:pPr>
      <w:r w:rsidRPr="008C54D5">
        <w:rPr>
          <w:lang w:val="en-ID"/>
        </w:rPr>
        <w:t xml:space="preserve">string cleanUser = userAnswer.Replace(" ", "").Replace("\n", </w:t>
      </w:r>
    </w:p>
    <w:p w14:paraId="36C23D0C" w14:textId="77777777" w:rsidR="00EE2CCC" w:rsidRPr="0001212D" w:rsidRDefault="00000000" w:rsidP="00EE2CCC">
      <w:pPr>
        <w:pStyle w:val="STTSAlgoritmaContent"/>
        <w:rPr>
          <w:lang w:val="en-ID"/>
        </w:rPr>
      </w:pPr>
      <w:r w:rsidRPr="0001212D">
        <w:rPr>
          <w:lang w:val="en-ID"/>
        </w:rPr>
        <w:t>"").Replace("\r", "").Trim();</w:t>
      </w:r>
    </w:p>
    <w:p w14:paraId="54ACB56C" w14:textId="77777777" w:rsidR="00EE2CCC" w:rsidRDefault="00000000" w:rsidP="00EE2CCC">
      <w:pPr>
        <w:pStyle w:val="STTSAlgoritmaContent"/>
        <w:rPr>
          <w:lang w:val="en-ID"/>
        </w:rPr>
      </w:pPr>
      <w:r w:rsidRPr="0001212D">
        <w:rPr>
          <w:lang w:val="en-ID"/>
        </w:rPr>
        <w:t xml:space="preserve">string cleanCorrect = correctAnswer.Replace(" ", </w:t>
      </w:r>
    </w:p>
    <w:p w14:paraId="00B8D5B1" w14:textId="77777777" w:rsidR="00EE2CCC" w:rsidRPr="0001212D" w:rsidRDefault="00000000" w:rsidP="00EE2CCC">
      <w:pPr>
        <w:pStyle w:val="STTSAlgoritmaContent"/>
        <w:rPr>
          <w:lang w:val="en-ID"/>
        </w:rPr>
      </w:pPr>
      <w:r w:rsidRPr="0001212D">
        <w:rPr>
          <w:lang w:val="en-ID"/>
        </w:rPr>
        <w:t>"").Replace("\n", "").Replace("\r", "").Trim();</w:t>
      </w:r>
    </w:p>
    <w:p w14:paraId="4DEA9887" w14:textId="77777777" w:rsidR="00EE2CCC" w:rsidRDefault="00000000" w:rsidP="00EE2CCC">
      <w:pPr>
        <w:pStyle w:val="STTSAlgoritmaContent"/>
        <w:rPr>
          <w:lang w:val="en-ID"/>
        </w:rPr>
      </w:pPr>
      <w:r w:rsidRPr="0001212D">
        <w:rPr>
          <w:lang w:val="en-ID"/>
        </w:rPr>
        <w:t xml:space="preserve">bool isEqual = string.Equals(cleanUser, cleanCorrect, </w:t>
      </w:r>
    </w:p>
    <w:p w14:paraId="3BEA59D9" w14:textId="77777777" w:rsidR="00EE2CCC" w:rsidRPr="0001212D" w:rsidRDefault="00000000" w:rsidP="00EE2CCC">
      <w:pPr>
        <w:pStyle w:val="STTSAlgoritmaContent"/>
        <w:rPr>
          <w:lang w:val="en-ID"/>
        </w:rPr>
      </w:pPr>
      <w:r w:rsidRPr="0001212D">
        <w:rPr>
          <w:lang w:val="en-ID"/>
        </w:rPr>
        <w:t>StringComparison.OrdinalIgnoreCase);</w:t>
      </w:r>
    </w:p>
    <w:p w14:paraId="2885A0DE" w14:textId="77777777" w:rsidR="00EE2CCC" w:rsidRDefault="00000000" w:rsidP="00EE2CCC">
      <w:pPr>
        <w:pStyle w:val="STTSAlgoritmaContent"/>
        <w:rPr>
          <w:lang w:val="en-ID"/>
        </w:rPr>
      </w:pPr>
      <w:r w:rsidRPr="0001212D">
        <w:rPr>
          <w:lang w:val="en-ID"/>
        </w:rPr>
        <w:t>return isEqual;</w:t>
      </w:r>
    </w:p>
    <w:p w14:paraId="29791F9E" w14:textId="77777777" w:rsidR="00EE2CCC" w:rsidRDefault="00EE2CCC" w:rsidP="00EE2CCC">
      <w:pPr>
        <w:pStyle w:val="STTSAlgoritmaContent"/>
        <w:numPr>
          <w:ilvl w:val="0"/>
          <w:numId w:val="0"/>
        </w:numPr>
        <w:ind w:left="360" w:hanging="360"/>
        <w:rPr>
          <w:lang w:val="en-ID"/>
        </w:rPr>
      </w:pPr>
    </w:p>
    <w:p w14:paraId="26BEC85E" w14:textId="77777777" w:rsidR="00EE2CCC" w:rsidRPr="0044523B" w:rsidRDefault="00000000" w:rsidP="00EE2CCC">
      <w:pPr>
        <w:rPr>
          <w:lang w:val="en-ID"/>
        </w:rPr>
      </w:pPr>
      <w:r w:rsidRPr="0044523B">
        <w:rPr>
          <w:lang w:val="en-ID"/>
        </w:rPr>
        <w:lastRenderedPageBreak/>
        <w:t>Baris 1-2 membersihkan jawaban pemain (userAnswer) dari spasi, karakter newline (\n) dan carriage return (\r), kemudian melakukan Trim() untuk menghapus spasi di awal atau akhir. Langkah ini memastikan perbandingan jawaban tidak terganggu oleh format atau spasi yang tidak konsisten.</w:t>
      </w:r>
      <w:r>
        <w:rPr>
          <w:lang w:val="en-ID"/>
        </w:rPr>
        <w:t xml:space="preserve"> </w:t>
      </w:r>
      <w:r w:rsidRPr="0044523B">
        <w:rPr>
          <w:lang w:val="en-ID"/>
        </w:rPr>
        <w:t>Baris 3-4 melakukan proses yang sama pada jawaban yang benar (correctAnswer), sehingga kedua string yang dibandingkan berada dalam bentuk standar tanpa karakter tambahan yang tidak diperlukan.</w:t>
      </w:r>
    </w:p>
    <w:p w14:paraId="00197B12" w14:textId="77777777" w:rsidR="00EE2CCC" w:rsidRPr="0044523B" w:rsidRDefault="00EE2CCC" w:rsidP="00EE2CCC">
      <w:pPr>
        <w:rPr>
          <w:lang w:val="en-ID"/>
        </w:rPr>
      </w:pPr>
    </w:p>
    <w:p w14:paraId="13B28C45" w14:textId="61648C0A" w:rsidR="00EE2CCC" w:rsidRDefault="00000000" w:rsidP="00D84673">
      <w:pPr>
        <w:rPr>
          <w:lang w:val="en-ID"/>
        </w:rPr>
      </w:pPr>
      <w:r w:rsidRPr="0044523B">
        <w:rPr>
          <w:lang w:val="en-ID"/>
        </w:rPr>
        <w:t>Baris 5-6 membandingkan kedua string menggunakan string.Equals() dengan opsi OrdinalIgnoreCase, yang berarti perbandingan tidak peka terhadap huruf besar/kecil. Hal ini memungkinkan jawaban pemain yang memiliki perbedaan kapitalisasi tetap dianggap benar.</w:t>
      </w:r>
      <w:r>
        <w:rPr>
          <w:lang w:val="en-ID"/>
        </w:rPr>
        <w:t xml:space="preserve"> </w:t>
      </w:r>
      <w:r w:rsidRPr="0044523B">
        <w:rPr>
          <w:lang w:val="en-ID"/>
        </w:rPr>
        <w:t>Baris 7 mengembalikan hasil perbandingan dalam bentuk boolean (true jika jawaban benar, false jika salah), sehingga dapat digunakan dalam logika penilaian dan feedback permainan.</w:t>
      </w:r>
    </w:p>
    <w:p w14:paraId="2F8F9B9E" w14:textId="77777777" w:rsidR="008F0545" w:rsidRPr="008F0545" w:rsidRDefault="008F0545" w:rsidP="008F0545">
      <w:pPr>
        <w:pStyle w:val="STTSAlgoritmaContent"/>
        <w:numPr>
          <w:ilvl w:val="0"/>
          <w:numId w:val="0"/>
        </w:numPr>
        <w:ind w:left="360" w:hanging="360"/>
        <w:rPr>
          <w:lang w:val="en-ID"/>
        </w:rPr>
      </w:pPr>
    </w:p>
    <w:p w14:paraId="401BBDDD" w14:textId="16E78295" w:rsidR="00411938" w:rsidRPr="006626E5" w:rsidRDefault="00000000" w:rsidP="00411938">
      <w:pPr>
        <w:pStyle w:val="STTSAlgoritma"/>
      </w:pPr>
      <w:r>
        <w:t xml:space="preserve">Segmen Program </w:t>
      </w:r>
      <w:r w:rsidR="00DE4A3C">
        <w:t>5.2</w:t>
      </w:r>
      <w:r w:rsidR="00E00577">
        <w:t>9</w:t>
      </w:r>
      <w:r>
        <w:t xml:space="preserve"> Script </w:t>
      </w:r>
      <w:r w:rsidR="00905421">
        <w:t>HandleCorrectAnswer</w:t>
      </w:r>
    </w:p>
    <w:p w14:paraId="1E08CA11" w14:textId="77777777" w:rsidR="00905421" w:rsidRPr="00905421" w:rsidRDefault="00000000">
      <w:pPr>
        <w:pStyle w:val="STTSAlgoritmaContent"/>
        <w:numPr>
          <w:ilvl w:val="0"/>
          <w:numId w:val="34"/>
        </w:numPr>
        <w:rPr>
          <w:lang w:val="en-ID"/>
        </w:rPr>
      </w:pPr>
      <w:r w:rsidRPr="00905421">
        <w:rPr>
          <w:lang w:val="en-ID"/>
        </w:rPr>
        <w:t xml:space="preserve">Debug.Log($"[{gameObject.name}] Jawaban BENAR! Tembok </w:t>
      </w:r>
    </w:p>
    <w:p w14:paraId="7F298088" w14:textId="4210EAB4" w:rsidR="008F0545" w:rsidRDefault="00000000" w:rsidP="008F0545">
      <w:pPr>
        <w:pStyle w:val="STTSAlgoritmaContent"/>
        <w:rPr>
          <w:lang w:val="en-ID"/>
        </w:rPr>
      </w:pPr>
      <w:r w:rsidRPr="008F0545">
        <w:rPr>
          <w:lang w:val="en-ID"/>
        </w:rPr>
        <w:t>terbuka.");</w:t>
      </w:r>
    </w:p>
    <w:p w14:paraId="18361A20" w14:textId="4C449C35" w:rsidR="008F0545" w:rsidRPr="008F0545" w:rsidRDefault="00000000" w:rsidP="008F0545">
      <w:pPr>
        <w:pStyle w:val="STTSAlgoritmaContent"/>
        <w:rPr>
          <w:lang w:val="en-ID"/>
        </w:rPr>
      </w:pPr>
      <w:r w:rsidRPr="008F0545">
        <w:rPr>
          <w:lang w:val="en-ID"/>
        </w:rPr>
        <w:t>if (materialBenar != null &amp;&amp; wallRenderer != null)</w:t>
      </w:r>
    </w:p>
    <w:p w14:paraId="6E94F884" w14:textId="766C4874" w:rsidR="008F0545" w:rsidRPr="008F0545" w:rsidRDefault="00000000" w:rsidP="008F0545">
      <w:pPr>
        <w:pStyle w:val="STTSAlgoritmaContent"/>
        <w:rPr>
          <w:lang w:val="en-ID"/>
        </w:rPr>
      </w:pPr>
      <w:r>
        <w:rPr>
          <w:lang w:val="en-ID"/>
        </w:rPr>
        <w:t xml:space="preserve">   </w:t>
      </w:r>
      <w:r w:rsidRPr="008F0545">
        <w:rPr>
          <w:lang w:val="en-ID"/>
        </w:rPr>
        <w:t>{</w:t>
      </w:r>
    </w:p>
    <w:p w14:paraId="640ED750" w14:textId="07B57900" w:rsidR="008F0545" w:rsidRPr="008F0545" w:rsidRDefault="00000000" w:rsidP="008F0545">
      <w:pPr>
        <w:pStyle w:val="STTSAlgoritmaContent"/>
        <w:rPr>
          <w:lang w:val="en-ID"/>
        </w:rPr>
      </w:pPr>
      <w:r w:rsidRPr="008F0545">
        <w:rPr>
          <w:lang w:val="en-ID"/>
        </w:rPr>
        <w:t xml:space="preserve">   </w:t>
      </w:r>
      <w:r>
        <w:rPr>
          <w:lang w:val="en-ID"/>
        </w:rPr>
        <w:t xml:space="preserve">   </w:t>
      </w:r>
      <w:r w:rsidRPr="008F0545">
        <w:rPr>
          <w:lang w:val="en-ID"/>
        </w:rPr>
        <w:t>wallRenderer.material = materialBenar;</w:t>
      </w:r>
    </w:p>
    <w:p w14:paraId="21C8869F" w14:textId="2F5BE181" w:rsidR="008F0545" w:rsidRDefault="00000000" w:rsidP="008F0545">
      <w:pPr>
        <w:pStyle w:val="STTSAlgoritmaContent"/>
        <w:rPr>
          <w:lang w:val="en-ID"/>
        </w:rPr>
      </w:pPr>
      <w:r w:rsidRPr="008F0545">
        <w:rPr>
          <w:lang w:val="en-ID"/>
        </w:rPr>
        <w:t xml:space="preserve">   }</w:t>
      </w:r>
    </w:p>
    <w:p w14:paraId="1B35E062" w14:textId="02FE2D7A" w:rsidR="00E6660B" w:rsidRPr="00E6660B" w:rsidRDefault="00000000" w:rsidP="00E6660B">
      <w:pPr>
        <w:pStyle w:val="STTSAlgoritmaContent"/>
        <w:rPr>
          <w:lang w:val="en-ID"/>
        </w:rPr>
      </w:pPr>
      <w:r w:rsidRPr="00E6660B">
        <w:rPr>
          <w:lang w:val="en-ID"/>
        </w:rPr>
        <w:t xml:space="preserve">ReportAnswer(correctWord, quality: </w:t>
      </w:r>
      <w:r>
        <w:rPr>
          <w:lang w:val="en-ID"/>
        </w:rPr>
        <w:t>5</w:t>
      </w:r>
      <w:r w:rsidRPr="00E6660B">
        <w:rPr>
          <w:lang w:val="en-ID"/>
        </w:rPr>
        <w:t>);</w:t>
      </w:r>
    </w:p>
    <w:p w14:paraId="239C5954" w14:textId="57EC5D6A" w:rsidR="00411938" w:rsidRDefault="00000000" w:rsidP="008F0545">
      <w:pPr>
        <w:pStyle w:val="STTSAlgoritmaContent"/>
        <w:rPr>
          <w:lang w:val="en-ID"/>
        </w:rPr>
      </w:pPr>
      <w:r w:rsidRPr="008F0545">
        <w:rPr>
          <w:lang w:val="en-ID"/>
        </w:rPr>
        <w:t>Invoke("OpenWall", 0.5f);</w:t>
      </w:r>
    </w:p>
    <w:p w14:paraId="3A99C8B0" w14:textId="77777777" w:rsidR="00D807AE" w:rsidRDefault="00D807AE" w:rsidP="00D807AE">
      <w:pPr>
        <w:pStyle w:val="STTSAlgoritmaContent"/>
        <w:numPr>
          <w:ilvl w:val="0"/>
          <w:numId w:val="0"/>
        </w:numPr>
        <w:ind w:left="360" w:hanging="360"/>
        <w:rPr>
          <w:lang w:val="en-ID"/>
        </w:rPr>
      </w:pPr>
    </w:p>
    <w:p w14:paraId="0B5822B9" w14:textId="713153DF" w:rsidR="00D807AE" w:rsidRDefault="00000000" w:rsidP="00D807AE">
      <w:pPr>
        <w:rPr>
          <w:lang w:val="en-ID"/>
        </w:rPr>
      </w:pPr>
      <w:r w:rsidRPr="00D807AE">
        <w:rPr>
          <w:lang w:val="en-ID"/>
        </w:rPr>
        <w:t>Baris 1-2 mencatat pesan log bahwa pemain telah memberikan jawaban yang benar. Debug.Log menampilkan nama game object yang terkait sehingga memudahkan developer memonitor event jawaban benar. Hal ini membantu proses debugging dan verifikasi alur permainan.</w:t>
      </w:r>
      <w:r>
        <w:rPr>
          <w:lang w:val="en-ID"/>
        </w:rPr>
        <w:t xml:space="preserve"> </w:t>
      </w:r>
      <w:r w:rsidRPr="00D807AE">
        <w:rPr>
          <w:lang w:val="en-ID"/>
        </w:rPr>
        <w:t>Baris 3-6 memeriksa apakah materialBenar dan wallRenderer tersedia. Jika kedua komponen ada, material dari wallRenderer diubah sesuai materialBenar, memberikan efek visual bahwa tembok telah “aktif” atau menandai jawaban benar secara visual. Ini membuat feedback visual bagi pemain menjadi jelas dan konsisten</w:t>
      </w:r>
      <w:r w:rsidR="00E6660B">
        <w:rPr>
          <w:lang w:val="en-ID"/>
        </w:rPr>
        <w:t xml:space="preserve">. </w:t>
      </w:r>
      <w:r w:rsidR="00E6660B" w:rsidRPr="00E6660B">
        <w:rPr>
          <w:lang w:val="en-ID"/>
        </w:rPr>
        <w:t xml:space="preserve">Setelah itu, pada baris 7, hasil jawaban pemain langsung diproses oleh sistem </w:t>
      </w:r>
      <w:r w:rsidR="00E6660B" w:rsidRPr="00E6660B">
        <w:rPr>
          <w:i/>
          <w:iCs/>
          <w:lang w:val="en-ID"/>
        </w:rPr>
        <w:t>spaced repetition</w:t>
      </w:r>
      <w:r w:rsidR="00E6660B" w:rsidRPr="00E6660B">
        <w:rPr>
          <w:lang w:val="en-ID"/>
        </w:rPr>
        <w:t xml:space="preserve"> untuk memperbarui interval pengulangan kosakata </w:t>
      </w:r>
      <w:r w:rsidR="00E6660B">
        <w:rPr>
          <w:lang w:val="en-ID"/>
        </w:rPr>
        <w:t>dengan kualitas 5 yang artinya terbaik karena jawaban sudah benar</w:t>
      </w:r>
      <w:r w:rsidRPr="00D807AE">
        <w:rPr>
          <w:lang w:val="en-ID"/>
        </w:rPr>
        <w:t>.</w:t>
      </w:r>
      <w:r>
        <w:rPr>
          <w:lang w:val="en-ID"/>
        </w:rPr>
        <w:t xml:space="preserve"> </w:t>
      </w:r>
      <w:r w:rsidRPr="00E6660B">
        <w:rPr>
          <w:lang w:val="en-ID"/>
        </w:rPr>
        <w:t>Baris</w:t>
      </w:r>
      <w:r w:rsidRPr="00D807AE">
        <w:rPr>
          <w:lang w:val="en-ID"/>
        </w:rPr>
        <w:t xml:space="preserve"> </w:t>
      </w:r>
      <w:r w:rsidR="00E6660B">
        <w:rPr>
          <w:lang w:val="en-ID"/>
        </w:rPr>
        <w:t>8</w:t>
      </w:r>
      <w:r w:rsidRPr="00D807AE">
        <w:rPr>
          <w:lang w:val="en-ID"/>
        </w:rPr>
        <w:t xml:space="preserve"> memanggil fungsi OpenWall() menggunakan </w:t>
      </w:r>
      <w:r w:rsidRPr="00D807AE">
        <w:rPr>
          <w:lang w:val="en-ID"/>
        </w:rPr>
        <w:lastRenderedPageBreak/>
        <w:t>Invoke dengan delay 0,5 detik. Delay ini memberikan efek transisi sebelum tembok benar-benar terbuka, sehingga interaksi terasa lebih halus dan gameplay lebih menarik.</w:t>
      </w:r>
    </w:p>
    <w:p w14:paraId="73CBFCE4" w14:textId="77777777" w:rsidR="008F0545" w:rsidRPr="008F0545" w:rsidRDefault="008F0545" w:rsidP="008F0545">
      <w:pPr>
        <w:pStyle w:val="STTSAlgoritmaContent"/>
        <w:numPr>
          <w:ilvl w:val="0"/>
          <w:numId w:val="0"/>
        </w:numPr>
        <w:rPr>
          <w:lang w:val="en-ID"/>
        </w:rPr>
      </w:pPr>
    </w:p>
    <w:p w14:paraId="1C5915DD" w14:textId="40E438DD" w:rsidR="00411938" w:rsidRPr="006626E5" w:rsidRDefault="00000000" w:rsidP="00411938">
      <w:pPr>
        <w:pStyle w:val="STTSAlgoritma"/>
      </w:pPr>
      <w:r>
        <w:t xml:space="preserve">Segmen Program </w:t>
      </w:r>
      <w:r w:rsidR="00DE4A3C">
        <w:t>5.</w:t>
      </w:r>
      <w:r w:rsidR="00E00577">
        <w:t>30</w:t>
      </w:r>
      <w:r>
        <w:t xml:space="preserve"> Script </w:t>
      </w:r>
      <w:r w:rsidR="008E5E98">
        <w:t>HandleIncorrectAnswer</w:t>
      </w:r>
    </w:p>
    <w:p w14:paraId="231767C4" w14:textId="1DAC7B8A" w:rsidR="008E5E98" w:rsidRPr="008E5E98" w:rsidRDefault="00000000">
      <w:pPr>
        <w:pStyle w:val="STTSAlgoritmaContent"/>
        <w:numPr>
          <w:ilvl w:val="0"/>
          <w:numId w:val="32"/>
        </w:numPr>
        <w:rPr>
          <w:lang w:val="en-ID"/>
        </w:rPr>
      </w:pPr>
      <w:r w:rsidRPr="008E5E98">
        <w:rPr>
          <w:lang w:val="en-ID"/>
        </w:rPr>
        <w:t>Debug.Log($"[{gameObject.name}] Jawaban SALAH! Coba lagi.");</w:t>
      </w:r>
    </w:p>
    <w:p w14:paraId="36FBB3F3" w14:textId="1C2FC82A" w:rsidR="008E5E98" w:rsidRPr="008E5E98" w:rsidRDefault="00000000">
      <w:pPr>
        <w:pStyle w:val="STTSAlgoritmaContent"/>
        <w:numPr>
          <w:ilvl w:val="0"/>
          <w:numId w:val="32"/>
        </w:numPr>
        <w:rPr>
          <w:lang w:val="en-ID"/>
        </w:rPr>
      </w:pPr>
      <w:r w:rsidRPr="008E5E98">
        <w:rPr>
          <w:lang w:val="en-ID"/>
        </w:rPr>
        <w:t>if (materialSalah != null &amp;&amp; wallRenderer != null)</w:t>
      </w:r>
    </w:p>
    <w:p w14:paraId="57CFCFD4" w14:textId="5369C336" w:rsidR="008E5E98" w:rsidRPr="008E5E98" w:rsidRDefault="00000000">
      <w:pPr>
        <w:pStyle w:val="STTSAlgoritmaContent"/>
        <w:numPr>
          <w:ilvl w:val="0"/>
          <w:numId w:val="32"/>
        </w:numPr>
        <w:rPr>
          <w:lang w:val="en-ID"/>
        </w:rPr>
      </w:pPr>
      <w:r w:rsidRPr="008E5E98">
        <w:rPr>
          <w:lang w:val="en-ID"/>
        </w:rPr>
        <w:t>{</w:t>
      </w:r>
    </w:p>
    <w:p w14:paraId="69FE82C7" w14:textId="0A8272AA" w:rsidR="008E5E98" w:rsidRPr="008E5E98" w:rsidRDefault="00000000">
      <w:pPr>
        <w:pStyle w:val="STTSAlgoritmaContent"/>
        <w:numPr>
          <w:ilvl w:val="0"/>
          <w:numId w:val="32"/>
        </w:numPr>
        <w:rPr>
          <w:lang w:val="en-ID"/>
        </w:rPr>
      </w:pPr>
      <w:r>
        <w:rPr>
          <w:lang w:val="en-ID"/>
        </w:rPr>
        <w:t xml:space="preserve">   </w:t>
      </w:r>
      <w:r w:rsidRPr="008E5E98">
        <w:rPr>
          <w:lang w:val="en-ID"/>
        </w:rPr>
        <w:t>CancelInvoke("ResetMaterial");</w:t>
      </w:r>
    </w:p>
    <w:p w14:paraId="63EC0573" w14:textId="4975A4DF" w:rsidR="008E5E98" w:rsidRPr="008E5E98" w:rsidRDefault="00000000">
      <w:pPr>
        <w:pStyle w:val="STTSAlgoritmaContent"/>
        <w:numPr>
          <w:ilvl w:val="0"/>
          <w:numId w:val="32"/>
        </w:numPr>
        <w:rPr>
          <w:lang w:val="en-ID"/>
        </w:rPr>
      </w:pPr>
      <w:r w:rsidRPr="008E5E98">
        <w:rPr>
          <w:lang w:val="en-ID"/>
        </w:rPr>
        <w:t xml:space="preserve">   wallRenderer.material = materialSalah;</w:t>
      </w:r>
    </w:p>
    <w:p w14:paraId="709A01F6" w14:textId="4142D2EF" w:rsidR="008E5E98" w:rsidRPr="008E5E98" w:rsidRDefault="00000000">
      <w:pPr>
        <w:pStyle w:val="STTSAlgoritmaContent"/>
        <w:numPr>
          <w:ilvl w:val="0"/>
          <w:numId w:val="32"/>
        </w:numPr>
        <w:rPr>
          <w:lang w:val="en-ID"/>
        </w:rPr>
      </w:pPr>
      <w:r w:rsidRPr="008E5E98">
        <w:rPr>
          <w:lang w:val="en-ID"/>
        </w:rPr>
        <w:t xml:space="preserve">   Invoke("ResetMaterial", 1f);</w:t>
      </w:r>
    </w:p>
    <w:p w14:paraId="735D6AF3" w14:textId="0DADC962" w:rsidR="008C54D5" w:rsidRDefault="00000000">
      <w:pPr>
        <w:pStyle w:val="STTSAlgoritmaContent"/>
        <w:numPr>
          <w:ilvl w:val="0"/>
          <w:numId w:val="32"/>
        </w:numPr>
        <w:rPr>
          <w:lang w:val="en-ID"/>
        </w:rPr>
      </w:pPr>
      <w:r w:rsidRPr="008E5E98">
        <w:rPr>
          <w:lang w:val="en-ID"/>
        </w:rPr>
        <w:t>}</w:t>
      </w:r>
    </w:p>
    <w:p w14:paraId="0A62D8DE" w14:textId="325941AA" w:rsidR="00E6660B" w:rsidRDefault="00000000">
      <w:pPr>
        <w:pStyle w:val="STTSAlgoritmaContent"/>
        <w:numPr>
          <w:ilvl w:val="0"/>
          <w:numId w:val="32"/>
        </w:numPr>
        <w:rPr>
          <w:lang w:val="en-ID"/>
        </w:rPr>
      </w:pPr>
      <w:r w:rsidRPr="00E6660B">
        <w:rPr>
          <w:lang w:val="en-ID"/>
        </w:rPr>
        <w:t xml:space="preserve">ReportAnswer(correctWord, quality: </w:t>
      </w:r>
      <w:r>
        <w:rPr>
          <w:lang w:val="en-ID"/>
        </w:rPr>
        <w:t>0</w:t>
      </w:r>
      <w:r w:rsidRPr="00E6660B">
        <w:rPr>
          <w:lang w:val="en-ID"/>
        </w:rPr>
        <w:t>);</w:t>
      </w:r>
    </w:p>
    <w:p w14:paraId="09FF113D" w14:textId="77777777" w:rsidR="008C54D5" w:rsidRDefault="008C54D5" w:rsidP="008C54D5">
      <w:pPr>
        <w:pStyle w:val="STTSAlgoritmaContent"/>
        <w:numPr>
          <w:ilvl w:val="0"/>
          <w:numId w:val="0"/>
        </w:numPr>
        <w:ind w:left="360" w:hanging="360"/>
        <w:rPr>
          <w:lang w:val="en-ID"/>
        </w:rPr>
      </w:pPr>
    </w:p>
    <w:p w14:paraId="07DE123E" w14:textId="3A56BC0E" w:rsidR="008C54D5" w:rsidRDefault="00000000" w:rsidP="008C54D5">
      <w:pPr>
        <w:rPr>
          <w:lang w:val="en-ID"/>
        </w:rPr>
      </w:pPr>
      <w:r w:rsidRPr="008C54D5">
        <w:rPr>
          <w:lang w:val="en-ID"/>
        </w:rPr>
        <w:t>Baris 1 mencatat log bahwa pemain memasukkan jawaban yang salah. Pesan ini mencakup nama objek terkait, sehingga memudahkan developer memonitor kejadian kesalahan secara spesifik dalam game. Logging ini juga berguna untuk debugging dan evaluasi gameplay.</w:t>
      </w:r>
      <w:r>
        <w:rPr>
          <w:lang w:val="en-ID"/>
        </w:rPr>
        <w:t xml:space="preserve"> </w:t>
      </w:r>
      <w:r w:rsidRPr="008C54D5">
        <w:rPr>
          <w:lang w:val="en-ID"/>
        </w:rPr>
        <w:t>Baris 2-6 memeriksa apakah materialSalah dan wallRenderer tersedia. Jika kedua komponen ada, fungsi CancelInvoke("ResetMaterial") dipanggil untuk memastikan tidak ada panggilan lama yang tertunda, sehingga perubahan material tidak bertabrakan. Material pada wallRenderer kemudian diubah ke materialSalah untuk memberikan feedback visual kepada pemain. Selanjutnya, Invoke("ResetMaterial", 1f) dijalankan agar material kembali ke kondisi semula setelah 1 detik, memberi efek transisi yang jelas antara kesalahan dan kesiapan coba lagi.</w:t>
      </w:r>
      <w:r w:rsidR="00E6660B">
        <w:rPr>
          <w:lang w:val="en-ID"/>
        </w:rPr>
        <w:t xml:space="preserve"> P</w:t>
      </w:r>
      <w:r w:rsidR="00E6660B" w:rsidRPr="00E6660B">
        <w:rPr>
          <w:lang w:val="en-ID"/>
        </w:rPr>
        <w:t xml:space="preserve">ada baris </w:t>
      </w:r>
      <w:r w:rsidR="00E6660B">
        <w:rPr>
          <w:lang w:val="en-ID"/>
        </w:rPr>
        <w:t>8</w:t>
      </w:r>
      <w:r w:rsidR="00E6660B" w:rsidRPr="00E6660B">
        <w:rPr>
          <w:lang w:val="en-ID"/>
        </w:rPr>
        <w:t xml:space="preserve">, hasil jawaban pemain langsung diproses oleh sistem </w:t>
      </w:r>
      <w:r w:rsidR="00E6660B" w:rsidRPr="00E6660B">
        <w:rPr>
          <w:i/>
          <w:iCs/>
          <w:lang w:val="en-ID"/>
        </w:rPr>
        <w:t>spaced repetition</w:t>
      </w:r>
      <w:r w:rsidR="00E6660B" w:rsidRPr="00E6660B">
        <w:rPr>
          <w:lang w:val="en-ID"/>
        </w:rPr>
        <w:t xml:space="preserve"> untuk memperbarui interval pengulangan kosakata </w:t>
      </w:r>
      <w:r w:rsidR="00E6660B">
        <w:rPr>
          <w:lang w:val="en-ID"/>
        </w:rPr>
        <w:t>dengan kualitas 0 yang artinya terburuk karena jawaban salah.</w:t>
      </w:r>
    </w:p>
    <w:p w14:paraId="46FC3BCC" w14:textId="77777777" w:rsidR="008C54D5" w:rsidRPr="008C54D5" w:rsidRDefault="008C54D5" w:rsidP="008C54D5">
      <w:pPr>
        <w:pStyle w:val="STTSAlgoritmaContent"/>
        <w:numPr>
          <w:ilvl w:val="0"/>
          <w:numId w:val="0"/>
        </w:numPr>
        <w:ind w:left="360" w:hanging="360"/>
        <w:rPr>
          <w:lang w:val="en-ID"/>
        </w:rPr>
      </w:pPr>
    </w:p>
    <w:p w14:paraId="71F62D30" w14:textId="77777777" w:rsidR="008C54D5" w:rsidRPr="008C54D5" w:rsidRDefault="008C54D5" w:rsidP="008C54D5">
      <w:pPr>
        <w:pStyle w:val="STTSAlgoritmaContent"/>
        <w:numPr>
          <w:ilvl w:val="0"/>
          <w:numId w:val="0"/>
        </w:numPr>
        <w:ind w:left="360" w:hanging="360"/>
        <w:rPr>
          <w:lang w:val="en-ID"/>
        </w:rPr>
      </w:pPr>
    </w:p>
    <w:p w14:paraId="284A8849" w14:textId="05987340" w:rsidR="00411938" w:rsidRPr="006626E5" w:rsidRDefault="00000000" w:rsidP="00411938">
      <w:pPr>
        <w:pStyle w:val="STTSAlgoritma"/>
      </w:pPr>
      <w:r>
        <w:t xml:space="preserve">Segmen Program </w:t>
      </w:r>
      <w:r w:rsidR="00DE4A3C">
        <w:t>5.3</w:t>
      </w:r>
      <w:r w:rsidR="00E00577">
        <w:t>1</w:t>
      </w:r>
      <w:r>
        <w:t xml:space="preserve"> Script </w:t>
      </w:r>
      <w:r w:rsidR="008E5E98">
        <w:t>OpenWall</w:t>
      </w:r>
    </w:p>
    <w:p w14:paraId="25B31049" w14:textId="77777777" w:rsidR="008E5E98" w:rsidRPr="008C54D5" w:rsidRDefault="00000000">
      <w:pPr>
        <w:pStyle w:val="STTSAlgoritmaContent"/>
        <w:numPr>
          <w:ilvl w:val="0"/>
          <w:numId w:val="50"/>
        </w:numPr>
        <w:rPr>
          <w:lang w:val="en-ID"/>
        </w:rPr>
      </w:pPr>
      <w:r w:rsidRPr="008C54D5">
        <w:rPr>
          <w:lang w:val="en-ID"/>
        </w:rPr>
        <w:t>Debug.Log($"[{gameObject.name}] Wall opened!");</w:t>
      </w:r>
    </w:p>
    <w:p w14:paraId="2FDEF59A" w14:textId="77777777" w:rsidR="008E5E98" w:rsidRPr="008E5E98" w:rsidRDefault="00000000" w:rsidP="008E5E98">
      <w:pPr>
        <w:pStyle w:val="STTSAlgoritmaContent"/>
        <w:rPr>
          <w:lang w:val="en-ID"/>
        </w:rPr>
      </w:pPr>
      <w:r w:rsidRPr="008E5E98">
        <w:rPr>
          <w:lang w:val="en-ID"/>
        </w:rPr>
        <w:t>gameObject.SetActive(false);</w:t>
      </w:r>
    </w:p>
    <w:p w14:paraId="2ACBB256" w14:textId="77777777" w:rsidR="008E5E98" w:rsidRPr="008E5E98" w:rsidRDefault="00000000" w:rsidP="008E5E98">
      <w:pPr>
        <w:pStyle w:val="STTSAlgoritmaContent"/>
        <w:rPr>
          <w:lang w:val="en-ID"/>
        </w:rPr>
      </w:pPr>
      <w:r w:rsidRPr="008E5E98">
        <w:rPr>
          <w:lang w:val="en-ID"/>
        </w:rPr>
        <w:t>if (kanjiRecognitionManager != null)</w:t>
      </w:r>
    </w:p>
    <w:p w14:paraId="63854776" w14:textId="77777777" w:rsidR="008E5E98" w:rsidRPr="008E5E98" w:rsidRDefault="00000000" w:rsidP="008E5E98">
      <w:pPr>
        <w:pStyle w:val="STTSAlgoritmaContent"/>
        <w:rPr>
          <w:lang w:val="en-ID"/>
        </w:rPr>
      </w:pPr>
      <w:r w:rsidRPr="008E5E98">
        <w:rPr>
          <w:lang w:val="en-ID"/>
        </w:rPr>
        <w:t>{</w:t>
      </w:r>
    </w:p>
    <w:p w14:paraId="7625FF1E" w14:textId="77777777" w:rsidR="008E5E98" w:rsidRDefault="00000000" w:rsidP="008E5E98">
      <w:pPr>
        <w:pStyle w:val="STTSAlgoritmaContent"/>
        <w:rPr>
          <w:lang w:val="en-ID"/>
        </w:rPr>
      </w:pPr>
      <w:r w:rsidRPr="008E5E98">
        <w:rPr>
          <w:lang w:val="en-ID"/>
        </w:rPr>
        <w:t xml:space="preserve">    kanjiRecognitionManager.ResetForNewQuestion();</w:t>
      </w:r>
    </w:p>
    <w:p w14:paraId="0AF65C95" w14:textId="26506B02" w:rsidR="00411938" w:rsidRDefault="00000000" w:rsidP="008E5E98">
      <w:pPr>
        <w:pStyle w:val="STTSAlgoritmaContent"/>
        <w:rPr>
          <w:lang w:val="en-ID"/>
        </w:rPr>
      </w:pPr>
      <w:r w:rsidRPr="008E5E98">
        <w:rPr>
          <w:lang w:val="en-ID"/>
        </w:rPr>
        <w:t>}</w:t>
      </w:r>
    </w:p>
    <w:p w14:paraId="1C526621" w14:textId="77777777" w:rsidR="008E5E98" w:rsidRDefault="008E5E98" w:rsidP="008E5E98">
      <w:pPr>
        <w:pStyle w:val="STTSAlgoritmaContent"/>
        <w:numPr>
          <w:ilvl w:val="0"/>
          <w:numId w:val="0"/>
        </w:numPr>
        <w:ind w:left="360" w:hanging="360"/>
        <w:rPr>
          <w:lang w:val="en-ID"/>
        </w:rPr>
      </w:pPr>
    </w:p>
    <w:p w14:paraId="33F168D4" w14:textId="618422EB" w:rsidR="008C54D5" w:rsidRDefault="00000000" w:rsidP="008C54D5">
      <w:pPr>
        <w:rPr>
          <w:lang w:val="en-ID"/>
        </w:rPr>
      </w:pPr>
      <w:r w:rsidRPr="008C54D5">
        <w:rPr>
          <w:lang w:val="en-ID"/>
        </w:rPr>
        <w:t xml:space="preserve">Baris 1 mencatat log bahwa tembok telah terbuka. Logging ini memudahkan developer memantau jalannya permainan dan memastikan event “wall opened” </w:t>
      </w:r>
      <w:r w:rsidRPr="008C54D5">
        <w:rPr>
          <w:lang w:val="en-ID"/>
        </w:rPr>
        <w:lastRenderedPageBreak/>
        <w:t>tercatat dengan jelas, termasuk nama objek terkait.</w:t>
      </w:r>
      <w:r>
        <w:rPr>
          <w:lang w:val="en-ID"/>
        </w:rPr>
        <w:t xml:space="preserve"> </w:t>
      </w:r>
      <w:r w:rsidRPr="008C54D5">
        <w:rPr>
          <w:lang w:val="en-ID"/>
        </w:rPr>
        <w:t>Baris 2 menonaktifkan objek tembok dengan SetActive(false), sehingga tembok tidak lagi terlihat atau menghalangi jalur pemain. Langkah ini efektif untuk memberikan efek visual bahwa jawaban benar telah memicu perubahan dunia game.</w:t>
      </w:r>
      <w:r>
        <w:rPr>
          <w:lang w:val="en-ID"/>
        </w:rPr>
        <w:t xml:space="preserve"> </w:t>
      </w:r>
      <w:r w:rsidRPr="008C54D5">
        <w:rPr>
          <w:lang w:val="en-ID"/>
        </w:rPr>
        <w:t>Baris 3-6 memeriksa apakah kanjiRecognitionManager tersedia. Jika ada, fungsi ResetForNewQuestion() dipanggil untuk menyiapkan sistem kanji recognition agar siap menerima pertanyaan baru. Hal ini memastikan bahwa setiap ronde pertanyaan baru dapat dimulai tanpa konflik atau data tersisa dari ronde sebelumnya.</w:t>
      </w:r>
    </w:p>
    <w:p w14:paraId="3357DAAC" w14:textId="77777777" w:rsidR="008C54D5" w:rsidRPr="008E5E98" w:rsidRDefault="008C54D5" w:rsidP="008E5E98">
      <w:pPr>
        <w:pStyle w:val="STTSAlgoritmaContent"/>
        <w:numPr>
          <w:ilvl w:val="0"/>
          <w:numId w:val="0"/>
        </w:numPr>
        <w:ind w:left="360" w:hanging="360"/>
        <w:rPr>
          <w:lang w:val="en-ID"/>
        </w:rPr>
      </w:pPr>
    </w:p>
    <w:p w14:paraId="66FE4292" w14:textId="7F6F62E5" w:rsidR="00411938" w:rsidRPr="006626E5" w:rsidRDefault="00000000" w:rsidP="00411938">
      <w:pPr>
        <w:pStyle w:val="STTSAlgoritma"/>
      </w:pPr>
      <w:r>
        <w:t xml:space="preserve">Segmen Program </w:t>
      </w:r>
      <w:r w:rsidR="00DE4A3C">
        <w:t>5.3</w:t>
      </w:r>
      <w:r w:rsidR="00E00577">
        <w:t>2</w:t>
      </w:r>
      <w:r>
        <w:t xml:space="preserve"> Script </w:t>
      </w:r>
      <w:r w:rsidR="000D07AE">
        <w:t>ResetWall</w:t>
      </w:r>
    </w:p>
    <w:p w14:paraId="794B5627" w14:textId="61B11BA1" w:rsidR="000D07AE" w:rsidRPr="008C54D5" w:rsidRDefault="00000000">
      <w:pPr>
        <w:pStyle w:val="STTSAlgoritmaContent"/>
        <w:numPr>
          <w:ilvl w:val="0"/>
          <w:numId w:val="51"/>
        </w:numPr>
        <w:rPr>
          <w:lang w:val="en-ID"/>
        </w:rPr>
      </w:pPr>
      <w:r w:rsidRPr="008C54D5">
        <w:rPr>
          <w:lang w:val="en-ID"/>
        </w:rPr>
        <w:t>ResetMaterial();</w:t>
      </w:r>
    </w:p>
    <w:p w14:paraId="4DB51713" w14:textId="2274CBC2" w:rsidR="000D07AE" w:rsidRPr="000D07AE" w:rsidRDefault="00000000" w:rsidP="000D07AE">
      <w:pPr>
        <w:pStyle w:val="STTSAlgoritmaContent"/>
        <w:rPr>
          <w:lang w:val="en-ID"/>
        </w:rPr>
      </w:pPr>
      <w:r w:rsidRPr="000D07AE">
        <w:rPr>
          <w:lang w:val="en-ID"/>
        </w:rPr>
        <w:t>CancelInvoke();</w:t>
      </w:r>
    </w:p>
    <w:p w14:paraId="25A91EB6" w14:textId="08D55CBA" w:rsidR="000D07AE" w:rsidRPr="000D07AE" w:rsidRDefault="000D07AE" w:rsidP="000D07AE">
      <w:pPr>
        <w:pStyle w:val="STTSAlgoritmaContent"/>
        <w:rPr>
          <w:lang w:val="en-ID"/>
        </w:rPr>
      </w:pPr>
    </w:p>
    <w:p w14:paraId="33A10A7A" w14:textId="77777777" w:rsidR="000D07AE" w:rsidRDefault="00000000" w:rsidP="000D07AE">
      <w:pPr>
        <w:pStyle w:val="STTSAlgoritmaContent"/>
        <w:rPr>
          <w:lang w:val="en-ID"/>
        </w:rPr>
      </w:pPr>
      <w:r w:rsidRPr="000D07AE">
        <w:rPr>
          <w:lang w:val="en-ID"/>
        </w:rPr>
        <w:t>if (kanjiRecognitionManager != null &amp;&amp; kanjiRecognition</w:t>
      </w:r>
    </w:p>
    <w:p w14:paraId="640BE9C8" w14:textId="7461772E" w:rsidR="000D07AE" w:rsidRPr="000D07AE" w:rsidRDefault="00000000" w:rsidP="000D07AE">
      <w:pPr>
        <w:pStyle w:val="STTSAlgoritmaContent"/>
        <w:rPr>
          <w:lang w:val="en-ID"/>
        </w:rPr>
      </w:pPr>
      <w:r w:rsidRPr="000D07AE">
        <w:rPr>
          <w:lang w:val="en-ID"/>
        </w:rPr>
        <w:t>Manager.recognizeButton != null)</w:t>
      </w:r>
    </w:p>
    <w:p w14:paraId="38148A4E" w14:textId="1C45351B" w:rsidR="000D07AE" w:rsidRPr="000D07AE" w:rsidRDefault="00000000" w:rsidP="000D07AE">
      <w:pPr>
        <w:pStyle w:val="STTSAlgoritmaContent"/>
        <w:rPr>
          <w:lang w:val="en-ID"/>
        </w:rPr>
      </w:pPr>
      <w:r w:rsidRPr="000D07AE">
        <w:rPr>
          <w:lang w:val="en-ID"/>
        </w:rPr>
        <w:t>{</w:t>
      </w:r>
    </w:p>
    <w:p w14:paraId="6A8378D1" w14:textId="14B1E82C" w:rsidR="000D07AE" w:rsidRDefault="00000000" w:rsidP="000D07AE">
      <w:pPr>
        <w:pStyle w:val="STTSAlgoritmaContent"/>
        <w:rPr>
          <w:lang w:val="en-ID"/>
        </w:rPr>
      </w:pPr>
      <w:r w:rsidRPr="000D07AE">
        <w:rPr>
          <w:lang w:val="en-ID"/>
        </w:rPr>
        <w:t xml:space="preserve">   kanjiRecognitionManager.recognizeButton.</w:t>
      </w:r>
    </w:p>
    <w:p w14:paraId="070A945A" w14:textId="0EB2ACBD" w:rsidR="000D07AE" w:rsidRPr="000D07AE" w:rsidRDefault="00000000" w:rsidP="000D07AE">
      <w:pPr>
        <w:pStyle w:val="STTSAlgoritmaContent"/>
        <w:rPr>
          <w:lang w:val="en-ID"/>
        </w:rPr>
      </w:pPr>
      <w:r>
        <w:rPr>
          <w:lang w:val="en-ID"/>
        </w:rPr>
        <w:t xml:space="preserve">   </w:t>
      </w:r>
      <w:r w:rsidRPr="000D07AE">
        <w:rPr>
          <w:lang w:val="en-ID"/>
        </w:rPr>
        <w:t>interactable = true;</w:t>
      </w:r>
    </w:p>
    <w:p w14:paraId="3BE9F525" w14:textId="615F941E" w:rsidR="000D07AE" w:rsidRDefault="00000000" w:rsidP="000D07AE">
      <w:pPr>
        <w:pStyle w:val="STTSAlgoritmaContent"/>
        <w:rPr>
          <w:lang w:val="en-ID"/>
        </w:rPr>
      </w:pPr>
      <w:r w:rsidRPr="000D07AE">
        <w:rPr>
          <w:lang w:val="en-ID"/>
        </w:rPr>
        <w:t>}</w:t>
      </w:r>
    </w:p>
    <w:p w14:paraId="774AA87F" w14:textId="77777777" w:rsidR="00E00577" w:rsidRPr="000D07AE" w:rsidRDefault="00E00577" w:rsidP="000D07AE">
      <w:pPr>
        <w:pStyle w:val="STTSAlgoritmaContent"/>
        <w:rPr>
          <w:lang w:val="en-ID"/>
        </w:rPr>
      </w:pPr>
    </w:p>
    <w:p w14:paraId="43A57318" w14:textId="0F0FF528" w:rsidR="000D07AE" w:rsidRPr="000D07AE" w:rsidRDefault="00000000" w:rsidP="000D07AE">
      <w:pPr>
        <w:pStyle w:val="STTSAlgoritmaContent"/>
        <w:rPr>
          <w:lang w:val="en-ID"/>
        </w:rPr>
      </w:pPr>
      <w:r w:rsidRPr="000D07AE">
        <w:rPr>
          <w:lang w:val="en-ID"/>
        </w:rPr>
        <w:t>if (kanjiRecognitionManager != null)</w:t>
      </w:r>
    </w:p>
    <w:p w14:paraId="3D3D4A6B" w14:textId="0C8D2045" w:rsidR="000D07AE" w:rsidRPr="000D07AE" w:rsidRDefault="00000000" w:rsidP="000D07AE">
      <w:pPr>
        <w:pStyle w:val="STTSAlgoritmaContent"/>
        <w:rPr>
          <w:lang w:val="en-ID"/>
        </w:rPr>
      </w:pPr>
      <w:r w:rsidRPr="000D07AE">
        <w:rPr>
          <w:lang w:val="en-ID"/>
        </w:rPr>
        <w:t>{</w:t>
      </w:r>
    </w:p>
    <w:p w14:paraId="69412EDC" w14:textId="674F433A" w:rsidR="000D07AE" w:rsidRDefault="00000000" w:rsidP="000D07AE">
      <w:pPr>
        <w:pStyle w:val="STTSAlgoritmaContent"/>
        <w:rPr>
          <w:lang w:val="en-ID"/>
        </w:rPr>
      </w:pPr>
      <w:r w:rsidRPr="000D07AE">
        <w:rPr>
          <w:lang w:val="en-ID"/>
        </w:rPr>
        <w:t xml:space="preserve">   kanjiRecognitionManager.ResetForNewQuestion();</w:t>
      </w:r>
    </w:p>
    <w:p w14:paraId="5073011B" w14:textId="19A78629" w:rsidR="00411938" w:rsidRDefault="00000000" w:rsidP="000D07AE">
      <w:pPr>
        <w:pStyle w:val="STTSAlgoritmaContent"/>
        <w:rPr>
          <w:lang w:val="en-ID"/>
        </w:rPr>
      </w:pPr>
      <w:r w:rsidRPr="000D07AE">
        <w:rPr>
          <w:lang w:val="en-ID"/>
        </w:rPr>
        <w:t>}</w:t>
      </w:r>
    </w:p>
    <w:p w14:paraId="4C1C0EFF" w14:textId="77777777" w:rsidR="008C54D5" w:rsidRDefault="008C54D5" w:rsidP="008C54D5">
      <w:pPr>
        <w:pStyle w:val="STTSAlgoritmaContent"/>
        <w:numPr>
          <w:ilvl w:val="0"/>
          <w:numId w:val="0"/>
        </w:numPr>
        <w:ind w:left="360" w:hanging="360"/>
        <w:rPr>
          <w:lang w:val="en-ID"/>
        </w:rPr>
      </w:pPr>
    </w:p>
    <w:p w14:paraId="7D50FF69" w14:textId="25A940E9" w:rsidR="008C54D5" w:rsidRPr="000D07AE" w:rsidRDefault="00000000" w:rsidP="008C54D5">
      <w:pPr>
        <w:rPr>
          <w:lang w:val="en-ID"/>
        </w:rPr>
      </w:pPr>
      <w:r w:rsidRPr="008C54D5">
        <w:rPr>
          <w:lang w:val="en-ID"/>
        </w:rPr>
        <w:t>Baris 1-2 memanggil fungsi ResetMaterial() untuk mengembalikan material tembok ke kondisi awal, sekaligus membatalkan semua Invoke yang mungkin masih berjalan. Langkah ini penting untuk memastikan tampilan tembok kembali normal dan tidak ada efek tertunda dari jawaban sebelumnya.</w:t>
      </w:r>
      <w:r>
        <w:rPr>
          <w:lang w:val="en-ID"/>
        </w:rPr>
        <w:t xml:space="preserve"> </w:t>
      </w:r>
      <w:r w:rsidRPr="008C54D5">
        <w:rPr>
          <w:lang w:val="en-ID"/>
        </w:rPr>
        <w:t>Baris 4-9 memeriksa apakah kanjiRecognitionManager dan tombol recognizeButton tersedia. Jika ada, tombol interaktif diaktifkan kembali (interactable = true) sehingga pemain dapat menggunakannya untuk ronde baru. Hal ini memastikan mekanisme input pemain siap digunakan setiap kali tembok di-reset.</w:t>
      </w:r>
      <w:r>
        <w:rPr>
          <w:lang w:val="en-ID"/>
        </w:rPr>
        <w:t xml:space="preserve"> </w:t>
      </w:r>
      <w:r w:rsidRPr="008C54D5">
        <w:rPr>
          <w:lang w:val="en-ID"/>
        </w:rPr>
        <w:t>Baris 10-13 memanggil ResetForNewQuestion() pada kanjiRecognitionManager jika tersedia. Fungsi ini menyiapkan sistem kanji recognition agar bersih dan siap menerima pertanyaan baru, menjaga agar setiap ronde berjalan dengan data yang konsisten dan bebas dari gangguan dari pertanyaan sebelumnya.</w:t>
      </w:r>
    </w:p>
    <w:p w14:paraId="0D7CCDE4" w14:textId="77777777" w:rsidR="000D07AE" w:rsidRDefault="000D07AE" w:rsidP="000D07AE">
      <w:pPr>
        <w:pStyle w:val="STTSAlgoritmaContent"/>
        <w:numPr>
          <w:ilvl w:val="0"/>
          <w:numId w:val="0"/>
        </w:numPr>
        <w:ind w:left="360" w:hanging="360"/>
        <w:rPr>
          <w:lang w:val="en-ID"/>
        </w:rPr>
      </w:pPr>
    </w:p>
    <w:p w14:paraId="76DA93AD" w14:textId="77777777" w:rsidR="0001212D" w:rsidRDefault="0001212D" w:rsidP="0001212D">
      <w:pPr>
        <w:pStyle w:val="STTSAlgoritmaContent"/>
        <w:numPr>
          <w:ilvl w:val="0"/>
          <w:numId w:val="0"/>
        </w:numPr>
        <w:ind w:left="360" w:hanging="360"/>
        <w:rPr>
          <w:lang w:val="en-ID"/>
        </w:rPr>
      </w:pPr>
    </w:p>
    <w:p w14:paraId="31322D8B" w14:textId="77777777" w:rsidR="00E00577" w:rsidRPr="0001212D" w:rsidRDefault="00E00577" w:rsidP="0001212D">
      <w:pPr>
        <w:pStyle w:val="STTSAlgoritmaContent"/>
        <w:numPr>
          <w:ilvl w:val="0"/>
          <w:numId w:val="0"/>
        </w:numPr>
        <w:ind w:left="360" w:hanging="360"/>
        <w:rPr>
          <w:lang w:val="en-ID"/>
        </w:rPr>
      </w:pPr>
    </w:p>
    <w:p w14:paraId="718139AA" w14:textId="684B9D02" w:rsidR="00411938" w:rsidRPr="006626E5" w:rsidRDefault="00000000" w:rsidP="00411938">
      <w:pPr>
        <w:pStyle w:val="STTSAlgoritma"/>
      </w:pPr>
      <w:r>
        <w:lastRenderedPageBreak/>
        <w:t xml:space="preserve">Segmen Program </w:t>
      </w:r>
      <w:r w:rsidR="00DE4A3C">
        <w:t>5.3</w:t>
      </w:r>
      <w:r w:rsidR="00E00577">
        <w:t>3</w:t>
      </w:r>
      <w:r>
        <w:t xml:space="preserve"> Script </w:t>
      </w:r>
      <w:r w:rsidR="0001212D">
        <w:t>ResetForNewQuestion</w:t>
      </w:r>
    </w:p>
    <w:p w14:paraId="4196BD3E" w14:textId="6BE541F8" w:rsidR="0001212D" w:rsidRPr="0044523B" w:rsidRDefault="00000000">
      <w:pPr>
        <w:pStyle w:val="STTSAlgoritmaContent"/>
        <w:numPr>
          <w:ilvl w:val="0"/>
          <w:numId w:val="54"/>
        </w:numPr>
        <w:rPr>
          <w:lang w:val="en-ID"/>
        </w:rPr>
      </w:pPr>
      <w:r w:rsidRPr="0044523B">
        <w:rPr>
          <w:lang w:val="en-ID"/>
        </w:rPr>
        <w:t>correctAnswer = "";</w:t>
      </w:r>
    </w:p>
    <w:p w14:paraId="4EE6BD1A" w14:textId="4996DDD3" w:rsidR="0001212D" w:rsidRPr="0001212D" w:rsidRDefault="00000000" w:rsidP="0001212D">
      <w:pPr>
        <w:pStyle w:val="STTSAlgoritmaContent"/>
        <w:rPr>
          <w:lang w:val="en-ID"/>
        </w:rPr>
      </w:pPr>
      <w:r w:rsidRPr="0001212D">
        <w:rPr>
          <w:lang w:val="en-ID"/>
        </w:rPr>
        <w:t>isProcessing = false;</w:t>
      </w:r>
    </w:p>
    <w:p w14:paraId="04F17686" w14:textId="77777777" w:rsidR="0001212D" w:rsidRPr="0001212D" w:rsidRDefault="0001212D" w:rsidP="0001212D">
      <w:pPr>
        <w:pStyle w:val="STTSAlgoritmaContent"/>
        <w:rPr>
          <w:lang w:val="en-ID"/>
        </w:rPr>
      </w:pPr>
    </w:p>
    <w:p w14:paraId="3E5CB19F" w14:textId="29193BD3" w:rsidR="0001212D" w:rsidRPr="0001212D" w:rsidRDefault="00000000" w:rsidP="0001212D">
      <w:pPr>
        <w:pStyle w:val="STTSAlgoritmaContent"/>
        <w:rPr>
          <w:lang w:val="en-ID"/>
        </w:rPr>
      </w:pPr>
      <w:r w:rsidRPr="0001212D">
        <w:rPr>
          <w:lang w:val="en-ID"/>
        </w:rPr>
        <w:t>if (detectedKanjiText != null)</w:t>
      </w:r>
    </w:p>
    <w:p w14:paraId="0516EA6C" w14:textId="14D7D60E" w:rsidR="0001212D" w:rsidRPr="0001212D" w:rsidRDefault="00000000" w:rsidP="0001212D">
      <w:pPr>
        <w:pStyle w:val="STTSAlgoritmaContent"/>
        <w:rPr>
          <w:lang w:val="en-ID"/>
        </w:rPr>
      </w:pPr>
      <w:r w:rsidRPr="0001212D">
        <w:rPr>
          <w:lang w:val="en-ID"/>
        </w:rPr>
        <w:t>{</w:t>
      </w:r>
    </w:p>
    <w:p w14:paraId="5B2BD38D" w14:textId="4E39C2DD" w:rsidR="0001212D" w:rsidRPr="0001212D" w:rsidRDefault="00000000" w:rsidP="0001212D">
      <w:pPr>
        <w:pStyle w:val="STTSAlgoritmaContent"/>
        <w:rPr>
          <w:lang w:val="en-ID"/>
        </w:rPr>
      </w:pPr>
      <w:r>
        <w:rPr>
          <w:lang w:val="en-ID"/>
        </w:rPr>
        <w:t xml:space="preserve">   </w:t>
      </w:r>
      <w:r w:rsidRPr="0001212D">
        <w:rPr>
          <w:lang w:val="en-ID"/>
        </w:rPr>
        <w:t>detectedKanjiText.text = "";</w:t>
      </w:r>
    </w:p>
    <w:p w14:paraId="5F26D408" w14:textId="09C040D9" w:rsidR="003D6810" w:rsidRDefault="00000000" w:rsidP="003D6810">
      <w:pPr>
        <w:pStyle w:val="STTSAlgoritmaContent"/>
        <w:rPr>
          <w:lang w:val="en-ID"/>
        </w:rPr>
      </w:pPr>
      <w:r w:rsidRPr="0001212D">
        <w:rPr>
          <w:lang w:val="en-ID"/>
        </w:rPr>
        <w:t>}</w:t>
      </w:r>
    </w:p>
    <w:p w14:paraId="08F9B583" w14:textId="77777777" w:rsidR="003D6810" w:rsidRPr="003D6810" w:rsidRDefault="003D6810" w:rsidP="003D6810">
      <w:pPr>
        <w:pStyle w:val="STTSAlgoritmaContent"/>
        <w:rPr>
          <w:lang w:val="en-ID"/>
        </w:rPr>
      </w:pPr>
    </w:p>
    <w:p w14:paraId="2E84100F" w14:textId="77777777" w:rsidR="0001212D" w:rsidRDefault="00000000" w:rsidP="0001212D">
      <w:pPr>
        <w:pStyle w:val="STTSAlgoritmaContent"/>
        <w:rPr>
          <w:lang w:val="en-ID"/>
        </w:rPr>
      </w:pPr>
      <w:r w:rsidRPr="0001212D">
        <w:rPr>
          <w:lang w:val="en-ID"/>
        </w:rPr>
        <w:t>UpdateStatus("Siap untuk soal baru");</w:t>
      </w:r>
    </w:p>
    <w:p w14:paraId="66CDE2BC" w14:textId="351FC4FC" w:rsidR="0001212D" w:rsidRDefault="00000000" w:rsidP="0001212D">
      <w:pPr>
        <w:pStyle w:val="STTSAlgoritmaContent"/>
        <w:rPr>
          <w:lang w:val="en-ID"/>
        </w:rPr>
      </w:pPr>
      <w:r>
        <w:rPr>
          <w:lang w:val="en-ID"/>
        </w:rPr>
        <w:t>if (recognizeButton != null)</w:t>
      </w:r>
    </w:p>
    <w:p w14:paraId="038023D0" w14:textId="64FAE255" w:rsidR="0001212D" w:rsidRDefault="00000000" w:rsidP="0001212D">
      <w:pPr>
        <w:pStyle w:val="STTSAlgoritmaContent"/>
        <w:rPr>
          <w:lang w:val="en-ID"/>
        </w:rPr>
      </w:pPr>
      <w:r>
        <w:rPr>
          <w:lang w:val="en-ID"/>
        </w:rPr>
        <w:t>{</w:t>
      </w:r>
    </w:p>
    <w:p w14:paraId="65EA8A0C" w14:textId="58C0FBE2" w:rsidR="0001212D" w:rsidRDefault="00000000" w:rsidP="0001212D">
      <w:pPr>
        <w:pStyle w:val="STTSAlgoritmaContent"/>
        <w:rPr>
          <w:lang w:val="en-ID"/>
        </w:rPr>
      </w:pPr>
      <w:r>
        <w:rPr>
          <w:lang w:val="en-ID"/>
        </w:rPr>
        <w:t xml:space="preserve">   recognizeButton.interactable = true;</w:t>
      </w:r>
    </w:p>
    <w:p w14:paraId="1F3876AF" w14:textId="160DD172" w:rsidR="0001212D" w:rsidRDefault="00000000" w:rsidP="0001212D">
      <w:pPr>
        <w:pStyle w:val="STTSAlgoritmaContent"/>
        <w:rPr>
          <w:lang w:val="en-ID"/>
        </w:rPr>
      </w:pPr>
      <w:r>
        <w:rPr>
          <w:lang w:val="en-ID"/>
        </w:rPr>
        <w:t>}</w:t>
      </w:r>
    </w:p>
    <w:p w14:paraId="7F53A274" w14:textId="77777777" w:rsidR="0044523B" w:rsidRDefault="0044523B" w:rsidP="0044523B">
      <w:pPr>
        <w:pStyle w:val="STTSAlgoritmaContent"/>
        <w:numPr>
          <w:ilvl w:val="0"/>
          <w:numId w:val="0"/>
        </w:numPr>
        <w:ind w:left="360" w:hanging="360"/>
        <w:rPr>
          <w:lang w:val="en-ID"/>
        </w:rPr>
      </w:pPr>
    </w:p>
    <w:p w14:paraId="74DFD43C" w14:textId="37D33436" w:rsidR="0044523B" w:rsidRPr="0044523B" w:rsidRDefault="00000000" w:rsidP="00E00577">
      <w:pPr>
        <w:rPr>
          <w:lang w:val="en-ID"/>
        </w:rPr>
      </w:pPr>
      <w:r w:rsidRPr="0044523B">
        <w:rPr>
          <w:lang w:val="en-ID"/>
        </w:rPr>
        <w:t>Baris 1-2 mengosongkan jawaban yang tersimpan (correctAnswer) dan mengatur flag isProcessing menjadi false, menandakan bahwa sistem siap untuk menerima input baru dari pemain. Langkah ini penting agar soal sebelumnya tidak memengaruhi proses pengenalan kanji berikutnya.</w:t>
      </w:r>
      <w:r>
        <w:rPr>
          <w:lang w:val="en-ID"/>
        </w:rPr>
        <w:t xml:space="preserve"> </w:t>
      </w:r>
      <w:r w:rsidRPr="0044523B">
        <w:rPr>
          <w:lang w:val="en-ID"/>
        </w:rPr>
        <w:t>Baris 4-7 memeriksa apakah detectedKanjiText tersedia, kemudian mengosongkan teks yang menampilkan hasil deteksi sebelumnya. Hal ini membantu pemain melihat layar bersih dan tidak bingung dengan jawaban sebelumnya.</w:t>
      </w:r>
    </w:p>
    <w:p w14:paraId="0AAC47E6" w14:textId="3687F994" w:rsidR="0044523B" w:rsidRDefault="00000000" w:rsidP="0044523B">
      <w:pPr>
        <w:rPr>
          <w:lang w:val="en-ID"/>
        </w:rPr>
      </w:pPr>
      <w:r w:rsidRPr="0044523B">
        <w:rPr>
          <w:lang w:val="en-ID"/>
        </w:rPr>
        <w:t>Baris 8 memanggil fungsi UpdateStatus() untuk memberi informasi visual bahwa sistem siap untuk soal baru, memberikan umpan balik yang jelas kepada pemain.</w:t>
      </w:r>
      <w:r>
        <w:rPr>
          <w:lang w:val="en-ID"/>
        </w:rPr>
        <w:t xml:space="preserve"> </w:t>
      </w:r>
      <w:r w:rsidRPr="0044523B">
        <w:rPr>
          <w:lang w:val="en-ID"/>
        </w:rPr>
        <w:t>Baris 9-12 memeriksa keberadaan tombol recognizeButton dan mengaktifkannya kembali dengan interactable = true, sehingga pemain dapat mulai mengajukan jawaban pada soal berikutnya. Langkah ini memastikan interaksi pemain berjalan lancar tanpa harus menunggu reset manual.</w:t>
      </w:r>
    </w:p>
    <w:p w14:paraId="559EECCE" w14:textId="77777777" w:rsidR="00411938" w:rsidRDefault="00411938" w:rsidP="00EE2CCC">
      <w:pPr>
        <w:pStyle w:val="STTSAlgoritmaContent"/>
        <w:numPr>
          <w:ilvl w:val="0"/>
          <w:numId w:val="0"/>
        </w:numPr>
        <w:rPr>
          <w:lang w:val="en-ID"/>
        </w:rPr>
      </w:pPr>
    </w:p>
    <w:p w14:paraId="312C2A10" w14:textId="1BFF97F2" w:rsidR="00411938" w:rsidRPr="006626E5" w:rsidRDefault="00000000" w:rsidP="00411938">
      <w:pPr>
        <w:pStyle w:val="STTSAlgoritma"/>
      </w:pPr>
      <w:r>
        <w:t xml:space="preserve">Segmen Program </w:t>
      </w:r>
      <w:r w:rsidR="00DE4A3C">
        <w:t>5.3</w:t>
      </w:r>
      <w:r w:rsidR="00E00577">
        <w:t>4</w:t>
      </w:r>
      <w:r>
        <w:t xml:space="preserve"> Script </w:t>
      </w:r>
      <w:r w:rsidR="000A238F">
        <w:t>OnFinishEnter</w:t>
      </w:r>
    </w:p>
    <w:p w14:paraId="74919D44" w14:textId="43E0D36C" w:rsidR="000A238F" w:rsidRPr="0044523B" w:rsidRDefault="00000000">
      <w:pPr>
        <w:pStyle w:val="STTSAlgoritmaContent"/>
        <w:numPr>
          <w:ilvl w:val="0"/>
          <w:numId w:val="56"/>
        </w:numPr>
        <w:rPr>
          <w:lang w:val="en-ID"/>
        </w:rPr>
      </w:pPr>
      <w:r w:rsidRPr="0044523B">
        <w:rPr>
          <w:lang w:val="en-ID"/>
        </w:rPr>
        <w:t>if (hasBeenTriggered || !other.CompareTag("Player")) return;</w:t>
      </w:r>
    </w:p>
    <w:p w14:paraId="31DA47F0" w14:textId="77777777" w:rsidR="000A238F" w:rsidRDefault="000A238F" w:rsidP="000A238F">
      <w:pPr>
        <w:pStyle w:val="STTSAlgoritmaContent"/>
        <w:rPr>
          <w:lang w:val="en-ID"/>
        </w:rPr>
      </w:pPr>
    </w:p>
    <w:p w14:paraId="18150E66" w14:textId="5449E4C5" w:rsidR="000A238F" w:rsidRDefault="00000000" w:rsidP="000A238F">
      <w:pPr>
        <w:pStyle w:val="STTSAlgoritmaContent"/>
        <w:rPr>
          <w:lang w:val="en-ID"/>
        </w:rPr>
      </w:pPr>
      <w:r w:rsidRPr="000A238F">
        <w:rPr>
          <w:lang w:val="en-ID"/>
        </w:rPr>
        <w:t>if(other.GetComponentInParent&lt;UnityEngine.XR.Interaction.</w:t>
      </w:r>
    </w:p>
    <w:p w14:paraId="12233BC3" w14:textId="77777777" w:rsidR="000A238F" w:rsidRDefault="00000000" w:rsidP="000A238F">
      <w:pPr>
        <w:pStyle w:val="STTSAlgoritmaContent"/>
        <w:rPr>
          <w:lang w:val="en-ID"/>
        </w:rPr>
      </w:pPr>
      <w:r>
        <w:rPr>
          <w:lang w:val="en-ID"/>
        </w:rPr>
        <w:t xml:space="preserve"> </w:t>
      </w:r>
      <w:r w:rsidRPr="000A238F">
        <w:rPr>
          <w:lang w:val="en-ID"/>
        </w:rPr>
        <w:t>Toolkit.XRBaseController&gt;() != null || other.CompareTag</w:t>
      </w:r>
    </w:p>
    <w:p w14:paraId="7909DCD4" w14:textId="19815840" w:rsidR="000A238F" w:rsidRPr="000A238F" w:rsidRDefault="00000000" w:rsidP="000A238F">
      <w:pPr>
        <w:pStyle w:val="STTSAlgoritmaContent"/>
        <w:rPr>
          <w:lang w:val="en-ID"/>
        </w:rPr>
      </w:pPr>
      <w:r w:rsidRPr="000A238F">
        <w:rPr>
          <w:lang w:val="en-ID"/>
        </w:rPr>
        <w:t>("Player"))</w:t>
      </w:r>
    </w:p>
    <w:p w14:paraId="0A6998CB" w14:textId="00133247" w:rsidR="000A238F" w:rsidRPr="000A238F" w:rsidRDefault="00000000" w:rsidP="000A238F">
      <w:pPr>
        <w:pStyle w:val="STTSAlgoritmaContent"/>
        <w:rPr>
          <w:lang w:val="en-ID"/>
        </w:rPr>
      </w:pPr>
      <w:r>
        <w:rPr>
          <w:lang w:val="en-ID"/>
        </w:rPr>
        <w:t xml:space="preserve">   </w:t>
      </w:r>
      <w:r w:rsidRPr="000A238F">
        <w:rPr>
          <w:lang w:val="en-ID"/>
        </w:rPr>
        <w:t>{</w:t>
      </w:r>
    </w:p>
    <w:p w14:paraId="10176D41" w14:textId="62488FEC" w:rsidR="000A238F" w:rsidRPr="000A238F" w:rsidRDefault="00000000" w:rsidP="000A238F">
      <w:pPr>
        <w:pStyle w:val="STTSAlgoritmaContent"/>
        <w:rPr>
          <w:lang w:val="en-ID"/>
        </w:rPr>
      </w:pPr>
      <w:r w:rsidRPr="000A238F">
        <w:rPr>
          <w:lang w:val="en-ID"/>
        </w:rPr>
        <w:t xml:space="preserve">   </w:t>
      </w:r>
      <w:r>
        <w:rPr>
          <w:lang w:val="en-ID"/>
        </w:rPr>
        <w:t xml:space="preserve">   </w:t>
      </w:r>
      <w:r w:rsidRPr="000A238F">
        <w:rPr>
          <w:lang w:val="en-ID"/>
        </w:rPr>
        <w:t>Debug.Log("Pemain telah mencapai garis finis!");</w:t>
      </w:r>
    </w:p>
    <w:p w14:paraId="6DC7115B" w14:textId="4455D1D0" w:rsidR="000A238F" w:rsidRPr="000A238F" w:rsidRDefault="00000000" w:rsidP="000A238F">
      <w:pPr>
        <w:pStyle w:val="STTSAlgoritmaContent"/>
        <w:rPr>
          <w:lang w:val="en-ID"/>
        </w:rPr>
      </w:pPr>
      <w:r w:rsidRPr="000A238F">
        <w:rPr>
          <w:lang w:val="en-ID"/>
        </w:rPr>
        <w:t xml:space="preserve">      hasBeenTriggered = true;</w:t>
      </w:r>
    </w:p>
    <w:p w14:paraId="08F1B97D" w14:textId="77777777" w:rsidR="000A238F" w:rsidRPr="000A238F" w:rsidRDefault="000A238F" w:rsidP="000A238F">
      <w:pPr>
        <w:pStyle w:val="STTSAlgoritmaContent"/>
        <w:rPr>
          <w:lang w:val="en-ID"/>
        </w:rPr>
      </w:pPr>
    </w:p>
    <w:p w14:paraId="3C659367" w14:textId="3298A14A" w:rsidR="000A238F" w:rsidRPr="000A238F" w:rsidRDefault="00000000" w:rsidP="000A238F">
      <w:pPr>
        <w:pStyle w:val="STTSAlgoritmaContent"/>
        <w:rPr>
          <w:lang w:val="en-ID"/>
        </w:rPr>
      </w:pPr>
      <w:r w:rsidRPr="000A238F">
        <w:rPr>
          <w:lang w:val="en-ID"/>
        </w:rPr>
        <w:t xml:space="preserve">      </w:t>
      </w:r>
      <w:r>
        <w:rPr>
          <w:lang w:val="en-ID"/>
        </w:rPr>
        <w:t xml:space="preserve">   </w:t>
      </w:r>
      <w:r w:rsidRPr="000A238F">
        <w:rPr>
          <w:lang w:val="en-ID"/>
        </w:rPr>
        <w:t>if (labyrinthManager != null)</w:t>
      </w:r>
    </w:p>
    <w:p w14:paraId="3C7AD129" w14:textId="279B02A6" w:rsidR="000A238F" w:rsidRPr="000A238F" w:rsidRDefault="00000000" w:rsidP="000A238F">
      <w:pPr>
        <w:pStyle w:val="STTSAlgoritmaContent"/>
        <w:rPr>
          <w:lang w:val="en-ID"/>
        </w:rPr>
      </w:pPr>
      <w:r w:rsidRPr="000A238F">
        <w:rPr>
          <w:lang w:val="en-ID"/>
        </w:rPr>
        <w:t xml:space="preserve">         </w:t>
      </w:r>
      <w:r>
        <w:rPr>
          <w:lang w:val="en-ID"/>
        </w:rPr>
        <w:t xml:space="preserve">   </w:t>
      </w:r>
      <w:r w:rsidRPr="000A238F">
        <w:rPr>
          <w:lang w:val="en-ID"/>
        </w:rPr>
        <w:t>{</w:t>
      </w:r>
    </w:p>
    <w:p w14:paraId="4EB6DA6D" w14:textId="72A92B40" w:rsidR="000A238F" w:rsidRPr="000A238F" w:rsidRDefault="00000000" w:rsidP="000A238F">
      <w:pPr>
        <w:pStyle w:val="STTSAlgoritmaContent"/>
        <w:rPr>
          <w:lang w:val="en-ID"/>
        </w:rPr>
      </w:pPr>
      <w:r w:rsidRPr="000A238F">
        <w:rPr>
          <w:lang w:val="en-ID"/>
        </w:rPr>
        <w:t xml:space="preserve">            </w:t>
      </w:r>
      <w:r>
        <w:rPr>
          <w:lang w:val="en-ID"/>
        </w:rPr>
        <w:t xml:space="preserve">   </w:t>
      </w:r>
      <w:r w:rsidRPr="000A238F">
        <w:rPr>
          <w:lang w:val="en-ID"/>
        </w:rPr>
        <w:t>labyrinthManager.OnPlayerFinished();</w:t>
      </w:r>
    </w:p>
    <w:p w14:paraId="3E234A25" w14:textId="77777777" w:rsidR="000A238F" w:rsidRDefault="00000000" w:rsidP="000A238F">
      <w:pPr>
        <w:pStyle w:val="STTSAlgoritmaContent"/>
        <w:rPr>
          <w:lang w:val="en-ID"/>
        </w:rPr>
      </w:pPr>
      <w:r w:rsidRPr="000A238F">
        <w:rPr>
          <w:lang w:val="en-ID"/>
        </w:rPr>
        <w:t xml:space="preserve">            }</w:t>
      </w:r>
    </w:p>
    <w:p w14:paraId="2081DDF1" w14:textId="1ED074F3" w:rsidR="00411938" w:rsidRDefault="00000000" w:rsidP="000A238F">
      <w:pPr>
        <w:pStyle w:val="STTSAlgoritmaContent"/>
        <w:rPr>
          <w:lang w:val="en-ID"/>
        </w:rPr>
      </w:pPr>
      <w:r w:rsidRPr="000A238F">
        <w:rPr>
          <w:lang w:val="en-ID"/>
        </w:rPr>
        <w:t>}</w:t>
      </w:r>
    </w:p>
    <w:p w14:paraId="690C6657" w14:textId="77777777" w:rsidR="0044523B" w:rsidRDefault="0044523B" w:rsidP="0044523B">
      <w:pPr>
        <w:pStyle w:val="STTSAlgoritmaContent"/>
        <w:numPr>
          <w:ilvl w:val="0"/>
          <w:numId w:val="0"/>
        </w:numPr>
        <w:ind w:left="360" w:hanging="360"/>
        <w:rPr>
          <w:lang w:val="en-ID"/>
        </w:rPr>
      </w:pPr>
    </w:p>
    <w:p w14:paraId="76BF791D" w14:textId="511FAE71" w:rsidR="007D52C1" w:rsidRPr="007D52C1" w:rsidRDefault="00000000" w:rsidP="00E00577">
      <w:pPr>
        <w:rPr>
          <w:lang w:val="en-ID"/>
        </w:rPr>
      </w:pPr>
      <w:r w:rsidRPr="007D52C1">
        <w:rPr>
          <w:lang w:val="en-ID"/>
        </w:rPr>
        <w:lastRenderedPageBreak/>
        <w:t>Baris 1 memeriksa apakah trigger finis sudah pernah dipicu sebelumnya atau objek yang masuk bukan pemain. Jika salah satu kondisi terpenuhi, fungsi langsung berhenti. Hal ini penting untuk mencegah penghitungan waktu atau penyelesaian yang ganda ketika pemain menyentuh garis finis lebih dari sekali.</w:t>
      </w:r>
      <w:r>
        <w:rPr>
          <w:lang w:val="en-ID"/>
        </w:rPr>
        <w:t xml:space="preserve"> </w:t>
      </w:r>
      <w:r w:rsidRPr="007D52C1">
        <w:rPr>
          <w:lang w:val="en-ID"/>
        </w:rPr>
        <w:t>Baris 3-5 memverifikasi apakah objek yang memasuki trigger merupakan pemain, baik melalui komponen XRBaseController dari XR Interaction Toolkit maupun tag "Player". Langkah ini memastikan bahwa hanya pemain yang dapat memicu mekanisme penyelesaian labirin, sehingga objek lain tidak memengaruhi alur permainan.</w:t>
      </w:r>
    </w:p>
    <w:p w14:paraId="0AE1EA51" w14:textId="6127C5C0" w:rsidR="0044523B" w:rsidRDefault="00000000" w:rsidP="007D52C1">
      <w:pPr>
        <w:rPr>
          <w:lang w:val="en-ID"/>
        </w:rPr>
      </w:pPr>
      <w:r w:rsidRPr="007D52C1">
        <w:rPr>
          <w:lang w:val="en-ID"/>
        </w:rPr>
        <w:t>Baris 7-8 mencatat log bahwa pemain telah mencapai garis finis</w:t>
      </w:r>
      <w:r w:rsidR="003B1D15">
        <w:rPr>
          <w:lang w:val="en-ID"/>
        </w:rPr>
        <w:t>h</w:t>
      </w:r>
      <w:r w:rsidRPr="007D52C1">
        <w:rPr>
          <w:lang w:val="en-ID"/>
        </w:rPr>
        <w:t xml:space="preserve"> dan menandai hasBeenTriggered menjadi true. Penandaan ini mencegah fungsi dipanggil lagi dalam satu sesi labirin yang sama.</w:t>
      </w:r>
      <w:r>
        <w:rPr>
          <w:lang w:val="en-ID"/>
        </w:rPr>
        <w:t xml:space="preserve"> </w:t>
      </w:r>
      <w:r w:rsidRPr="007D52C1">
        <w:rPr>
          <w:lang w:val="en-ID"/>
        </w:rPr>
        <w:t>Baris 10-13 memeriksa apakah labyrinthManager tersedia, lalu memanggil metode OnPlayerFinished() untuk memberitahu sistem bahwa pemain telah menyelesaikan labirin. Ini memungkinkan penghitungan waktu penyelesaian dan pemicu tampilan panel penyelesaian dijalankan dengan benar.</w:t>
      </w:r>
    </w:p>
    <w:p w14:paraId="0315FCAB" w14:textId="77777777" w:rsidR="007D52C1" w:rsidRDefault="007D52C1" w:rsidP="00C82D17">
      <w:pPr>
        <w:pStyle w:val="STTSAlgoritmaContent"/>
        <w:numPr>
          <w:ilvl w:val="0"/>
          <w:numId w:val="0"/>
        </w:numPr>
        <w:rPr>
          <w:lang w:val="en-ID"/>
        </w:rPr>
      </w:pPr>
    </w:p>
    <w:p w14:paraId="0908CCBE" w14:textId="1975A3F5" w:rsidR="00411938" w:rsidRPr="006626E5" w:rsidRDefault="00000000" w:rsidP="00411938">
      <w:pPr>
        <w:pStyle w:val="STTSAlgoritma"/>
      </w:pPr>
      <w:r>
        <w:t xml:space="preserve">Segmen Program </w:t>
      </w:r>
      <w:r w:rsidR="00DE4A3C">
        <w:t>5.3</w:t>
      </w:r>
      <w:r w:rsidR="00E00577">
        <w:t>5</w:t>
      </w:r>
      <w:r>
        <w:t xml:space="preserve"> Script </w:t>
      </w:r>
      <w:r w:rsidR="00237187">
        <w:t>OnPlayerFinished</w:t>
      </w:r>
    </w:p>
    <w:p w14:paraId="37F037DE" w14:textId="77777777" w:rsidR="00237187" w:rsidRPr="007D52C1" w:rsidRDefault="00000000">
      <w:pPr>
        <w:pStyle w:val="STTSAlgoritmaContent"/>
        <w:numPr>
          <w:ilvl w:val="0"/>
          <w:numId w:val="58"/>
        </w:numPr>
        <w:rPr>
          <w:lang w:val="en-ID"/>
        </w:rPr>
      </w:pPr>
      <w:r w:rsidRPr="007D52C1">
        <w:rPr>
          <w:lang w:val="en-ID"/>
        </w:rPr>
        <w:t>StopTimer();</w:t>
      </w:r>
    </w:p>
    <w:p w14:paraId="159C0D34" w14:textId="77777777" w:rsidR="00237187" w:rsidRPr="00237187" w:rsidRDefault="00237187" w:rsidP="00237187">
      <w:pPr>
        <w:pStyle w:val="STTSAlgoritmaContent"/>
        <w:rPr>
          <w:lang w:val="en-ID"/>
        </w:rPr>
      </w:pPr>
    </w:p>
    <w:p w14:paraId="1EB3374B" w14:textId="77777777" w:rsidR="00237187" w:rsidRPr="00237187" w:rsidRDefault="00000000" w:rsidP="00237187">
      <w:pPr>
        <w:pStyle w:val="STTSAlgoritmaContent"/>
        <w:rPr>
          <w:lang w:val="en-ID"/>
        </w:rPr>
      </w:pPr>
      <w:r w:rsidRPr="00237187">
        <w:rPr>
          <w:lang w:val="en-ID"/>
        </w:rPr>
        <w:t>if (playAgainPanel != null)</w:t>
      </w:r>
    </w:p>
    <w:p w14:paraId="5C5D02F3" w14:textId="77777777" w:rsidR="00237187" w:rsidRPr="00237187" w:rsidRDefault="00000000" w:rsidP="00237187">
      <w:pPr>
        <w:pStyle w:val="STTSAlgoritmaContent"/>
        <w:rPr>
          <w:lang w:val="en-ID"/>
        </w:rPr>
      </w:pPr>
      <w:r w:rsidRPr="00237187">
        <w:rPr>
          <w:lang w:val="en-ID"/>
        </w:rPr>
        <w:t>{</w:t>
      </w:r>
    </w:p>
    <w:p w14:paraId="774701C9" w14:textId="77777777" w:rsidR="00237187" w:rsidRPr="00237187" w:rsidRDefault="00000000" w:rsidP="00237187">
      <w:pPr>
        <w:pStyle w:val="STTSAlgoritmaContent"/>
        <w:rPr>
          <w:lang w:val="en-ID"/>
        </w:rPr>
      </w:pPr>
      <w:r>
        <w:rPr>
          <w:lang w:val="en-ID"/>
        </w:rPr>
        <w:t xml:space="preserve">   </w:t>
      </w:r>
      <w:r w:rsidRPr="00237187">
        <w:rPr>
          <w:lang w:val="en-ID"/>
        </w:rPr>
        <w:t>playAgainPanel.SetActive(true);</w:t>
      </w:r>
    </w:p>
    <w:p w14:paraId="7A1C703B" w14:textId="77777777" w:rsidR="00237187" w:rsidRDefault="00000000" w:rsidP="00237187">
      <w:pPr>
        <w:pStyle w:val="STTSAlgoritmaContent"/>
        <w:rPr>
          <w:lang w:val="en-ID"/>
        </w:rPr>
      </w:pPr>
      <w:r w:rsidRPr="00237187">
        <w:rPr>
          <w:lang w:val="en-ID"/>
        </w:rPr>
        <w:t>}</w:t>
      </w:r>
    </w:p>
    <w:p w14:paraId="300A7D26" w14:textId="77777777" w:rsidR="00237187" w:rsidRPr="00237187" w:rsidRDefault="00237187" w:rsidP="00237187">
      <w:pPr>
        <w:pStyle w:val="STTSAlgoritmaContent"/>
        <w:rPr>
          <w:lang w:val="en-ID"/>
        </w:rPr>
      </w:pPr>
    </w:p>
    <w:p w14:paraId="1D6FDC12" w14:textId="77777777" w:rsidR="00237187" w:rsidRDefault="00000000" w:rsidP="00237187">
      <w:pPr>
        <w:pStyle w:val="STTSAlgoritmaContent"/>
        <w:rPr>
          <w:lang w:val="en-ID"/>
        </w:rPr>
      </w:pPr>
      <w:r w:rsidRPr="00237187">
        <w:rPr>
          <w:lang w:val="en-ID"/>
        </w:rPr>
        <w:t>Debug.Log($"</w:t>
      </w:r>
      <w:r w:rsidRPr="00237187">
        <w:rPr>
          <w:rFonts w:ascii="Segoe UI Emoji" w:hAnsi="Segoe UI Emoji" w:cs="Segoe UI Emoji"/>
          <w:lang w:val="en-ID"/>
        </w:rPr>
        <w:t>🎉</w:t>
      </w:r>
      <w:r w:rsidRPr="00237187">
        <w:rPr>
          <w:lang w:val="en-ID"/>
        </w:rPr>
        <w:t xml:space="preserve"> Pemain menyelesaikan labirin dalam waktu:</w:t>
      </w:r>
    </w:p>
    <w:p w14:paraId="39839BCD" w14:textId="5BFC947B" w:rsidR="00411938" w:rsidRDefault="00000000" w:rsidP="00237187">
      <w:pPr>
        <w:pStyle w:val="STTSAlgoritmaContent"/>
        <w:rPr>
          <w:lang w:val="en-ID"/>
        </w:rPr>
      </w:pPr>
      <w:r w:rsidRPr="00237187">
        <w:rPr>
          <w:lang w:val="en-ID"/>
        </w:rPr>
        <w:t>{GetFormattedTime()}");</w:t>
      </w:r>
    </w:p>
    <w:p w14:paraId="46B67B88" w14:textId="77777777" w:rsidR="007D52C1" w:rsidRDefault="007D52C1" w:rsidP="007D52C1">
      <w:pPr>
        <w:pStyle w:val="STTSAlgoritmaContent"/>
        <w:numPr>
          <w:ilvl w:val="0"/>
          <w:numId w:val="0"/>
        </w:numPr>
        <w:ind w:left="360" w:hanging="360"/>
        <w:rPr>
          <w:lang w:val="en-ID"/>
        </w:rPr>
      </w:pPr>
    </w:p>
    <w:p w14:paraId="3D542DB7" w14:textId="246910BF" w:rsidR="00237187" w:rsidRDefault="00000000" w:rsidP="003B1D15">
      <w:pPr>
        <w:rPr>
          <w:lang w:val="en-ID"/>
        </w:rPr>
      </w:pPr>
      <w:r w:rsidRPr="007D52C1">
        <w:rPr>
          <w:lang w:val="en-ID"/>
        </w:rPr>
        <w:t>Baris 1 memanggil fungsi StopTimer() untuk menghentikan perhitungan waktu labirin. Hal ini memastikan bahwa durasi yang tercatat adalah waktu nyata yang dibutuhkan pemain untuk menyelesaikan labirin dan mencegah timer terus berjalan setelah sesi selesai.</w:t>
      </w:r>
      <w:r w:rsidR="003B1D15">
        <w:rPr>
          <w:lang w:val="en-ID"/>
        </w:rPr>
        <w:t xml:space="preserve"> </w:t>
      </w:r>
      <w:r w:rsidRPr="007D52C1">
        <w:rPr>
          <w:lang w:val="en-ID"/>
        </w:rPr>
        <w:t>Baris 3 hingga 6 memeriksa apakah playAgainPanel tersedia. Jika panel ini ada, maka diaktifkan agar pemain dapat melihat opsi untuk mencoba labirin kembali. Biasanya panel tersebut menampilkan tombol “Main Lagi” atau ringkasan sesi sehingga pemain tetap dapat berinteraksi setelah ronde selesai.</w:t>
      </w:r>
      <w:r w:rsidR="003B1D15">
        <w:rPr>
          <w:lang w:val="en-ID"/>
        </w:rPr>
        <w:t xml:space="preserve"> </w:t>
      </w:r>
      <w:r w:rsidRPr="007D52C1">
        <w:rPr>
          <w:lang w:val="en-ID"/>
        </w:rPr>
        <w:t xml:space="preserve">Baris 8 dan 9 menampilkan informasi di konsol bahwa pemain telah </w:t>
      </w:r>
      <w:r w:rsidRPr="007D52C1">
        <w:rPr>
          <w:lang w:val="en-ID"/>
        </w:rPr>
        <w:lastRenderedPageBreak/>
        <w:t>menyelesaikan labirin beserta waktu penyelesaiannya yang diformat melalui fungsi GetFormattedTime(). Log ini berguna bagi pengembang untuk memantau performa pemain selama pengujian dan memastikan bahwa sistem penghitung waktu berfungsi dengan benar.</w:t>
      </w:r>
    </w:p>
    <w:p w14:paraId="749D6961" w14:textId="77777777" w:rsidR="00EE2CCC" w:rsidRDefault="00EE2CCC" w:rsidP="003B1D15">
      <w:pPr>
        <w:rPr>
          <w:lang w:val="en-ID"/>
        </w:rPr>
      </w:pPr>
    </w:p>
    <w:p w14:paraId="7C596B42" w14:textId="493CB488" w:rsidR="00EE2CCC" w:rsidRPr="006626E5" w:rsidRDefault="00000000" w:rsidP="00EE2CCC">
      <w:pPr>
        <w:pStyle w:val="STTSAlgoritma"/>
      </w:pPr>
      <w:r>
        <w:t xml:space="preserve">Segmen Program </w:t>
      </w:r>
      <w:r w:rsidR="00DE4A3C">
        <w:t>5.3</w:t>
      </w:r>
      <w:r w:rsidR="00E00577">
        <w:t>6</w:t>
      </w:r>
      <w:r>
        <w:t xml:space="preserve"> Script DisplayCompletionResults</w:t>
      </w:r>
    </w:p>
    <w:p w14:paraId="0D74C2F5" w14:textId="77777777" w:rsidR="00EE2CCC" w:rsidRPr="0044523B" w:rsidRDefault="00000000">
      <w:pPr>
        <w:pStyle w:val="STTSAlgoritmaContent"/>
        <w:numPr>
          <w:ilvl w:val="0"/>
          <w:numId w:val="55"/>
        </w:numPr>
        <w:rPr>
          <w:lang w:val="en-ID"/>
        </w:rPr>
      </w:pPr>
      <w:r w:rsidRPr="0044523B">
        <w:rPr>
          <w:lang w:val="en-ID"/>
        </w:rPr>
        <w:t>if (labyrinthManager == null)</w:t>
      </w:r>
    </w:p>
    <w:p w14:paraId="5367EDC5" w14:textId="77777777" w:rsidR="00EE2CCC" w:rsidRPr="0044523B" w:rsidRDefault="00000000">
      <w:pPr>
        <w:pStyle w:val="STTSAlgoritmaContent"/>
        <w:numPr>
          <w:ilvl w:val="0"/>
          <w:numId w:val="55"/>
        </w:numPr>
        <w:rPr>
          <w:lang w:val="en-ID"/>
        </w:rPr>
      </w:pPr>
      <w:r w:rsidRPr="0044523B">
        <w:rPr>
          <w:lang w:val="en-ID"/>
        </w:rPr>
        <w:t>{</w:t>
      </w:r>
    </w:p>
    <w:p w14:paraId="55198451" w14:textId="77777777" w:rsidR="00EE2CCC" w:rsidRPr="0044523B" w:rsidRDefault="00000000">
      <w:pPr>
        <w:pStyle w:val="STTSAlgoritmaContent"/>
        <w:numPr>
          <w:ilvl w:val="0"/>
          <w:numId w:val="55"/>
        </w:numPr>
        <w:rPr>
          <w:lang w:val="en-ID"/>
        </w:rPr>
      </w:pPr>
      <w:r w:rsidRPr="0044523B">
        <w:rPr>
          <w:lang w:val="en-ID"/>
        </w:rPr>
        <w:t xml:space="preserve">   Debug.LogError("CompletionPanelUI: LabyrinthManager tidak </w:t>
      </w:r>
    </w:p>
    <w:p w14:paraId="4EF60AE4" w14:textId="77777777" w:rsidR="00EE2CCC" w:rsidRPr="0044523B" w:rsidRDefault="00000000">
      <w:pPr>
        <w:pStyle w:val="STTSAlgoritmaContent"/>
        <w:numPr>
          <w:ilvl w:val="0"/>
          <w:numId w:val="55"/>
        </w:numPr>
        <w:rPr>
          <w:lang w:val="en-ID"/>
        </w:rPr>
      </w:pPr>
      <w:r w:rsidRPr="0044523B">
        <w:rPr>
          <w:lang w:val="en-ID"/>
        </w:rPr>
        <w:t xml:space="preserve">   tersedia!");</w:t>
      </w:r>
    </w:p>
    <w:p w14:paraId="500CA325" w14:textId="77777777" w:rsidR="00EE2CCC" w:rsidRPr="0044523B" w:rsidRDefault="00000000">
      <w:pPr>
        <w:pStyle w:val="STTSAlgoritmaContent"/>
        <w:numPr>
          <w:ilvl w:val="0"/>
          <w:numId w:val="55"/>
        </w:numPr>
        <w:rPr>
          <w:lang w:val="en-ID"/>
        </w:rPr>
      </w:pPr>
      <w:r w:rsidRPr="0044523B">
        <w:rPr>
          <w:lang w:val="en-ID"/>
        </w:rPr>
        <w:t xml:space="preserve">   return;</w:t>
      </w:r>
    </w:p>
    <w:p w14:paraId="0FDBA5E0" w14:textId="77777777" w:rsidR="00EE2CCC" w:rsidRPr="0044523B" w:rsidRDefault="00000000">
      <w:pPr>
        <w:pStyle w:val="STTSAlgoritmaContent"/>
        <w:numPr>
          <w:ilvl w:val="0"/>
          <w:numId w:val="55"/>
        </w:numPr>
        <w:rPr>
          <w:lang w:val="en-ID"/>
        </w:rPr>
      </w:pPr>
      <w:r w:rsidRPr="0044523B">
        <w:rPr>
          <w:lang w:val="en-ID"/>
        </w:rPr>
        <w:t>}</w:t>
      </w:r>
    </w:p>
    <w:p w14:paraId="78773745" w14:textId="77777777" w:rsidR="00EE2CCC" w:rsidRPr="0044523B" w:rsidRDefault="00EE2CCC">
      <w:pPr>
        <w:pStyle w:val="STTSAlgoritmaContent"/>
        <w:numPr>
          <w:ilvl w:val="0"/>
          <w:numId w:val="55"/>
        </w:numPr>
        <w:rPr>
          <w:lang w:val="en-ID"/>
        </w:rPr>
      </w:pPr>
    </w:p>
    <w:p w14:paraId="10905B6A" w14:textId="77777777" w:rsidR="00EE2CCC" w:rsidRPr="0044523B" w:rsidRDefault="00000000">
      <w:pPr>
        <w:pStyle w:val="STTSAlgoritmaContent"/>
        <w:numPr>
          <w:ilvl w:val="0"/>
          <w:numId w:val="55"/>
        </w:numPr>
        <w:rPr>
          <w:lang w:val="en-ID"/>
        </w:rPr>
      </w:pPr>
      <w:r w:rsidRPr="0044523B">
        <w:rPr>
          <w:lang w:val="en-ID"/>
        </w:rPr>
        <w:t>float completionTime = labyrinthManager.GetCompletionTime();</w:t>
      </w:r>
    </w:p>
    <w:p w14:paraId="0D0FA30A" w14:textId="77777777" w:rsidR="00EE2CCC" w:rsidRPr="0044523B" w:rsidRDefault="00EE2CCC">
      <w:pPr>
        <w:pStyle w:val="STTSAlgoritmaContent"/>
        <w:numPr>
          <w:ilvl w:val="0"/>
          <w:numId w:val="55"/>
        </w:numPr>
        <w:rPr>
          <w:lang w:val="en-ID"/>
        </w:rPr>
      </w:pPr>
    </w:p>
    <w:p w14:paraId="2BEE6C95" w14:textId="77777777" w:rsidR="00EE2CCC" w:rsidRPr="0044523B" w:rsidRDefault="00000000">
      <w:pPr>
        <w:pStyle w:val="STTSAlgoritmaContent"/>
        <w:numPr>
          <w:ilvl w:val="0"/>
          <w:numId w:val="55"/>
        </w:numPr>
        <w:rPr>
          <w:lang w:val="en-ID"/>
        </w:rPr>
      </w:pPr>
      <w:r w:rsidRPr="0044523B">
        <w:rPr>
          <w:lang w:val="en-ID"/>
        </w:rPr>
        <w:t>if (completionTime &lt;= 0)</w:t>
      </w:r>
    </w:p>
    <w:p w14:paraId="74C86193" w14:textId="77777777" w:rsidR="00EE2CCC" w:rsidRPr="0044523B" w:rsidRDefault="00000000">
      <w:pPr>
        <w:pStyle w:val="STTSAlgoritmaContent"/>
        <w:numPr>
          <w:ilvl w:val="0"/>
          <w:numId w:val="55"/>
        </w:numPr>
        <w:rPr>
          <w:lang w:val="en-ID"/>
        </w:rPr>
      </w:pPr>
      <w:r w:rsidRPr="0044523B">
        <w:rPr>
          <w:lang w:val="en-ID"/>
        </w:rPr>
        <w:t>{</w:t>
      </w:r>
    </w:p>
    <w:p w14:paraId="46542F40" w14:textId="77777777" w:rsidR="00EE2CCC" w:rsidRPr="0044523B" w:rsidRDefault="00000000">
      <w:pPr>
        <w:pStyle w:val="STTSAlgoritmaContent"/>
        <w:numPr>
          <w:ilvl w:val="0"/>
          <w:numId w:val="55"/>
        </w:numPr>
        <w:rPr>
          <w:lang w:val="en-ID"/>
        </w:rPr>
      </w:pPr>
      <w:r w:rsidRPr="0044523B">
        <w:rPr>
          <w:lang w:val="en-ID"/>
        </w:rPr>
        <w:t xml:space="preserve">   Debug.LogWarning("CompletionPanelUI: Completion time </w:t>
      </w:r>
    </w:p>
    <w:p w14:paraId="26A584FD" w14:textId="77777777" w:rsidR="00EE2CCC" w:rsidRPr="0044523B" w:rsidRDefault="00000000">
      <w:pPr>
        <w:pStyle w:val="STTSAlgoritmaContent"/>
        <w:numPr>
          <w:ilvl w:val="0"/>
          <w:numId w:val="55"/>
        </w:numPr>
        <w:rPr>
          <w:lang w:val="en-ID"/>
        </w:rPr>
      </w:pPr>
      <w:r w:rsidRPr="0044523B">
        <w:rPr>
          <w:lang w:val="en-ID"/>
        </w:rPr>
        <w:t xml:space="preserve">   tidak valid (0 atau negatif)");</w:t>
      </w:r>
    </w:p>
    <w:p w14:paraId="36EBB67A" w14:textId="77777777" w:rsidR="00EE2CCC" w:rsidRPr="0044523B" w:rsidRDefault="00000000">
      <w:pPr>
        <w:pStyle w:val="STTSAlgoritmaContent"/>
        <w:numPr>
          <w:ilvl w:val="0"/>
          <w:numId w:val="55"/>
        </w:numPr>
        <w:rPr>
          <w:lang w:val="en-ID"/>
        </w:rPr>
      </w:pPr>
      <w:r w:rsidRPr="0044523B">
        <w:rPr>
          <w:lang w:val="en-ID"/>
        </w:rPr>
        <w:t xml:space="preserve">   return;</w:t>
      </w:r>
    </w:p>
    <w:p w14:paraId="0BC434A0" w14:textId="77777777" w:rsidR="00EE2CCC" w:rsidRPr="0044523B" w:rsidRDefault="00000000">
      <w:pPr>
        <w:pStyle w:val="STTSAlgoritmaContent"/>
        <w:numPr>
          <w:ilvl w:val="0"/>
          <w:numId w:val="55"/>
        </w:numPr>
        <w:rPr>
          <w:lang w:val="en-ID"/>
        </w:rPr>
      </w:pPr>
      <w:r w:rsidRPr="0044523B">
        <w:rPr>
          <w:lang w:val="en-ID"/>
        </w:rPr>
        <w:t>}</w:t>
      </w:r>
    </w:p>
    <w:p w14:paraId="01238A7D" w14:textId="77777777" w:rsidR="00EE2CCC" w:rsidRPr="0044523B" w:rsidRDefault="00EE2CCC">
      <w:pPr>
        <w:pStyle w:val="STTSAlgoritmaContent"/>
        <w:numPr>
          <w:ilvl w:val="0"/>
          <w:numId w:val="55"/>
        </w:numPr>
        <w:rPr>
          <w:lang w:val="en-ID"/>
        </w:rPr>
      </w:pPr>
    </w:p>
    <w:p w14:paraId="4B847EE7" w14:textId="77777777" w:rsidR="00EE2CCC" w:rsidRPr="0044523B" w:rsidRDefault="00000000">
      <w:pPr>
        <w:pStyle w:val="STTSAlgoritmaContent"/>
        <w:numPr>
          <w:ilvl w:val="0"/>
          <w:numId w:val="55"/>
        </w:numPr>
        <w:rPr>
          <w:lang w:val="en-ID"/>
        </w:rPr>
      </w:pPr>
      <w:r w:rsidRPr="0044523B">
        <w:rPr>
          <w:lang w:val="en-ID"/>
        </w:rPr>
        <w:t>bool isNewRecord = completionTime &lt; currentBestTime;</w:t>
      </w:r>
    </w:p>
    <w:p w14:paraId="3505452D" w14:textId="77777777" w:rsidR="00EE2CCC" w:rsidRPr="0044523B" w:rsidRDefault="00EE2CCC">
      <w:pPr>
        <w:pStyle w:val="STTSAlgoritmaContent"/>
        <w:numPr>
          <w:ilvl w:val="0"/>
          <w:numId w:val="55"/>
        </w:numPr>
        <w:rPr>
          <w:lang w:val="en-ID"/>
        </w:rPr>
      </w:pPr>
    </w:p>
    <w:p w14:paraId="263BABD0" w14:textId="77777777" w:rsidR="00EE2CCC" w:rsidRPr="0044523B" w:rsidRDefault="00000000">
      <w:pPr>
        <w:pStyle w:val="STTSAlgoritmaContent"/>
        <w:numPr>
          <w:ilvl w:val="0"/>
          <w:numId w:val="55"/>
        </w:numPr>
        <w:rPr>
          <w:lang w:val="en-ID"/>
        </w:rPr>
      </w:pPr>
      <w:r w:rsidRPr="0044523B">
        <w:rPr>
          <w:lang w:val="en-ID"/>
        </w:rPr>
        <w:t>if (isNewRecord)</w:t>
      </w:r>
    </w:p>
    <w:p w14:paraId="5A3B0395" w14:textId="77777777" w:rsidR="00EE2CCC" w:rsidRPr="0044523B" w:rsidRDefault="00000000">
      <w:pPr>
        <w:pStyle w:val="STTSAlgoritmaContent"/>
        <w:numPr>
          <w:ilvl w:val="0"/>
          <w:numId w:val="55"/>
        </w:numPr>
        <w:rPr>
          <w:lang w:val="en-ID"/>
        </w:rPr>
      </w:pPr>
      <w:r w:rsidRPr="0044523B">
        <w:rPr>
          <w:lang w:val="en-ID"/>
        </w:rPr>
        <w:t>{</w:t>
      </w:r>
    </w:p>
    <w:p w14:paraId="25054DBD" w14:textId="77777777" w:rsidR="00EE2CCC" w:rsidRPr="0044523B" w:rsidRDefault="00000000">
      <w:pPr>
        <w:pStyle w:val="STTSAlgoritmaContent"/>
        <w:numPr>
          <w:ilvl w:val="0"/>
          <w:numId w:val="55"/>
        </w:numPr>
        <w:rPr>
          <w:lang w:val="en-ID"/>
        </w:rPr>
      </w:pPr>
      <w:r w:rsidRPr="0044523B">
        <w:rPr>
          <w:lang w:val="en-ID"/>
        </w:rPr>
        <w:t xml:space="preserve">   currentBestTime = completionTime;</w:t>
      </w:r>
    </w:p>
    <w:p w14:paraId="578400A2" w14:textId="77777777" w:rsidR="00EE2CCC" w:rsidRPr="0044523B" w:rsidRDefault="00000000">
      <w:pPr>
        <w:pStyle w:val="STTSAlgoritmaContent"/>
        <w:numPr>
          <w:ilvl w:val="0"/>
          <w:numId w:val="55"/>
        </w:numPr>
        <w:rPr>
          <w:lang w:val="en-ID"/>
        </w:rPr>
      </w:pPr>
      <w:r w:rsidRPr="0044523B">
        <w:rPr>
          <w:lang w:val="en-ID"/>
        </w:rPr>
        <w:t xml:space="preserve">   PlayerPrefs.SetFloat(bestTimeKey, currentBestTime);</w:t>
      </w:r>
    </w:p>
    <w:p w14:paraId="7E1930CC" w14:textId="77777777" w:rsidR="00EE2CCC" w:rsidRPr="0044523B" w:rsidRDefault="00000000">
      <w:pPr>
        <w:pStyle w:val="STTSAlgoritmaContent"/>
        <w:numPr>
          <w:ilvl w:val="0"/>
          <w:numId w:val="55"/>
        </w:numPr>
        <w:rPr>
          <w:lang w:val="en-ID"/>
        </w:rPr>
      </w:pPr>
      <w:r w:rsidRPr="0044523B">
        <w:rPr>
          <w:lang w:val="en-ID"/>
        </w:rPr>
        <w:t xml:space="preserve">   PlayerPrefs.Save();</w:t>
      </w:r>
    </w:p>
    <w:p w14:paraId="2771FC2B" w14:textId="77777777" w:rsidR="00EE2CCC" w:rsidRPr="0044523B" w:rsidRDefault="00000000">
      <w:pPr>
        <w:pStyle w:val="STTSAlgoritmaContent"/>
        <w:numPr>
          <w:ilvl w:val="0"/>
          <w:numId w:val="55"/>
        </w:numPr>
        <w:rPr>
          <w:lang w:val="en-ID"/>
        </w:rPr>
      </w:pPr>
      <w:r w:rsidRPr="0044523B">
        <w:rPr>
          <w:lang w:val="en-ID"/>
        </w:rPr>
        <w:t xml:space="preserve">   Debug.Log($"Rekor baru! {FormatTime(completionTime)}");</w:t>
      </w:r>
    </w:p>
    <w:p w14:paraId="5AE3D36A" w14:textId="77777777" w:rsidR="00EE2CCC" w:rsidRPr="0044523B" w:rsidRDefault="00000000">
      <w:pPr>
        <w:pStyle w:val="STTSAlgoritmaContent"/>
        <w:numPr>
          <w:ilvl w:val="0"/>
          <w:numId w:val="55"/>
        </w:numPr>
        <w:rPr>
          <w:lang w:val="en-ID"/>
        </w:rPr>
      </w:pPr>
      <w:r w:rsidRPr="0044523B">
        <w:rPr>
          <w:lang w:val="en-ID"/>
        </w:rPr>
        <w:t>}</w:t>
      </w:r>
    </w:p>
    <w:p w14:paraId="71326285" w14:textId="77777777" w:rsidR="00EE2CCC" w:rsidRPr="0044523B" w:rsidRDefault="00EE2CCC">
      <w:pPr>
        <w:pStyle w:val="STTSAlgoritmaContent"/>
        <w:numPr>
          <w:ilvl w:val="0"/>
          <w:numId w:val="55"/>
        </w:numPr>
        <w:rPr>
          <w:lang w:val="en-ID"/>
        </w:rPr>
      </w:pPr>
    </w:p>
    <w:p w14:paraId="34FA806D" w14:textId="77777777" w:rsidR="00EE2CCC" w:rsidRPr="0044523B" w:rsidRDefault="00000000">
      <w:pPr>
        <w:pStyle w:val="STTSAlgoritmaContent"/>
        <w:numPr>
          <w:ilvl w:val="0"/>
          <w:numId w:val="55"/>
        </w:numPr>
        <w:rPr>
          <w:lang w:val="en-ID"/>
        </w:rPr>
      </w:pPr>
      <w:r w:rsidRPr="0044523B">
        <w:rPr>
          <w:lang w:val="en-ID"/>
        </w:rPr>
        <w:t>string formattedCompletionTime = FormatTime(completionTime);</w:t>
      </w:r>
    </w:p>
    <w:p w14:paraId="091DB609" w14:textId="77777777" w:rsidR="00EE2CCC" w:rsidRPr="0044523B" w:rsidRDefault="00000000">
      <w:pPr>
        <w:pStyle w:val="STTSAlgoritmaContent"/>
        <w:numPr>
          <w:ilvl w:val="0"/>
          <w:numId w:val="55"/>
        </w:numPr>
        <w:rPr>
          <w:lang w:val="en-ID"/>
        </w:rPr>
      </w:pPr>
      <w:r w:rsidRPr="0044523B">
        <w:rPr>
          <w:lang w:val="en-ID"/>
        </w:rPr>
        <w:t>string completionDisplay = string.Format</w:t>
      </w:r>
    </w:p>
    <w:p w14:paraId="53DD21FA" w14:textId="77777777" w:rsidR="00EE2CCC" w:rsidRPr="0044523B" w:rsidRDefault="00000000">
      <w:pPr>
        <w:pStyle w:val="STTSAlgoritmaContent"/>
        <w:numPr>
          <w:ilvl w:val="0"/>
          <w:numId w:val="55"/>
        </w:numPr>
        <w:rPr>
          <w:lang w:val="en-ID"/>
        </w:rPr>
      </w:pPr>
      <w:r w:rsidRPr="0044523B">
        <w:rPr>
          <w:lang w:val="en-ID"/>
        </w:rPr>
        <w:t>(completionMessageFormat, formattedCompletionTime);</w:t>
      </w:r>
    </w:p>
    <w:p w14:paraId="656D6230" w14:textId="77777777" w:rsidR="00EE2CCC" w:rsidRPr="0044523B" w:rsidRDefault="00EE2CCC">
      <w:pPr>
        <w:pStyle w:val="STTSAlgoritmaContent"/>
        <w:numPr>
          <w:ilvl w:val="0"/>
          <w:numId w:val="55"/>
        </w:numPr>
        <w:rPr>
          <w:lang w:val="en-ID"/>
        </w:rPr>
      </w:pPr>
    </w:p>
    <w:p w14:paraId="305CBAA2" w14:textId="77777777" w:rsidR="00EE2CCC" w:rsidRPr="0044523B" w:rsidRDefault="00000000">
      <w:pPr>
        <w:pStyle w:val="STTSAlgoritmaContent"/>
        <w:numPr>
          <w:ilvl w:val="0"/>
          <w:numId w:val="55"/>
        </w:numPr>
        <w:rPr>
          <w:lang w:val="en-ID"/>
        </w:rPr>
      </w:pPr>
      <w:r w:rsidRPr="0044523B">
        <w:rPr>
          <w:lang w:val="en-ID"/>
        </w:rPr>
        <w:t>if (isNewRecord)</w:t>
      </w:r>
    </w:p>
    <w:p w14:paraId="7070A19B" w14:textId="77777777" w:rsidR="00EE2CCC" w:rsidRPr="0044523B" w:rsidRDefault="00000000">
      <w:pPr>
        <w:pStyle w:val="STTSAlgoritmaContent"/>
        <w:numPr>
          <w:ilvl w:val="0"/>
          <w:numId w:val="55"/>
        </w:numPr>
        <w:rPr>
          <w:lang w:val="en-ID"/>
        </w:rPr>
      </w:pPr>
      <w:r w:rsidRPr="0044523B">
        <w:rPr>
          <w:lang w:val="en-ID"/>
        </w:rPr>
        <w:t>{</w:t>
      </w:r>
    </w:p>
    <w:p w14:paraId="2BF49F76" w14:textId="77777777" w:rsidR="00EE2CCC" w:rsidRPr="0044523B" w:rsidRDefault="00000000">
      <w:pPr>
        <w:pStyle w:val="STTSAlgoritmaContent"/>
        <w:numPr>
          <w:ilvl w:val="0"/>
          <w:numId w:val="55"/>
        </w:numPr>
        <w:rPr>
          <w:lang w:val="en-ID"/>
        </w:rPr>
      </w:pPr>
      <w:r w:rsidRPr="0044523B">
        <w:rPr>
          <w:lang w:val="en-ID"/>
        </w:rPr>
        <w:t xml:space="preserve">   completionDisplay = newRecordMessage + completionDisplay;</w:t>
      </w:r>
    </w:p>
    <w:p w14:paraId="629637EC" w14:textId="77777777" w:rsidR="00EE2CCC" w:rsidRPr="0044523B" w:rsidRDefault="00000000">
      <w:pPr>
        <w:pStyle w:val="STTSAlgoritmaContent"/>
        <w:numPr>
          <w:ilvl w:val="0"/>
          <w:numId w:val="55"/>
        </w:numPr>
        <w:rPr>
          <w:lang w:val="en-ID"/>
        </w:rPr>
      </w:pPr>
      <w:r w:rsidRPr="0044523B">
        <w:rPr>
          <w:lang w:val="en-ID"/>
        </w:rPr>
        <w:t>}</w:t>
      </w:r>
    </w:p>
    <w:p w14:paraId="37EC5292" w14:textId="77777777" w:rsidR="00EE2CCC" w:rsidRPr="0044523B" w:rsidRDefault="00EE2CCC">
      <w:pPr>
        <w:pStyle w:val="STTSAlgoritmaContent"/>
        <w:numPr>
          <w:ilvl w:val="0"/>
          <w:numId w:val="55"/>
        </w:numPr>
        <w:rPr>
          <w:lang w:val="en-ID"/>
        </w:rPr>
      </w:pPr>
    </w:p>
    <w:p w14:paraId="00286BDB" w14:textId="77777777" w:rsidR="00EE2CCC" w:rsidRPr="0044523B" w:rsidRDefault="00000000">
      <w:pPr>
        <w:pStyle w:val="STTSAlgoritmaContent"/>
        <w:numPr>
          <w:ilvl w:val="0"/>
          <w:numId w:val="55"/>
        </w:numPr>
        <w:rPr>
          <w:lang w:val="en-ID"/>
        </w:rPr>
      </w:pPr>
      <w:r w:rsidRPr="0044523B">
        <w:rPr>
          <w:lang w:val="en-ID"/>
        </w:rPr>
        <w:t xml:space="preserve">UpdateText(completionTimeText, completionTimeTextTMP, </w:t>
      </w:r>
    </w:p>
    <w:p w14:paraId="29BE689B" w14:textId="77777777" w:rsidR="00EE2CCC" w:rsidRPr="0044523B" w:rsidRDefault="00000000">
      <w:pPr>
        <w:pStyle w:val="STTSAlgoritmaContent"/>
        <w:numPr>
          <w:ilvl w:val="0"/>
          <w:numId w:val="55"/>
        </w:numPr>
        <w:rPr>
          <w:lang w:val="en-ID"/>
        </w:rPr>
      </w:pPr>
      <w:r w:rsidRPr="0044523B">
        <w:rPr>
          <w:lang w:val="en-ID"/>
        </w:rPr>
        <w:t>completionDisplay);</w:t>
      </w:r>
    </w:p>
    <w:p w14:paraId="08BFD70F" w14:textId="77777777" w:rsidR="00EE2CCC" w:rsidRPr="0044523B" w:rsidRDefault="00EE2CCC">
      <w:pPr>
        <w:pStyle w:val="STTSAlgoritmaContent"/>
        <w:numPr>
          <w:ilvl w:val="0"/>
          <w:numId w:val="55"/>
        </w:numPr>
        <w:rPr>
          <w:lang w:val="en-ID"/>
        </w:rPr>
      </w:pPr>
    </w:p>
    <w:p w14:paraId="42AA06A8" w14:textId="77777777" w:rsidR="00EE2CCC" w:rsidRPr="0044523B" w:rsidRDefault="00000000">
      <w:pPr>
        <w:pStyle w:val="STTSAlgoritmaContent"/>
        <w:numPr>
          <w:ilvl w:val="0"/>
          <w:numId w:val="55"/>
        </w:numPr>
        <w:rPr>
          <w:lang w:val="en-ID"/>
        </w:rPr>
      </w:pPr>
      <w:r w:rsidRPr="0044523B">
        <w:rPr>
          <w:lang w:val="en-ID"/>
        </w:rPr>
        <w:t>if (bestTimeText != null || bestTimeTextTMP != null)</w:t>
      </w:r>
    </w:p>
    <w:p w14:paraId="0FCE3B51" w14:textId="77777777" w:rsidR="00EE2CCC" w:rsidRPr="0044523B" w:rsidRDefault="00000000">
      <w:pPr>
        <w:pStyle w:val="STTSAlgoritmaContent"/>
        <w:numPr>
          <w:ilvl w:val="0"/>
          <w:numId w:val="55"/>
        </w:numPr>
        <w:rPr>
          <w:lang w:val="en-ID"/>
        </w:rPr>
      </w:pPr>
      <w:r w:rsidRPr="0044523B">
        <w:rPr>
          <w:lang w:val="en-ID"/>
        </w:rPr>
        <w:t>{</w:t>
      </w:r>
    </w:p>
    <w:p w14:paraId="75C6558F" w14:textId="77777777" w:rsidR="00EE2CCC" w:rsidRPr="0044523B" w:rsidRDefault="00000000">
      <w:pPr>
        <w:pStyle w:val="STTSAlgoritmaContent"/>
        <w:numPr>
          <w:ilvl w:val="0"/>
          <w:numId w:val="55"/>
        </w:numPr>
        <w:rPr>
          <w:lang w:val="en-ID"/>
        </w:rPr>
      </w:pPr>
      <w:r w:rsidRPr="0044523B">
        <w:rPr>
          <w:lang w:val="en-ID"/>
        </w:rPr>
        <w:t xml:space="preserve">    string formattedBestTime = currentBestTime &lt; </w:t>
      </w:r>
    </w:p>
    <w:p w14:paraId="54CD458F" w14:textId="77777777" w:rsidR="00EE2CCC" w:rsidRPr="0044523B" w:rsidRDefault="00000000">
      <w:pPr>
        <w:pStyle w:val="STTSAlgoritmaContent"/>
        <w:numPr>
          <w:ilvl w:val="0"/>
          <w:numId w:val="55"/>
        </w:numPr>
        <w:rPr>
          <w:lang w:val="en-ID"/>
        </w:rPr>
      </w:pPr>
      <w:r w:rsidRPr="0044523B">
        <w:rPr>
          <w:lang w:val="en-ID"/>
        </w:rPr>
        <w:t xml:space="preserve">    float.MaxValue ? FormatTime(currentBestTime): "--:--";</w:t>
      </w:r>
    </w:p>
    <w:p w14:paraId="61F26D77" w14:textId="77777777" w:rsidR="00EE2CCC" w:rsidRPr="0044523B" w:rsidRDefault="00EE2CCC">
      <w:pPr>
        <w:pStyle w:val="STTSAlgoritmaContent"/>
        <w:numPr>
          <w:ilvl w:val="0"/>
          <w:numId w:val="55"/>
        </w:numPr>
        <w:rPr>
          <w:lang w:val="en-ID"/>
        </w:rPr>
      </w:pPr>
    </w:p>
    <w:p w14:paraId="2C5E6B5D" w14:textId="77777777" w:rsidR="00EE2CCC" w:rsidRPr="0044523B" w:rsidRDefault="00000000">
      <w:pPr>
        <w:pStyle w:val="STTSAlgoritmaContent"/>
        <w:numPr>
          <w:ilvl w:val="0"/>
          <w:numId w:val="55"/>
        </w:numPr>
        <w:rPr>
          <w:lang w:val="en-ID"/>
        </w:rPr>
      </w:pPr>
      <w:r w:rsidRPr="0044523B">
        <w:rPr>
          <w:lang w:val="en-ID"/>
        </w:rPr>
        <w:t xml:space="preserve">    string bestDisplay = string.Format</w:t>
      </w:r>
    </w:p>
    <w:p w14:paraId="3D498F4D" w14:textId="77777777" w:rsidR="00EE2CCC" w:rsidRPr="0044523B" w:rsidRDefault="00000000">
      <w:pPr>
        <w:pStyle w:val="STTSAlgoritmaContent"/>
        <w:numPr>
          <w:ilvl w:val="0"/>
          <w:numId w:val="55"/>
        </w:numPr>
        <w:rPr>
          <w:lang w:val="en-ID"/>
        </w:rPr>
      </w:pPr>
      <w:r w:rsidRPr="0044523B">
        <w:rPr>
          <w:lang w:val="en-ID"/>
        </w:rPr>
        <w:t xml:space="preserve">    (bestTimeMessageFormat, formattedBestTime);</w:t>
      </w:r>
    </w:p>
    <w:p w14:paraId="4A0B3F82" w14:textId="77777777" w:rsidR="00EE2CCC" w:rsidRPr="0044523B" w:rsidRDefault="00000000">
      <w:pPr>
        <w:pStyle w:val="STTSAlgoritmaContent"/>
        <w:numPr>
          <w:ilvl w:val="0"/>
          <w:numId w:val="55"/>
        </w:numPr>
        <w:rPr>
          <w:lang w:val="en-ID"/>
        </w:rPr>
      </w:pPr>
      <w:r w:rsidRPr="0044523B">
        <w:rPr>
          <w:lang w:val="en-ID"/>
        </w:rPr>
        <w:t xml:space="preserve">    UpdateText(bestTimeText, bestTimeTextTMP, bestDisplay);</w:t>
      </w:r>
    </w:p>
    <w:p w14:paraId="2C904375" w14:textId="77777777" w:rsidR="00EE2CCC" w:rsidRDefault="00000000">
      <w:pPr>
        <w:pStyle w:val="STTSAlgoritmaContent"/>
        <w:numPr>
          <w:ilvl w:val="0"/>
          <w:numId w:val="55"/>
        </w:numPr>
        <w:rPr>
          <w:lang w:val="en-ID"/>
        </w:rPr>
      </w:pPr>
      <w:r w:rsidRPr="0044523B">
        <w:rPr>
          <w:lang w:val="en-ID"/>
        </w:rPr>
        <w:lastRenderedPageBreak/>
        <w:t>}</w:t>
      </w:r>
    </w:p>
    <w:p w14:paraId="3578A231" w14:textId="77777777" w:rsidR="00EE2CCC" w:rsidRDefault="00EE2CCC" w:rsidP="00EE2CCC">
      <w:pPr>
        <w:pStyle w:val="STTSAlgoritmaContent"/>
        <w:numPr>
          <w:ilvl w:val="0"/>
          <w:numId w:val="0"/>
        </w:numPr>
        <w:ind w:left="360" w:hanging="360"/>
        <w:rPr>
          <w:lang w:val="en-ID"/>
        </w:rPr>
      </w:pPr>
    </w:p>
    <w:p w14:paraId="581E3AC0" w14:textId="38E6AE15" w:rsidR="00EE2CCC" w:rsidRPr="0044523B" w:rsidRDefault="00000000" w:rsidP="00E00577">
      <w:pPr>
        <w:rPr>
          <w:lang w:val="en-ID"/>
        </w:rPr>
      </w:pPr>
      <w:r w:rsidRPr="0044523B">
        <w:rPr>
          <w:lang w:val="en-ID"/>
        </w:rPr>
        <w:t>Baris 1-6 memeriksa apakah labyrinthManager tersedia. Jika labyrinthManager bernilai null, program menampilkan pesan error dan keluar dari fungsi. Langkah ini penting untuk memastikan semua data labirin dan waktu penyelesaian dapat diakses sebelum menampilkan panel penyelesaian.</w:t>
      </w:r>
      <w:r>
        <w:rPr>
          <w:lang w:val="en-ID"/>
        </w:rPr>
        <w:t xml:space="preserve"> </w:t>
      </w:r>
      <w:r w:rsidRPr="0044523B">
        <w:rPr>
          <w:lang w:val="en-ID"/>
        </w:rPr>
        <w:t>Baris 8-15 mengambil waktu penyelesaian dari labyrinthManager dan memeriksa validitasnya. Jika waktu yang didapat kurang dari atau sama dengan nol, sistem memberi peringatan dan keluar dari fungsi. Hal ini mencegah munculnya informasi waktu yang tidak valid kepada pemain.</w:t>
      </w:r>
    </w:p>
    <w:p w14:paraId="1AC0CBAB" w14:textId="77777777" w:rsidR="00EE2CCC" w:rsidRPr="0044523B" w:rsidRDefault="00000000" w:rsidP="00EE2CCC">
      <w:pPr>
        <w:rPr>
          <w:lang w:val="en-ID"/>
        </w:rPr>
      </w:pPr>
      <w:r w:rsidRPr="0044523B">
        <w:rPr>
          <w:lang w:val="en-ID"/>
        </w:rPr>
        <w:t>Baris 17-25 menentukan apakah waktu penyelesaian saat ini merupakan rekor baru dengan membandingkannya terhadap currentBestTime. Jika benar, nilai currentBestTime diperbarui, disimpan ke PlayerPrefs, dan dicetak log sebagai rekor baru. Langkah ini menjaga catatan terbaik pemain dan memberikan motivasi melalui pencapaian baru.</w:t>
      </w:r>
      <w:r>
        <w:rPr>
          <w:lang w:val="en-ID"/>
        </w:rPr>
        <w:t xml:space="preserve"> </w:t>
      </w:r>
      <w:r w:rsidRPr="0044523B">
        <w:rPr>
          <w:lang w:val="en-ID"/>
        </w:rPr>
        <w:t>Baris 27-37 memformat waktu penyelesaian saat ini menjadi string yang mudah dibaca, lalu menyiapkan pesan yang akan ditampilkan di UI. Jika pemain mencetak rekor baru, pesan khusus ditambahkan. Fungsi UpdateText kemudian digunakan untuk menampilkan pesan ini pada teks yang sesuai, baik untuk komponen UI biasa maupun TextMeshPro.</w:t>
      </w:r>
      <w:r>
        <w:rPr>
          <w:lang w:val="en-ID"/>
        </w:rPr>
        <w:t xml:space="preserve"> </w:t>
      </w:r>
      <w:r w:rsidRPr="0044523B">
        <w:rPr>
          <w:lang w:val="en-ID"/>
        </w:rPr>
        <w:t>Baris 39-47 menampilkan catatan waktu terbaik pemain. Sistem memeriksa apakah elemen UI untuk waktu terbaik tersedia, memformat currentBestTime atau menampilkan placeholder “--:--” jika belum ada rekor, kemudian memperbarui teks UI dengan nilai tersebut. Ini memastikan pemain dapat selalu melihat pencapaian terbaik mereka dalam sesi permainan.</w:t>
      </w:r>
    </w:p>
    <w:p w14:paraId="1B1B2B50" w14:textId="77777777" w:rsidR="00EE2CCC" w:rsidRDefault="00EE2CCC" w:rsidP="003B1D15">
      <w:pPr>
        <w:rPr>
          <w:lang w:val="en-ID"/>
        </w:rPr>
      </w:pPr>
    </w:p>
    <w:p w14:paraId="5B63BC21" w14:textId="1BEFFEB1" w:rsidR="00C82D17" w:rsidRPr="006626E5" w:rsidRDefault="00000000" w:rsidP="00C82D17">
      <w:pPr>
        <w:pStyle w:val="STTSAlgoritma"/>
      </w:pPr>
      <w:r>
        <w:t xml:space="preserve">Segmen Program </w:t>
      </w:r>
      <w:r w:rsidR="00DE4A3C">
        <w:t>5</w:t>
      </w:r>
      <w:r>
        <w:t>.</w:t>
      </w:r>
      <w:r w:rsidR="00DE4A3C">
        <w:t>3</w:t>
      </w:r>
      <w:r w:rsidR="00E00577">
        <w:t>7</w:t>
      </w:r>
      <w:r>
        <w:t xml:space="preserve"> Script RestartLabyrinth</w:t>
      </w:r>
    </w:p>
    <w:p w14:paraId="1C35295D" w14:textId="77777777" w:rsidR="00C82D17" w:rsidRPr="007D52C1" w:rsidRDefault="00000000">
      <w:pPr>
        <w:pStyle w:val="STTSAlgoritmaContent"/>
        <w:numPr>
          <w:ilvl w:val="0"/>
          <w:numId w:val="57"/>
        </w:numPr>
        <w:rPr>
          <w:lang w:val="en-ID"/>
        </w:rPr>
      </w:pPr>
      <w:r w:rsidRPr="007D52C1">
        <w:rPr>
          <w:lang w:val="en-ID"/>
        </w:rPr>
        <w:t>if (playAgainPanel != null)</w:t>
      </w:r>
    </w:p>
    <w:p w14:paraId="3E80936D" w14:textId="77777777" w:rsidR="00C82D17" w:rsidRPr="004074CF" w:rsidRDefault="00000000" w:rsidP="00C82D17">
      <w:pPr>
        <w:pStyle w:val="STTSAlgoritmaContent"/>
        <w:rPr>
          <w:lang w:val="en-ID"/>
        </w:rPr>
      </w:pPr>
      <w:r w:rsidRPr="004074CF">
        <w:rPr>
          <w:lang w:val="en-ID"/>
        </w:rPr>
        <w:t>{</w:t>
      </w:r>
    </w:p>
    <w:p w14:paraId="65A490BD" w14:textId="77777777" w:rsidR="00C82D17" w:rsidRPr="004074CF" w:rsidRDefault="00000000" w:rsidP="00C82D17">
      <w:pPr>
        <w:pStyle w:val="STTSAlgoritmaContent"/>
        <w:rPr>
          <w:lang w:val="en-ID"/>
        </w:rPr>
      </w:pPr>
      <w:r>
        <w:rPr>
          <w:lang w:val="en-ID"/>
        </w:rPr>
        <w:t xml:space="preserve">   </w:t>
      </w:r>
      <w:r w:rsidRPr="004074CF">
        <w:rPr>
          <w:lang w:val="en-ID"/>
        </w:rPr>
        <w:t>playAgainPanel.SetActive(false);</w:t>
      </w:r>
    </w:p>
    <w:p w14:paraId="7551A22F" w14:textId="77777777" w:rsidR="00C82D17" w:rsidRPr="004074CF" w:rsidRDefault="00000000" w:rsidP="00C82D17">
      <w:pPr>
        <w:pStyle w:val="STTSAlgoritmaContent"/>
        <w:rPr>
          <w:lang w:val="en-ID"/>
        </w:rPr>
      </w:pPr>
      <w:r w:rsidRPr="004074CF">
        <w:rPr>
          <w:lang w:val="en-ID"/>
        </w:rPr>
        <w:t>}</w:t>
      </w:r>
    </w:p>
    <w:p w14:paraId="57C7EB1F" w14:textId="77777777" w:rsidR="00C82D17" w:rsidRPr="004074CF" w:rsidRDefault="00C82D17" w:rsidP="00C82D17">
      <w:pPr>
        <w:pStyle w:val="STTSAlgoritmaContent"/>
        <w:rPr>
          <w:lang w:val="en-ID"/>
        </w:rPr>
      </w:pPr>
    </w:p>
    <w:p w14:paraId="2B93DC74" w14:textId="77777777" w:rsidR="00C82D17" w:rsidRPr="004074CF" w:rsidRDefault="00000000" w:rsidP="00C82D17">
      <w:pPr>
        <w:pStyle w:val="STTSAlgoritmaContent"/>
        <w:rPr>
          <w:lang w:val="en-ID"/>
        </w:rPr>
      </w:pPr>
      <w:r w:rsidRPr="004074CF">
        <w:rPr>
          <w:lang w:val="en-ID"/>
        </w:rPr>
        <w:t>if (finishZone != null)</w:t>
      </w:r>
    </w:p>
    <w:p w14:paraId="627D1FF6" w14:textId="77777777" w:rsidR="00C82D17" w:rsidRPr="004074CF" w:rsidRDefault="00000000" w:rsidP="00C82D17">
      <w:pPr>
        <w:pStyle w:val="STTSAlgoritmaContent"/>
        <w:rPr>
          <w:lang w:val="en-ID"/>
        </w:rPr>
      </w:pPr>
      <w:r w:rsidRPr="004074CF">
        <w:rPr>
          <w:lang w:val="en-ID"/>
        </w:rPr>
        <w:t>{</w:t>
      </w:r>
    </w:p>
    <w:p w14:paraId="754007B1" w14:textId="77777777" w:rsidR="00C82D17" w:rsidRPr="004074CF" w:rsidRDefault="00000000" w:rsidP="00C82D17">
      <w:pPr>
        <w:pStyle w:val="STTSAlgoritmaContent"/>
        <w:rPr>
          <w:lang w:val="en-ID"/>
        </w:rPr>
      </w:pPr>
      <w:r w:rsidRPr="004074CF">
        <w:rPr>
          <w:lang w:val="en-ID"/>
        </w:rPr>
        <w:t xml:space="preserve">   finishZone.ResetZone();</w:t>
      </w:r>
    </w:p>
    <w:p w14:paraId="3473FDA6" w14:textId="77777777" w:rsidR="00C82D17" w:rsidRPr="004074CF" w:rsidRDefault="00000000" w:rsidP="00C82D17">
      <w:pPr>
        <w:pStyle w:val="STTSAlgoritmaContent"/>
        <w:rPr>
          <w:lang w:val="en-ID"/>
        </w:rPr>
      </w:pPr>
      <w:r w:rsidRPr="004074CF">
        <w:rPr>
          <w:lang w:val="en-ID"/>
        </w:rPr>
        <w:t>}</w:t>
      </w:r>
    </w:p>
    <w:p w14:paraId="60D695F4" w14:textId="77777777" w:rsidR="00C82D17" w:rsidRDefault="00000000" w:rsidP="00C82D17">
      <w:pPr>
        <w:pStyle w:val="STTSAlgoritmaContent"/>
        <w:rPr>
          <w:lang w:val="en-ID"/>
        </w:rPr>
      </w:pPr>
      <w:r>
        <w:rPr>
          <w:lang w:val="en-ID"/>
        </w:rPr>
        <w:t xml:space="preserve">   e</w:t>
      </w:r>
      <w:r w:rsidRPr="004074CF">
        <w:rPr>
          <w:lang w:val="en-ID"/>
        </w:rPr>
        <w:t>lse</w:t>
      </w:r>
    </w:p>
    <w:p w14:paraId="2343AAE0" w14:textId="77777777" w:rsidR="00C82D17" w:rsidRPr="004074CF" w:rsidRDefault="00000000" w:rsidP="00C82D17">
      <w:pPr>
        <w:pStyle w:val="STTSAlgoritmaContent"/>
        <w:rPr>
          <w:lang w:val="en-ID"/>
        </w:rPr>
      </w:pPr>
      <w:r w:rsidRPr="004074CF">
        <w:rPr>
          <w:lang w:val="en-ID"/>
        </w:rPr>
        <w:t>{</w:t>
      </w:r>
    </w:p>
    <w:p w14:paraId="75FF292A" w14:textId="77777777" w:rsidR="00C82D17" w:rsidRDefault="00000000" w:rsidP="00C82D17">
      <w:pPr>
        <w:pStyle w:val="STTSAlgoritmaContent"/>
        <w:rPr>
          <w:lang w:val="en-ID"/>
        </w:rPr>
      </w:pPr>
      <w:r w:rsidRPr="004074CF">
        <w:rPr>
          <w:lang w:val="en-ID"/>
        </w:rPr>
        <w:lastRenderedPageBreak/>
        <w:t xml:space="preserve">   Debug.LogError("</w:t>
      </w:r>
      <w:r w:rsidRPr="004074CF">
        <w:rPr>
          <w:rFonts w:ascii="Segoe UI Emoji" w:hAnsi="Segoe UI Emoji" w:cs="Segoe UI Emoji"/>
          <w:lang w:val="en-ID"/>
        </w:rPr>
        <w:t>❌</w:t>
      </w:r>
      <w:r w:rsidRPr="004074CF">
        <w:rPr>
          <w:lang w:val="en-ID"/>
        </w:rPr>
        <w:t xml:space="preserve"> FinishZone belum dihubungkan </w:t>
      </w:r>
    </w:p>
    <w:p w14:paraId="58DB2FA2" w14:textId="77777777" w:rsidR="00C82D17" w:rsidRPr="004074CF" w:rsidRDefault="00000000" w:rsidP="00C82D17">
      <w:pPr>
        <w:pStyle w:val="STTSAlgoritmaContent"/>
        <w:rPr>
          <w:lang w:val="en-ID"/>
        </w:rPr>
      </w:pPr>
      <w:r>
        <w:rPr>
          <w:lang w:val="en-ID"/>
        </w:rPr>
        <w:t xml:space="preserve">   </w:t>
      </w:r>
      <w:r w:rsidRPr="004074CF">
        <w:rPr>
          <w:lang w:val="en-ID"/>
        </w:rPr>
        <w:t>di Inspector LabyrinthManager!");</w:t>
      </w:r>
    </w:p>
    <w:p w14:paraId="6BBF51F6" w14:textId="77777777" w:rsidR="00C82D17" w:rsidRDefault="00000000" w:rsidP="00C82D17">
      <w:pPr>
        <w:pStyle w:val="STTSAlgoritmaContent"/>
        <w:rPr>
          <w:lang w:val="en-ID"/>
        </w:rPr>
      </w:pPr>
      <w:r w:rsidRPr="004074CF">
        <w:rPr>
          <w:lang w:val="en-ID"/>
        </w:rPr>
        <w:t>}</w:t>
      </w:r>
    </w:p>
    <w:p w14:paraId="25B82ABA" w14:textId="77777777" w:rsidR="00C82D17" w:rsidRPr="004074CF" w:rsidRDefault="00C82D17" w:rsidP="00C82D17">
      <w:pPr>
        <w:pStyle w:val="STTSAlgoritmaContent"/>
        <w:rPr>
          <w:lang w:val="en-ID"/>
        </w:rPr>
      </w:pPr>
    </w:p>
    <w:p w14:paraId="254BEBD4" w14:textId="77777777" w:rsidR="00C82D17" w:rsidRPr="004074CF" w:rsidRDefault="00000000" w:rsidP="00C82D17">
      <w:pPr>
        <w:pStyle w:val="STTSAlgoritmaContent"/>
        <w:rPr>
          <w:lang w:val="en-ID"/>
        </w:rPr>
      </w:pPr>
      <w:r w:rsidRPr="004074CF">
        <w:rPr>
          <w:lang w:val="en-ID"/>
        </w:rPr>
        <w:t>usedQuestionIDs?.Clear();</w:t>
      </w:r>
    </w:p>
    <w:p w14:paraId="6CA2D7B7" w14:textId="77777777" w:rsidR="00C82D17" w:rsidRPr="004074CF" w:rsidRDefault="00C82D17" w:rsidP="00C82D17">
      <w:pPr>
        <w:pStyle w:val="STTSAlgoritmaContent"/>
        <w:rPr>
          <w:lang w:val="en-ID"/>
        </w:rPr>
      </w:pPr>
    </w:p>
    <w:p w14:paraId="3E3A6E0F" w14:textId="77777777" w:rsidR="00C82D17" w:rsidRPr="00237187" w:rsidRDefault="00000000" w:rsidP="00C82D17">
      <w:pPr>
        <w:pStyle w:val="STTSAlgoritmaContent"/>
        <w:rPr>
          <w:lang w:val="en-ID"/>
        </w:rPr>
      </w:pPr>
      <w:r w:rsidRPr="00237187">
        <w:rPr>
          <w:lang w:val="en-ID"/>
        </w:rPr>
        <w:t>if (isTimerRunning)</w:t>
      </w:r>
    </w:p>
    <w:p w14:paraId="629D028C" w14:textId="77777777" w:rsidR="00C82D17" w:rsidRPr="00237187" w:rsidRDefault="00000000" w:rsidP="00C82D17">
      <w:pPr>
        <w:pStyle w:val="STTSAlgoritmaContent"/>
        <w:rPr>
          <w:lang w:val="en-ID"/>
        </w:rPr>
      </w:pPr>
      <w:r w:rsidRPr="00237187">
        <w:rPr>
          <w:lang w:val="en-ID"/>
        </w:rPr>
        <w:t>{</w:t>
      </w:r>
    </w:p>
    <w:p w14:paraId="3C77B18A" w14:textId="77777777" w:rsidR="00C82D17" w:rsidRPr="00237187" w:rsidRDefault="00000000" w:rsidP="00C82D17">
      <w:pPr>
        <w:pStyle w:val="STTSAlgoritmaContent"/>
        <w:rPr>
          <w:lang w:val="en-ID"/>
        </w:rPr>
      </w:pPr>
      <w:r w:rsidRPr="00237187">
        <w:rPr>
          <w:lang w:val="en-ID"/>
        </w:rPr>
        <w:t xml:space="preserve">  completionTime = Time.time - startTime;</w:t>
      </w:r>
    </w:p>
    <w:p w14:paraId="56E2DE90" w14:textId="77777777" w:rsidR="00C82D17" w:rsidRPr="00237187" w:rsidRDefault="00000000" w:rsidP="00C82D17">
      <w:pPr>
        <w:pStyle w:val="STTSAlgoritmaContent"/>
        <w:rPr>
          <w:lang w:val="en-ID"/>
        </w:rPr>
      </w:pPr>
      <w:r w:rsidRPr="00237187">
        <w:rPr>
          <w:lang w:val="en-ID"/>
        </w:rPr>
        <w:t xml:space="preserve"> </w:t>
      </w:r>
      <w:r>
        <w:rPr>
          <w:lang w:val="en-ID"/>
        </w:rPr>
        <w:t xml:space="preserve"> </w:t>
      </w:r>
      <w:r w:rsidRPr="00237187">
        <w:rPr>
          <w:lang w:val="en-ID"/>
        </w:rPr>
        <w:t>isTimerRunning = false;</w:t>
      </w:r>
    </w:p>
    <w:p w14:paraId="58811593" w14:textId="77777777" w:rsidR="00C82D17" w:rsidRDefault="00000000" w:rsidP="00C82D17">
      <w:pPr>
        <w:pStyle w:val="STTSAlgoritmaContent"/>
        <w:rPr>
          <w:lang w:val="en-ID"/>
        </w:rPr>
      </w:pPr>
      <w:r w:rsidRPr="00237187">
        <w:rPr>
          <w:lang w:val="en-ID"/>
        </w:rPr>
        <w:t xml:space="preserve">  Debug.Log($"</w:t>
      </w:r>
      <w:r w:rsidRPr="00237187">
        <w:rPr>
          <w:rFonts w:ascii="Segoe UI Emoji" w:hAnsi="Segoe UI Emoji" w:cs="Segoe UI Emoji"/>
          <w:lang w:val="en-ID"/>
        </w:rPr>
        <w:t>⏱️</w:t>
      </w:r>
      <w:r w:rsidRPr="00237187">
        <w:rPr>
          <w:lang w:val="en-ID"/>
        </w:rPr>
        <w:t xml:space="preserve"> Timer berhenti! Total waktu: </w:t>
      </w:r>
    </w:p>
    <w:p w14:paraId="6B258B61" w14:textId="77777777" w:rsidR="00C82D17" w:rsidRPr="00237187" w:rsidRDefault="00000000" w:rsidP="00C82D17">
      <w:pPr>
        <w:pStyle w:val="STTSAlgoritmaContent"/>
        <w:rPr>
          <w:lang w:val="en-ID"/>
        </w:rPr>
      </w:pPr>
      <w:r>
        <w:rPr>
          <w:lang w:val="en-ID"/>
        </w:rPr>
        <w:t xml:space="preserve">  </w:t>
      </w:r>
      <w:r w:rsidRPr="00237187">
        <w:rPr>
          <w:lang w:val="en-ID"/>
        </w:rPr>
        <w:t>{completionTime:F2} detik");</w:t>
      </w:r>
    </w:p>
    <w:p w14:paraId="1A61066C" w14:textId="77777777" w:rsidR="00C82D17" w:rsidRDefault="00000000" w:rsidP="00C82D17">
      <w:pPr>
        <w:pStyle w:val="STTSAlgoritmaContent"/>
        <w:rPr>
          <w:lang w:val="en-ID"/>
        </w:rPr>
      </w:pPr>
      <w:r w:rsidRPr="00237187">
        <w:rPr>
          <w:lang w:val="en-ID"/>
        </w:rPr>
        <w:t>}</w:t>
      </w:r>
    </w:p>
    <w:p w14:paraId="17400C38" w14:textId="77777777" w:rsidR="00C82D17" w:rsidRDefault="00C82D17" w:rsidP="00C82D17">
      <w:pPr>
        <w:pStyle w:val="STTSAlgoritmaContent"/>
        <w:rPr>
          <w:lang w:val="en-ID"/>
        </w:rPr>
      </w:pPr>
    </w:p>
    <w:p w14:paraId="0F216F8D" w14:textId="77777777" w:rsidR="00C82D17" w:rsidRPr="004074CF" w:rsidRDefault="00000000" w:rsidP="00C82D17">
      <w:pPr>
        <w:pStyle w:val="STTSAlgoritmaContent"/>
        <w:rPr>
          <w:lang w:val="en-ID"/>
        </w:rPr>
      </w:pPr>
      <w:r w:rsidRPr="004074CF">
        <w:rPr>
          <w:lang w:val="en-ID"/>
        </w:rPr>
        <w:t>SetupLabyrinth();</w:t>
      </w:r>
    </w:p>
    <w:p w14:paraId="10C13856" w14:textId="77777777" w:rsidR="00C82D17" w:rsidRDefault="00C82D17" w:rsidP="00C82D17">
      <w:pPr>
        <w:pStyle w:val="STTSAlgoritmaContent"/>
        <w:numPr>
          <w:ilvl w:val="0"/>
          <w:numId w:val="0"/>
        </w:numPr>
        <w:ind w:left="360" w:hanging="360"/>
        <w:rPr>
          <w:lang w:val="en-ID"/>
        </w:rPr>
      </w:pPr>
    </w:p>
    <w:p w14:paraId="5668B325" w14:textId="01D20FC8" w:rsidR="00C82D17" w:rsidRDefault="00000000" w:rsidP="00F26B28">
      <w:pPr>
        <w:rPr>
          <w:lang w:val="en-ID"/>
        </w:rPr>
      </w:pPr>
      <w:r>
        <w:rPr>
          <w:lang w:val="en-ID"/>
        </w:rPr>
        <w:t>Pada b</w:t>
      </w:r>
      <w:r w:rsidRPr="007D52C1">
        <w:rPr>
          <w:lang w:val="en-ID"/>
        </w:rPr>
        <w:t xml:space="preserve">aris 1-4 </w:t>
      </w:r>
      <w:r>
        <w:rPr>
          <w:lang w:val="en-ID"/>
        </w:rPr>
        <w:t>terdapat f</w:t>
      </w:r>
      <w:r w:rsidRPr="007D52C1">
        <w:rPr>
          <w:lang w:val="en-ID"/>
        </w:rPr>
        <w:t>ungsi ini pertama-tama menonaktifkan panel “play again” (playAgainPanel) jika ada. Hal ini memastikan tampilan UI kembali bersih sebelum labirin dimulai ulang. Dengan menyembunyikan panel, pemain tidak terganggu oleh sisa tampilan ronde sebelumnya. Langkah ini penting agar antarmuka tetap konsisten.</w:t>
      </w:r>
      <w:r>
        <w:rPr>
          <w:lang w:val="en-ID"/>
        </w:rPr>
        <w:t xml:space="preserve"> Pada b</w:t>
      </w:r>
      <w:r w:rsidRPr="007D52C1">
        <w:rPr>
          <w:lang w:val="en-ID"/>
        </w:rPr>
        <w:t>aris 6-14 skrip memeriksa apakah finishZone sudah dihubungkan. Jika ada, fungsi ResetZone() dipanggil untuk mengembalikan zona finis ke kondisi awal sehingga pemain dapat menyelesaikan labirin lagi. Jika finishZone belum dihubungkan, maka akan muncul log error yang memperingatkan pengembang bahwa referensi zona finis hilang di Inspector. Pemeriksaan ini penting untuk mencegah kesalahan runtime.</w:t>
      </w:r>
      <w:r>
        <w:rPr>
          <w:lang w:val="en-ID"/>
        </w:rPr>
        <w:t xml:space="preserve"> </w:t>
      </w:r>
      <w:r w:rsidRPr="007D52C1">
        <w:rPr>
          <w:lang w:val="en-ID"/>
        </w:rPr>
        <w:t>Baris 16</w:t>
      </w:r>
      <w:r>
        <w:rPr>
          <w:lang w:val="en-ID"/>
        </w:rPr>
        <w:t xml:space="preserve"> mengambil</w:t>
      </w:r>
      <w:r w:rsidRPr="007D52C1">
        <w:rPr>
          <w:lang w:val="en-ID"/>
        </w:rPr>
        <w:t xml:space="preserve"> ID soal yang telah digunakan (usedQuestionIDs) dibersihkan menggunakan Clear(). Hal ini memungkinkan semua soal yang pernah dipakai pada sesi sebelumnya bisa digunakan kembali di sesi baru. Langkah ini menjaga fleksibilitas sistem soal labirin.</w:t>
      </w:r>
    </w:p>
    <w:p w14:paraId="09AD671D" w14:textId="77777777" w:rsidR="00C82D17" w:rsidRDefault="00000000" w:rsidP="00C82D17">
      <w:pPr>
        <w:rPr>
          <w:lang w:val="en-ID"/>
        </w:rPr>
      </w:pPr>
      <w:r>
        <w:rPr>
          <w:lang w:val="en-ID"/>
        </w:rPr>
        <w:t xml:space="preserve"> </w:t>
      </w:r>
      <w:r w:rsidRPr="007D52C1">
        <w:rPr>
          <w:lang w:val="en-ID"/>
        </w:rPr>
        <w:t>Baris 18-24</w:t>
      </w:r>
      <w:r>
        <w:rPr>
          <w:lang w:val="en-ID"/>
        </w:rPr>
        <w:t xml:space="preserve"> berf</w:t>
      </w:r>
      <w:r w:rsidRPr="007D52C1">
        <w:rPr>
          <w:lang w:val="en-ID"/>
        </w:rPr>
        <w:t>ungsi memeriksa apakah timer sedang berjalan (isTimerRunning). Jika iya, waktu penyelesaian dihitung dari selisih Time.time - startTime dan timer dihentikan dengan mengatur isTimerRunning = false. Debug log menampilkan durasi total labirin, sehingga pengembang atau pemain dapat mengetahui waktu penyelesaian sesi sebelumnya.</w:t>
      </w:r>
      <w:r>
        <w:rPr>
          <w:lang w:val="en-ID"/>
        </w:rPr>
        <w:t xml:space="preserve"> Terakhir di b</w:t>
      </w:r>
      <w:r w:rsidRPr="007D52C1">
        <w:rPr>
          <w:lang w:val="en-ID"/>
        </w:rPr>
        <w:t>aris 26 fungsi memanggil SetupLabyrinth() untuk memulai labirin dari awal dengan konfigurasi baru. Semua tembok, soal, dan pengecoh diatur ulang secara acak, dan timer mulai berjalan kembali. Ini menandai sesi labirin baru siap dimainkan sepenuhnya.</w:t>
      </w:r>
    </w:p>
    <w:p w14:paraId="6F925214" w14:textId="77777777" w:rsidR="00C82D17" w:rsidRDefault="00C82D17" w:rsidP="003B1D15">
      <w:pPr>
        <w:rPr>
          <w:lang w:val="en-ID"/>
        </w:rPr>
      </w:pPr>
    </w:p>
    <w:p w14:paraId="53F8ACBE" w14:textId="77777777" w:rsidR="00237187" w:rsidRPr="00237187" w:rsidRDefault="00237187" w:rsidP="00237187">
      <w:pPr>
        <w:pStyle w:val="STTSAlgoritmaContent"/>
        <w:numPr>
          <w:ilvl w:val="0"/>
          <w:numId w:val="0"/>
        </w:numPr>
        <w:ind w:left="360" w:hanging="360"/>
        <w:rPr>
          <w:lang w:val="en-ID"/>
        </w:rPr>
      </w:pPr>
    </w:p>
    <w:p w14:paraId="62122B99" w14:textId="571E9408" w:rsidR="009F43DB" w:rsidRDefault="00000000">
      <w:pPr>
        <w:pStyle w:val="STTSJudulSubBab"/>
        <w:numPr>
          <w:ilvl w:val="1"/>
          <w:numId w:val="77"/>
        </w:numPr>
        <w:ind w:left="709" w:hanging="709"/>
        <w:rPr>
          <w:lang w:val="id-ID"/>
        </w:rPr>
      </w:pPr>
      <w:r>
        <w:rPr>
          <w:lang w:val="id-ID"/>
        </w:rPr>
        <w:t>Cari Objek</w:t>
      </w:r>
    </w:p>
    <w:p w14:paraId="3DB6DB58" w14:textId="6E6C57C2" w:rsidR="00524C3E" w:rsidRPr="00524C3E" w:rsidRDefault="00000000" w:rsidP="00F26B28">
      <w:pPr>
        <w:rPr>
          <w:b/>
          <w:lang w:val="id-ID"/>
        </w:rPr>
      </w:pPr>
      <w:r w:rsidRPr="00524C3E">
        <w:rPr>
          <w:lang w:val="id-ID"/>
        </w:rPr>
        <w:t>Program dimulai dengan StartNewRound, yang berfungsi untuk memulai sebuah ronde baru dalam permainan. Fungsi ini menyiapkan semua variabel yang diperlukan untuk ronde, mereset status objek, dan memastikan panel ringkasan sebelumnya disembunyikan. Pada tahap ini, sistem juga menyiapkan semua objek yang akan digunakan sehingga siap untuk interaksi pemain. Dengan demikian, setiap ronde dimulai dari kondisi bersih dan terkontrol, memungkinkan proses belajar berjalan secara konsisten.</w:t>
      </w:r>
    </w:p>
    <w:p w14:paraId="28217DEE" w14:textId="4D6F9E78" w:rsidR="00524C3E" w:rsidRPr="00524C3E" w:rsidRDefault="00000000" w:rsidP="00F26B28">
      <w:pPr>
        <w:rPr>
          <w:b/>
          <w:lang w:val="id-ID"/>
        </w:rPr>
      </w:pPr>
      <w:r w:rsidRPr="00524C3E">
        <w:rPr>
          <w:lang w:val="id-ID"/>
        </w:rPr>
        <w:t>Setelah ronde dimulai, sistem menentukan daftar objek atau kosakata yang akan digunakan melalui GetRandomItems jika pemilihan acak diaktifkan, atau GetNextItemsToReview jika menggunakan algoritma spaced repetition. Fungsi ini memastikan setiap ronde memiliki objek yang relevan sesuai dengan metode belajar yang dipilih. Selain itu, mekanisme ini menghindari pengulangan objek secara berlebihan, sehingga pemain mendapatkan variasi kosakata yang optimal. Dengan cara ini, setiap ronde memberikan pengalaman belajar yang seimbang antara pengenalan kosakata baru dan penguatan kosakata yang sudah dipelajari.</w:t>
      </w:r>
    </w:p>
    <w:p w14:paraId="2C5AA65D" w14:textId="4E1F43AD" w:rsidR="00524C3E" w:rsidRPr="00524C3E" w:rsidRDefault="00000000" w:rsidP="00F26B28">
      <w:pPr>
        <w:rPr>
          <w:b/>
          <w:lang w:val="id-ID"/>
        </w:rPr>
      </w:pPr>
      <w:r w:rsidRPr="00524C3E">
        <w:rPr>
          <w:lang w:val="id-ID"/>
        </w:rPr>
        <w:t>Setiap objek yang terpilih kemudian ditempatkan pada zona yang sesuai menggunakan SetupZone, yang juga menampilkan gambar Kanji atau representasi visual terkait kosakata tersebut. Fungsi ini memudahkan pemain untuk memahami hubungan antara objek fisik yang diambil dan kosakata visual yang harus dihafal. Zona yang dibuat tidak hanya sebagai target permainan, tetapi juga sebagai media pembelajaran interaktif yang menghubungkan penglihatan dan gerakan. Dengan penempatan yang terstruktur, pemain dapat fokus pada interaksi yang benar tanpa kebingungan mengenai lokasi objek.</w:t>
      </w:r>
    </w:p>
    <w:p w14:paraId="05BE1A54" w14:textId="207414C6" w:rsidR="00524C3E" w:rsidRPr="00524C3E" w:rsidRDefault="00000000" w:rsidP="00F26B28">
      <w:pPr>
        <w:rPr>
          <w:b/>
          <w:lang w:val="id-ID"/>
        </w:rPr>
      </w:pPr>
      <w:r w:rsidRPr="00524C3E">
        <w:rPr>
          <w:lang w:val="id-ID"/>
        </w:rPr>
        <w:t xml:space="preserve">Selama ronde berlangsung, sistem menunggu interaksi pemain melalui OnObjectEnterDropzone, yang mendeteksi ketika objek dimasukkan ke dalam zona target. Ketika objek masuk, EvaluateMatch dijalankan untuk memeriksa kecocokan antara objek yang ditempatkan dengan zona yang sesuai. Jika objek cocok, ShowCorrectFeedback menampilkan umpan balik visual yang menandakan </w:t>
      </w:r>
      <w:r w:rsidRPr="00524C3E">
        <w:rPr>
          <w:lang w:val="id-ID"/>
        </w:rPr>
        <w:lastRenderedPageBreak/>
        <w:t>jawaban benar, diikuti animasi FadeFeedback yang membuat transisi lebih halus dan informatif. Objek yang benar kemudian dikunci menggunakan LockInteraction, sehingga tidak bisa digerakkan lagi dan menandakan bahwa jawaban telah diterima.</w:t>
      </w:r>
    </w:p>
    <w:p w14:paraId="76E0631B" w14:textId="204DAA00" w:rsidR="00524C3E" w:rsidRPr="00524C3E" w:rsidRDefault="00000000" w:rsidP="00F26B28">
      <w:pPr>
        <w:rPr>
          <w:b/>
          <w:lang w:val="id-ID"/>
        </w:rPr>
      </w:pPr>
      <w:r w:rsidRPr="00524C3E">
        <w:rPr>
          <w:lang w:val="id-ID"/>
        </w:rPr>
        <w:t>Jika objek yang dimasukkan salah, sistem menampilkan ShowIncorrectFeedback, memberikan umpan balik visual yang jelas bahwa jawaban salah. Animasi FadeFeedback digunakan untuk memberikan efek transisi yang halus, sementara objek dikembalikan ke posisi awal dengan ReturnToOriginalPosition. Interaksi objek dibuka kembali melalui UnlockInteraction, sehingga pemain dapat mencoba menempatkan objek yang sama atau objek lain dengan benar. Mekanisme ini memastikan pemain mendapatkan koreksi langsung dan kesempatan untuk memperbaiki kesalahan tanpa menghentikan alur permainan.</w:t>
      </w:r>
    </w:p>
    <w:p w14:paraId="5162DD42" w14:textId="5E7F9312" w:rsidR="00524C3E" w:rsidRPr="00524C3E" w:rsidRDefault="00000000" w:rsidP="00F26B28">
      <w:pPr>
        <w:rPr>
          <w:b/>
          <w:lang w:val="id-ID"/>
        </w:rPr>
      </w:pPr>
      <w:r w:rsidRPr="00524C3E">
        <w:rPr>
          <w:lang w:val="id-ID"/>
        </w:rPr>
        <w:t>Setelah semua objek pada ronde terisi, EndRound menandai selesainya ronde dan memproses update statistik, termasuk kosakata yang berhasil dikuasai dan kosakata yang perlu latihan. Program kemudian menampilkan ringkasan sesi sementara melalui ShowSessionSummary, memperlihatkan total skor, jumlah kosakata yang berhasil dipelajari, dan tingkat akurasi. Ringkasan ini membantu pemain melihat kemajuan mereka dan menilai area yang masih perlu diperkuat. Dengan begitu, sesi belajar menjadi lebih terstruktur dan terukur secara visual maupun kuantitatif.</w:t>
      </w:r>
    </w:p>
    <w:p w14:paraId="21886C57" w14:textId="58CEFF8C" w:rsidR="00690794" w:rsidRDefault="00000000" w:rsidP="00F26B28">
      <w:pPr>
        <w:rPr>
          <w:b/>
          <w:lang w:val="id-ID"/>
        </w:rPr>
      </w:pPr>
      <w:r w:rsidRPr="00524C3E">
        <w:rPr>
          <w:lang w:val="id-ID"/>
        </w:rPr>
        <w:t>Dari ringkasan sesi, pemain dapat memilih untuk melanjutkan ke ronde berikutnya dengan menekan OnContinueButton, yang akan memulai StartNewRound berikutnya. Alternatifnya, pemain dapat memulai ulang seluruh sesi dari awal melalui OnTryAgainButton, yang memanggil ResetSession dan kemudian memulai StartNewRound untuk sesi baru. Mekanisme ini memberikan fleksibilitas bagi pemain untuk menyesuaikan ritme belajar sesuai kebutuhan. Dengan alur yang jelas dari awal hingga akhir sesi, program memastikan pengalaman belajar interaktif yang konsisten, terstruktur, dan responsif terhadap tindakan pemain.</w:t>
      </w:r>
    </w:p>
    <w:p w14:paraId="4AAA1494" w14:textId="77777777" w:rsidR="00524C3E" w:rsidRDefault="00524C3E" w:rsidP="00F26B28">
      <w:pPr>
        <w:rPr>
          <w:lang w:val="id-ID"/>
        </w:rPr>
      </w:pPr>
    </w:p>
    <w:p w14:paraId="6038CB55" w14:textId="77777777" w:rsidR="00E00577" w:rsidRDefault="00E00577" w:rsidP="00F26B28">
      <w:pPr>
        <w:rPr>
          <w:lang w:val="id-ID"/>
        </w:rPr>
      </w:pPr>
    </w:p>
    <w:p w14:paraId="0607D948" w14:textId="6E753D31" w:rsidR="00237187" w:rsidRDefault="00000000" w:rsidP="00237187">
      <w:pPr>
        <w:pStyle w:val="STTSAlgoritma"/>
      </w:pPr>
      <w:r>
        <w:lastRenderedPageBreak/>
        <w:t xml:space="preserve">Segmen Program </w:t>
      </w:r>
      <w:r w:rsidR="00DE4A3C">
        <w:t>5</w:t>
      </w:r>
      <w:r>
        <w:t>.</w:t>
      </w:r>
      <w:r w:rsidR="00DE4A3C">
        <w:t>3</w:t>
      </w:r>
      <w:r w:rsidR="00E00577">
        <w:t>8</w:t>
      </w:r>
      <w:r>
        <w:t xml:space="preserve"> Script </w:t>
      </w:r>
      <w:r w:rsidR="00E85874">
        <w:t>StartNewRound</w:t>
      </w:r>
    </w:p>
    <w:p w14:paraId="4C524230" w14:textId="77777777" w:rsidR="00EE48AF" w:rsidRPr="006626E5" w:rsidRDefault="00EE48AF" w:rsidP="00237187">
      <w:pPr>
        <w:pStyle w:val="STTSAlgoritma"/>
      </w:pPr>
    </w:p>
    <w:p w14:paraId="2E948D85" w14:textId="77777777" w:rsidR="00E85874" w:rsidRPr="00524C3E" w:rsidRDefault="00000000">
      <w:pPr>
        <w:pStyle w:val="STTSAlgoritmaContent"/>
        <w:numPr>
          <w:ilvl w:val="0"/>
          <w:numId w:val="35"/>
        </w:numPr>
        <w:rPr>
          <w:lang w:val="en-ID"/>
        </w:rPr>
      </w:pPr>
      <w:r w:rsidRPr="00524C3E">
        <w:rPr>
          <w:lang w:val="en-ID"/>
        </w:rPr>
        <w:t>if (summaryPanel != null &amp;&amp; summaryPanel.activeInHierarchy)</w:t>
      </w:r>
    </w:p>
    <w:p w14:paraId="1405EA75" w14:textId="77777777" w:rsidR="00E85874" w:rsidRPr="00E85874" w:rsidRDefault="00000000" w:rsidP="00E85874">
      <w:pPr>
        <w:pStyle w:val="STTSAlgoritmaContent"/>
        <w:rPr>
          <w:lang w:val="en-ID"/>
        </w:rPr>
      </w:pPr>
      <w:r w:rsidRPr="00E85874">
        <w:rPr>
          <w:lang w:val="en-ID"/>
        </w:rPr>
        <w:t>{</w:t>
      </w:r>
    </w:p>
    <w:p w14:paraId="42003464" w14:textId="74FDED7A" w:rsidR="00E85874" w:rsidRPr="00E85874" w:rsidRDefault="00000000" w:rsidP="00E85874">
      <w:pPr>
        <w:pStyle w:val="STTSAlgoritmaContent"/>
        <w:rPr>
          <w:lang w:val="en-ID"/>
        </w:rPr>
      </w:pPr>
      <w:r w:rsidRPr="00E85874">
        <w:rPr>
          <w:lang w:val="en-ID"/>
        </w:rPr>
        <w:t xml:space="preserve">   summaryPanel.SetActive(false);</w:t>
      </w:r>
    </w:p>
    <w:p w14:paraId="57D793F1" w14:textId="5FABEB08" w:rsidR="00E85874" w:rsidRPr="00D84673" w:rsidRDefault="00000000" w:rsidP="00D84673">
      <w:pPr>
        <w:pStyle w:val="STTSAlgoritmaContent"/>
        <w:rPr>
          <w:lang w:val="en-ID"/>
        </w:rPr>
      </w:pPr>
      <w:r w:rsidRPr="00E85874">
        <w:rPr>
          <w:lang w:val="en-ID"/>
        </w:rPr>
        <w:t>}</w:t>
      </w:r>
    </w:p>
    <w:p w14:paraId="0FEB3663" w14:textId="77777777" w:rsidR="00E85874" w:rsidRPr="00E85874" w:rsidRDefault="00000000" w:rsidP="00E85874">
      <w:pPr>
        <w:pStyle w:val="STTSAlgoritmaContent"/>
        <w:rPr>
          <w:lang w:val="en-ID"/>
        </w:rPr>
      </w:pPr>
      <w:r w:rsidRPr="00E85874">
        <w:rPr>
          <w:lang w:val="en-ID"/>
        </w:rPr>
        <w:t>foreach (var zone in activeZones)</w:t>
      </w:r>
    </w:p>
    <w:p w14:paraId="4D92365A" w14:textId="77777777" w:rsidR="00E85874" w:rsidRPr="00E85874" w:rsidRDefault="00000000" w:rsidP="00E85874">
      <w:pPr>
        <w:pStyle w:val="STTSAlgoritmaContent"/>
        <w:rPr>
          <w:lang w:val="en-ID"/>
        </w:rPr>
      </w:pPr>
      <w:r w:rsidRPr="00E85874">
        <w:rPr>
          <w:lang w:val="en-ID"/>
        </w:rPr>
        <w:t>{</w:t>
      </w:r>
    </w:p>
    <w:p w14:paraId="7D3BF1FC" w14:textId="77DBEBBF" w:rsidR="00E85874" w:rsidRPr="00E85874" w:rsidRDefault="00000000" w:rsidP="00E85874">
      <w:pPr>
        <w:pStyle w:val="STTSAlgoritmaContent"/>
        <w:rPr>
          <w:lang w:val="en-ID"/>
        </w:rPr>
      </w:pPr>
      <w:r w:rsidRPr="00E85874">
        <w:rPr>
          <w:lang w:val="en-ID"/>
        </w:rPr>
        <w:t xml:space="preserve">   if (zone != null) Destroy(zone.gameObject);</w:t>
      </w:r>
    </w:p>
    <w:p w14:paraId="7FBF41D6" w14:textId="77777777" w:rsidR="00E85874" w:rsidRPr="00E85874" w:rsidRDefault="00000000" w:rsidP="00E85874">
      <w:pPr>
        <w:pStyle w:val="STTSAlgoritmaContent"/>
        <w:rPr>
          <w:lang w:val="en-ID"/>
        </w:rPr>
      </w:pPr>
      <w:r w:rsidRPr="00E85874">
        <w:rPr>
          <w:lang w:val="en-ID"/>
        </w:rPr>
        <w:t>}</w:t>
      </w:r>
    </w:p>
    <w:p w14:paraId="282C6375" w14:textId="0EE8A205" w:rsidR="00E85874" w:rsidRPr="00D84673" w:rsidRDefault="00000000" w:rsidP="00D84673">
      <w:pPr>
        <w:pStyle w:val="STTSAlgoritmaContent"/>
        <w:rPr>
          <w:lang w:val="en-ID"/>
        </w:rPr>
      </w:pPr>
      <w:r w:rsidRPr="00E85874">
        <w:rPr>
          <w:lang w:val="en-ID"/>
        </w:rPr>
        <w:t>activeZones.Clear();</w:t>
      </w:r>
    </w:p>
    <w:p w14:paraId="49F056DF" w14:textId="77777777" w:rsidR="00E85874" w:rsidRPr="00E85874" w:rsidRDefault="00000000" w:rsidP="00E85874">
      <w:pPr>
        <w:pStyle w:val="STTSAlgoritmaContent"/>
        <w:rPr>
          <w:lang w:val="en-ID"/>
        </w:rPr>
      </w:pPr>
      <w:r w:rsidRPr="00E85874">
        <w:rPr>
          <w:lang w:val="en-ID"/>
        </w:rPr>
        <w:t>foreach (var obj in allObjectsInScene)</w:t>
      </w:r>
    </w:p>
    <w:p w14:paraId="24417AE9" w14:textId="77777777" w:rsidR="00E85874" w:rsidRPr="00E85874" w:rsidRDefault="00000000" w:rsidP="00E85874">
      <w:pPr>
        <w:pStyle w:val="STTSAlgoritmaContent"/>
        <w:rPr>
          <w:lang w:val="en-ID"/>
        </w:rPr>
      </w:pPr>
      <w:r w:rsidRPr="00E85874">
        <w:rPr>
          <w:lang w:val="en-ID"/>
        </w:rPr>
        <w:t>{</w:t>
      </w:r>
    </w:p>
    <w:p w14:paraId="7F150492" w14:textId="4AF00508" w:rsidR="00E85874" w:rsidRPr="00E85874" w:rsidRDefault="00000000" w:rsidP="00E85874">
      <w:pPr>
        <w:pStyle w:val="STTSAlgoritmaContent"/>
        <w:rPr>
          <w:lang w:val="en-ID"/>
        </w:rPr>
      </w:pPr>
      <w:r w:rsidRPr="00E85874">
        <w:rPr>
          <w:lang w:val="en-ID"/>
        </w:rPr>
        <w:t xml:space="preserve">   obj.ReturnToOriginalPosition();</w:t>
      </w:r>
    </w:p>
    <w:p w14:paraId="6DC3E470" w14:textId="1EE2203F" w:rsidR="00E85874" w:rsidRPr="00D84673" w:rsidRDefault="00000000" w:rsidP="00D84673">
      <w:pPr>
        <w:pStyle w:val="STTSAlgoritmaContent"/>
        <w:rPr>
          <w:lang w:val="en-ID"/>
        </w:rPr>
      </w:pPr>
      <w:r w:rsidRPr="00E85874">
        <w:rPr>
          <w:lang w:val="en-ID"/>
        </w:rPr>
        <w:t>}</w:t>
      </w:r>
    </w:p>
    <w:p w14:paraId="0F1F8B6F" w14:textId="77777777" w:rsidR="00E85874" w:rsidRPr="00E85874" w:rsidRDefault="00000000" w:rsidP="00E85874">
      <w:pPr>
        <w:pStyle w:val="STTSAlgoritmaContent"/>
        <w:rPr>
          <w:lang w:val="en-ID"/>
        </w:rPr>
      </w:pPr>
      <w:r w:rsidRPr="00E85874">
        <w:rPr>
          <w:lang w:val="en-ID"/>
        </w:rPr>
        <w:t>correctPlacementsInRound = 0;</w:t>
      </w:r>
    </w:p>
    <w:p w14:paraId="30866F1C" w14:textId="2D775048" w:rsidR="00E85874" w:rsidRPr="00D84673" w:rsidRDefault="00000000" w:rsidP="00D84673">
      <w:pPr>
        <w:pStyle w:val="STTSAlgoritmaContent"/>
        <w:rPr>
          <w:lang w:val="en-ID"/>
        </w:rPr>
      </w:pPr>
      <w:r w:rsidRPr="00E85874">
        <w:rPr>
          <w:lang w:val="en-ID"/>
        </w:rPr>
        <w:t>roundMistakeTracker.Clear();</w:t>
      </w:r>
    </w:p>
    <w:p w14:paraId="1DF7BC45" w14:textId="77777777" w:rsidR="00E85874" w:rsidRPr="00E85874" w:rsidRDefault="00000000" w:rsidP="00E85874">
      <w:pPr>
        <w:pStyle w:val="STTSAlgoritmaContent"/>
        <w:rPr>
          <w:lang w:val="en-ID"/>
        </w:rPr>
      </w:pPr>
      <w:r w:rsidRPr="00E85874">
        <w:rPr>
          <w:lang w:val="en-ID"/>
        </w:rPr>
        <w:t>if (useRandomSelection)</w:t>
      </w:r>
    </w:p>
    <w:p w14:paraId="43FE6D9F" w14:textId="77777777" w:rsidR="00E85874" w:rsidRPr="00E85874" w:rsidRDefault="00000000" w:rsidP="00E85874">
      <w:pPr>
        <w:pStyle w:val="STTSAlgoritmaContent"/>
        <w:rPr>
          <w:lang w:val="en-ID"/>
        </w:rPr>
      </w:pPr>
      <w:r w:rsidRPr="00E85874">
        <w:rPr>
          <w:lang w:val="en-ID"/>
        </w:rPr>
        <w:t>{</w:t>
      </w:r>
    </w:p>
    <w:p w14:paraId="12C03C57" w14:textId="265DCF06" w:rsidR="00E85874" w:rsidRPr="00E85874" w:rsidRDefault="00000000" w:rsidP="00E85874">
      <w:pPr>
        <w:pStyle w:val="STTSAlgoritmaContent"/>
        <w:rPr>
          <w:lang w:val="en-ID"/>
        </w:rPr>
      </w:pPr>
      <w:r w:rsidRPr="00E85874">
        <w:rPr>
          <w:lang w:val="en-ID"/>
        </w:rPr>
        <w:t xml:space="preserve">   currentRoundItems = GetRandomItems(5);</w:t>
      </w:r>
    </w:p>
    <w:p w14:paraId="73D78555" w14:textId="77777777" w:rsidR="00E85874" w:rsidRPr="00E85874" w:rsidRDefault="00000000" w:rsidP="00E85874">
      <w:pPr>
        <w:pStyle w:val="STTSAlgoritmaContent"/>
        <w:rPr>
          <w:lang w:val="en-ID"/>
        </w:rPr>
      </w:pPr>
      <w:r w:rsidRPr="00E85874">
        <w:rPr>
          <w:lang w:val="en-ID"/>
        </w:rPr>
        <w:t>}</w:t>
      </w:r>
    </w:p>
    <w:p w14:paraId="2E2302C5" w14:textId="77777777" w:rsidR="00E85874" w:rsidRPr="00E85874" w:rsidRDefault="00000000" w:rsidP="00E85874">
      <w:pPr>
        <w:pStyle w:val="STTSAlgoritmaContent"/>
        <w:rPr>
          <w:lang w:val="en-ID"/>
        </w:rPr>
      </w:pPr>
      <w:r w:rsidRPr="00E85874">
        <w:rPr>
          <w:lang w:val="en-ID"/>
        </w:rPr>
        <w:t>else</w:t>
      </w:r>
    </w:p>
    <w:p w14:paraId="102E00D5" w14:textId="77777777" w:rsidR="00E85874" w:rsidRPr="00E85874" w:rsidRDefault="00000000" w:rsidP="00E85874">
      <w:pPr>
        <w:pStyle w:val="STTSAlgoritmaContent"/>
        <w:rPr>
          <w:lang w:val="en-ID"/>
        </w:rPr>
      </w:pPr>
      <w:r w:rsidRPr="00E85874">
        <w:rPr>
          <w:lang w:val="en-ID"/>
        </w:rPr>
        <w:t>{</w:t>
      </w:r>
    </w:p>
    <w:p w14:paraId="4FE2A6DF" w14:textId="196A842F" w:rsidR="00E85874" w:rsidRPr="00E85874" w:rsidRDefault="00000000" w:rsidP="00E85874">
      <w:pPr>
        <w:pStyle w:val="STTSAlgoritmaContent"/>
        <w:rPr>
          <w:lang w:val="en-ID"/>
        </w:rPr>
      </w:pPr>
      <w:r w:rsidRPr="00E85874">
        <w:rPr>
          <w:lang w:val="en-ID"/>
        </w:rPr>
        <w:t xml:space="preserve">   currentRoundItems = GetNextItemsToReview(5);</w:t>
      </w:r>
    </w:p>
    <w:p w14:paraId="41DE3820" w14:textId="4AFC4C9D" w:rsidR="00E85874" w:rsidRPr="00D84673" w:rsidRDefault="00000000" w:rsidP="00D84673">
      <w:pPr>
        <w:pStyle w:val="STTSAlgoritmaContent"/>
        <w:rPr>
          <w:lang w:val="en-ID"/>
        </w:rPr>
      </w:pPr>
      <w:r w:rsidRPr="00E85874">
        <w:rPr>
          <w:lang w:val="en-ID"/>
        </w:rPr>
        <w:t>}</w:t>
      </w:r>
    </w:p>
    <w:p w14:paraId="1C5C20FA" w14:textId="77777777" w:rsidR="00E85874" w:rsidRPr="00E85874" w:rsidRDefault="00000000" w:rsidP="00E85874">
      <w:pPr>
        <w:pStyle w:val="STTSAlgoritmaContent"/>
        <w:rPr>
          <w:lang w:val="en-ID"/>
        </w:rPr>
      </w:pPr>
      <w:r w:rsidRPr="00E85874">
        <w:rPr>
          <w:lang w:val="en-ID"/>
        </w:rPr>
        <w:t>if (currentRoundItems.Count &lt; 5)</w:t>
      </w:r>
    </w:p>
    <w:p w14:paraId="1569D0BE" w14:textId="77777777" w:rsidR="00E85874" w:rsidRPr="00E85874" w:rsidRDefault="00000000" w:rsidP="00E85874">
      <w:pPr>
        <w:pStyle w:val="STTSAlgoritmaContent"/>
        <w:rPr>
          <w:lang w:val="en-ID"/>
        </w:rPr>
      </w:pPr>
      <w:r w:rsidRPr="00E85874">
        <w:rPr>
          <w:lang w:val="en-ID"/>
        </w:rPr>
        <w:t>{</w:t>
      </w:r>
    </w:p>
    <w:p w14:paraId="40F97AE8" w14:textId="77777777" w:rsidR="00EE16B2" w:rsidRDefault="00000000" w:rsidP="00E85874">
      <w:pPr>
        <w:pStyle w:val="STTSAlgoritmaContent"/>
        <w:rPr>
          <w:lang w:val="en-ID"/>
        </w:rPr>
      </w:pPr>
      <w:r w:rsidRPr="00E85874">
        <w:rPr>
          <w:lang w:val="en-ID"/>
        </w:rPr>
        <w:t xml:space="preserve">    Debug.LogWarning($"</w:t>
      </w:r>
      <w:r w:rsidRPr="00E85874">
        <w:rPr>
          <w:rFonts w:ascii="Segoe UI Symbol" w:hAnsi="Segoe UI Symbol" w:cs="Segoe UI Symbol"/>
          <w:lang w:val="en-ID"/>
        </w:rPr>
        <w:t>⚠</w:t>
      </w:r>
      <w:r w:rsidRPr="00E85874">
        <w:rPr>
          <w:lang w:val="en-ID"/>
        </w:rPr>
        <w:t xml:space="preserve"> Hanya dapat </w:t>
      </w:r>
    </w:p>
    <w:p w14:paraId="46DE5A42" w14:textId="77777777" w:rsidR="00EE16B2" w:rsidRDefault="00000000" w:rsidP="00E85874">
      <w:pPr>
        <w:pStyle w:val="STTSAlgoritmaContent"/>
        <w:rPr>
          <w:lang w:val="en-ID"/>
        </w:rPr>
      </w:pPr>
      <w:r w:rsidRPr="00E85874">
        <w:rPr>
          <w:lang w:val="en-ID"/>
        </w:rPr>
        <w:t xml:space="preserve">{currentRoundItems.Count} items. Mencoba strategi </w:t>
      </w:r>
    </w:p>
    <w:p w14:paraId="369A1125" w14:textId="68922FDB" w:rsidR="00E85874" w:rsidRPr="00D84673" w:rsidRDefault="00000000" w:rsidP="00D84673">
      <w:pPr>
        <w:pStyle w:val="STTSAlgoritmaContent"/>
        <w:rPr>
          <w:lang w:val="en-ID"/>
        </w:rPr>
      </w:pPr>
      <w:r w:rsidRPr="00E85874">
        <w:rPr>
          <w:lang w:val="en-ID"/>
        </w:rPr>
        <w:t>fallback...");</w:t>
      </w:r>
    </w:p>
    <w:p w14:paraId="759F647A" w14:textId="624558BF" w:rsidR="00E85874" w:rsidRPr="00E85874" w:rsidRDefault="00000000" w:rsidP="00E85874">
      <w:pPr>
        <w:pStyle w:val="STTSAlgoritmaContent"/>
        <w:rPr>
          <w:lang w:val="en-ID"/>
        </w:rPr>
      </w:pPr>
      <w:r w:rsidRPr="00E85874">
        <w:rPr>
          <w:lang w:val="en-ID"/>
        </w:rPr>
        <w:t xml:space="preserve">   if (avoidRecentDuplicates)</w:t>
      </w:r>
    </w:p>
    <w:p w14:paraId="7EDE8750" w14:textId="69D66DF6" w:rsidR="00E85874" w:rsidRPr="00E85874" w:rsidRDefault="00000000" w:rsidP="00E85874">
      <w:pPr>
        <w:pStyle w:val="STTSAlgoritmaContent"/>
        <w:rPr>
          <w:lang w:val="en-ID"/>
        </w:rPr>
      </w:pPr>
      <w:r w:rsidRPr="00E85874">
        <w:rPr>
          <w:lang w:val="en-ID"/>
        </w:rPr>
        <w:t xml:space="preserve">   {</w:t>
      </w:r>
    </w:p>
    <w:p w14:paraId="39FA16F4" w14:textId="499164D7" w:rsidR="00E85874" w:rsidRPr="00E85874" w:rsidRDefault="00000000" w:rsidP="00E85874">
      <w:pPr>
        <w:pStyle w:val="STTSAlgoritmaContent"/>
        <w:rPr>
          <w:lang w:val="en-ID"/>
        </w:rPr>
      </w:pPr>
      <w:r w:rsidRPr="00E85874">
        <w:rPr>
          <w:lang w:val="en-ID"/>
        </w:rPr>
        <w:t xml:space="preserve">      recentlyUsedWords.Clear();</w:t>
      </w:r>
    </w:p>
    <w:p w14:paraId="4A4F511A" w14:textId="6AFEACE2" w:rsidR="00E85874" w:rsidRPr="00E85874" w:rsidRDefault="00000000" w:rsidP="00E85874">
      <w:pPr>
        <w:pStyle w:val="STTSAlgoritmaContent"/>
        <w:rPr>
          <w:lang w:val="en-ID"/>
        </w:rPr>
      </w:pPr>
      <w:r w:rsidRPr="00E85874">
        <w:rPr>
          <w:lang w:val="en-ID"/>
        </w:rPr>
        <w:t xml:space="preserve">      currentRoundItems = GetRandomItems(5);</w:t>
      </w:r>
    </w:p>
    <w:p w14:paraId="5FE730B4" w14:textId="65D6436C" w:rsidR="00E85874" w:rsidRPr="00E85874" w:rsidRDefault="00000000" w:rsidP="00E85874">
      <w:pPr>
        <w:pStyle w:val="STTSAlgoritmaContent"/>
        <w:rPr>
          <w:lang w:val="en-ID"/>
        </w:rPr>
      </w:pPr>
      <w:r w:rsidRPr="00E85874">
        <w:rPr>
          <w:lang w:val="en-ID"/>
        </w:rPr>
        <w:t xml:space="preserve">   }</w:t>
      </w:r>
    </w:p>
    <w:p w14:paraId="2FB99EBE" w14:textId="7295AD50" w:rsidR="00E85874" w:rsidRPr="00D84673" w:rsidRDefault="00E85874" w:rsidP="00D84673">
      <w:pPr>
        <w:pStyle w:val="STTSAlgoritmaContent"/>
        <w:rPr>
          <w:lang w:val="en-ID"/>
        </w:rPr>
      </w:pPr>
    </w:p>
    <w:p w14:paraId="7F0B9CFC" w14:textId="0BDE2FA3" w:rsidR="00E85874" w:rsidRPr="00E85874" w:rsidRDefault="00000000" w:rsidP="00E85874">
      <w:pPr>
        <w:pStyle w:val="STTSAlgoritmaContent"/>
        <w:rPr>
          <w:lang w:val="en-ID"/>
        </w:rPr>
      </w:pPr>
      <w:r w:rsidRPr="00E85874">
        <w:rPr>
          <w:lang w:val="en-ID"/>
        </w:rPr>
        <w:t xml:space="preserve">   if (currentRoundItems.Count &lt; 5)</w:t>
      </w:r>
    </w:p>
    <w:p w14:paraId="7B927810" w14:textId="749EB973" w:rsidR="00E85874" w:rsidRPr="00E85874" w:rsidRDefault="00000000" w:rsidP="00E85874">
      <w:pPr>
        <w:pStyle w:val="STTSAlgoritmaContent"/>
        <w:rPr>
          <w:lang w:val="en-ID"/>
        </w:rPr>
      </w:pPr>
      <w:r w:rsidRPr="00E85874">
        <w:rPr>
          <w:lang w:val="en-ID"/>
        </w:rPr>
        <w:t xml:space="preserve"> </w:t>
      </w:r>
      <w:r w:rsidR="00EE16B2">
        <w:rPr>
          <w:lang w:val="en-ID"/>
        </w:rPr>
        <w:t xml:space="preserve"> </w:t>
      </w:r>
      <w:r w:rsidRPr="00E85874">
        <w:rPr>
          <w:lang w:val="en-ID"/>
        </w:rPr>
        <w:t xml:space="preserve"> {</w:t>
      </w:r>
    </w:p>
    <w:p w14:paraId="3D14FC38" w14:textId="5E99A01E" w:rsidR="00E85874" w:rsidRPr="00E85874" w:rsidRDefault="00000000" w:rsidP="00E85874">
      <w:pPr>
        <w:pStyle w:val="STTSAlgoritmaContent"/>
        <w:rPr>
          <w:lang w:val="en-ID"/>
        </w:rPr>
      </w:pPr>
      <w:r>
        <w:rPr>
          <w:lang w:val="en-ID"/>
        </w:rPr>
        <w:t xml:space="preserve"> </w:t>
      </w:r>
      <w:r w:rsidRPr="00E85874">
        <w:rPr>
          <w:lang w:val="en-ID"/>
        </w:rPr>
        <w:t xml:space="preserve">     usedWordsInSession.Clear();</w:t>
      </w:r>
    </w:p>
    <w:p w14:paraId="691CB44D" w14:textId="4310B087" w:rsidR="00E85874" w:rsidRPr="00E85874" w:rsidRDefault="00000000" w:rsidP="00E85874">
      <w:pPr>
        <w:pStyle w:val="STTSAlgoritmaContent"/>
        <w:rPr>
          <w:lang w:val="en-ID"/>
        </w:rPr>
      </w:pPr>
      <w:r w:rsidRPr="00E85874">
        <w:rPr>
          <w:lang w:val="en-ID"/>
        </w:rPr>
        <w:t xml:space="preserve">      recentlyUsedWords.Clear();</w:t>
      </w:r>
    </w:p>
    <w:p w14:paraId="0D3DE483" w14:textId="4178D806" w:rsidR="00E85874" w:rsidRPr="00E85874" w:rsidRDefault="00000000" w:rsidP="00E85874">
      <w:pPr>
        <w:pStyle w:val="STTSAlgoritmaContent"/>
        <w:rPr>
          <w:lang w:val="en-ID"/>
        </w:rPr>
      </w:pPr>
      <w:r w:rsidRPr="00E85874">
        <w:rPr>
          <w:lang w:val="en-ID"/>
        </w:rPr>
        <w:t xml:space="preserve">      currentRoundItems = GetRandomItems(5);</w:t>
      </w:r>
    </w:p>
    <w:p w14:paraId="77636B4F" w14:textId="6D38269B" w:rsidR="00E85874" w:rsidRPr="00D84673" w:rsidRDefault="00000000" w:rsidP="00D84673">
      <w:pPr>
        <w:pStyle w:val="STTSAlgoritmaContent"/>
        <w:rPr>
          <w:lang w:val="en-ID"/>
        </w:rPr>
      </w:pPr>
      <w:r w:rsidRPr="00E85874">
        <w:rPr>
          <w:lang w:val="en-ID"/>
        </w:rPr>
        <w:t xml:space="preserve">   }</w:t>
      </w:r>
    </w:p>
    <w:p w14:paraId="17CB55EA" w14:textId="4221E36E" w:rsidR="00E85874" w:rsidRPr="00E85874" w:rsidRDefault="00000000" w:rsidP="00E85874">
      <w:pPr>
        <w:pStyle w:val="STTSAlgoritmaContent"/>
        <w:rPr>
          <w:lang w:val="en-ID"/>
        </w:rPr>
      </w:pPr>
      <w:r w:rsidRPr="00E85874">
        <w:rPr>
          <w:lang w:val="en-ID"/>
        </w:rPr>
        <w:t xml:space="preserve">   if (currentRoundItems.Count &lt; 5)</w:t>
      </w:r>
    </w:p>
    <w:p w14:paraId="6EABA99A" w14:textId="0C29FED5" w:rsidR="00E85874" w:rsidRPr="00E85874" w:rsidRDefault="00000000" w:rsidP="00E85874">
      <w:pPr>
        <w:pStyle w:val="STTSAlgoritmaContent"/>
        <w:rPr>
          <w:lang w:val="en-ID"/>
        </w:rPr>
      </w:pPr>
      <w:r>
        <w:rPr>
          <w:lang w:val="en-ID"/>
        </w:rPr>
        <w:t xml:space="preserve">   </w:t>
      </w:r>
      <w:r w:rsidRPr="00E85874">
        <w:rPr>
          <w:lang w:val="en-ID"/>
        </w:rPr>
        <w:t>{</w:t>
      </w:r>
    </w:p>
    <w:p w14:paraId="31619E32" w14:textId="1A287C13" w:rsidR="00EE16B2" w:rsidRDefault="00000000" w:rsidP="00E85874">
      <w:pPr>
        <w:pStyle w:val="STTSAlgoritmaContent"/>
        <w:rPr>
          <w:lang w:val="en-ID"/>
        </w:rPr>
      </w:pPr>
      <w:r>
        <w:rPr>
          <w:lang w:val="en-ID"/>
        </w:rPr>
        <w:t xml:space="preserve"> </w:t>
      </w:r>
      <w:r w:rsidR="00E85874" w:rsidRPr="00E85874">
        <w:rPr>
          <w:lang w:val="en-ID"/>
        </w:rPr>
        <w:t xml:space="preserve">     Debug.LogError("FATAL: Tidak cukup vocabulary untuk </w:t>
      </w:r>
    </w:p>
    <w:p w14:paraId="4A96709B" w14:textId="2491ED47" w:rsidR="00E85874" w:rsidRPr="00E85874" w:rsidRDefault="00000000" w:rsidP="00E85874">
      <w:pPr>
        <w:pStyle w:val="STTSAlgoritmaContent"/>
        <w:rPr>
          <w:lang w:val="en-ID"/>
        </w:rPr>
      </w:pPr>
      <w:r>
        <w:rPr>
          <w:lang w:val="en-ID"/>
        </w:rPr>
        <w:t xml:space="preserve">      </w:t>
      </w:r>
      <w:r w:rsidRPr="00E85874">
        <w:rPr>
          <w:lang w:val="en-ID"/>
        </w:rPr>
        <w:t>membuat round!");</w:t>
      </w:r>
    </w:p>
    <w:p w14:paraId="086AC74C" w14:textId="16AC6ECF" w:rsidR="00E85874" w:rsidRPr="00E85874" w:rsidRDefault="00000000" w:rsidP="00E85874">
      <w:pPr>
        <w:pStyle w:val="STTSAlgoritmaContent"/>
        <w:rPr>
          <w:lang w:val="en-ID"/>
        </w:rPr>
      </w:pPr>
      <w:r w:rsidRPr="00E85874">
        <w:rPr>
          <w:lang w:val="en-ID"/>
        </w:rPr>
        <w:t xml:space="preserve">      ShowSessionSummary();</w:t>
      </w:r>
    </w:p>
    <w:p w14:paraId="036C720D" w14:textId="2EA1D442" w:rsidR="00E85874" w:rsidRPr="00E85874" w:rsidRDefault="00000000" w:rsidP="00E85874">
      <w:pPr>
        <w:pStyle w:val="STTSAlgoritmaContent"/>
        <w:rPr>
          <w:lang w:val="en-ID"/>
        </w:rPr>
      </w:pPr>
      <w:r w:rsidRPr="00E85874">
        <w:rPr>
          <w:lang w:val="en-ID"/>
        </w:rPr>
        <w:t xml:space="preserve">      return;</w:t>
      </w:r>
    </w:p>
    <w:p w14:paraId="725FFC1D" w14:textId="121E8F27" w:rsidR="00E85874" w:rsidRPr="00E85874" w:rsidRDefault="00000000" w:rsidP="00E85874">
      <w:pPr>
        <w:pStyle w:val="STTSAlgoritmaContent"/>
        <w:rPr>
          <w:lang w:val="en-ID"/>
        </w:rPr>
      </w:pPr>
      <w:r w:rsidRPr="00E85874">
        <w:rPr>
          <w:lang w:val="en-ID"/>
        </w:rPr>
        <w:t xml:space="preserve">   }</w:t>
      </w:r>
    </w:p>
    <w:p w14:paraId="328D115F" w14:textId="66016898" w:rsidR="00E85874" w:rsidRPr="00D84673" w:rsidRDefault="00000000" w:rsidP="00D84673">
      <w:pPr>
        <w:pStyle w:val="STTSAlgoritmaContent"/>
        <w:rPr>
          <w:lang w:val="en-ID"/>
        </w:rPr>
      </w:pPr>
      <w:r w:rsidRPr="00E85874">
        <w:rPr>
          <w:lang w:val="en-ID"/>
        </w:rPr>
        <w:t>}</w:t>
      </w:r>
    </w:p>
    <w:p w14:paraId="0628EF80" w14:textId="77777777" w:rsidR="00EE16B2" w:rsidRDefault="00000000" w:rsidP="00E85874">
      <w:pPr>
        <w:pStyle w:val="STTSAlgoritmaContent"/>
        <w:rPr>
          <w:lang w:val="en-ID"/>
        </w:rPr>
      </w:pPr>
      <w:r w:rsidRPr="00E85874">
        <w:rPr>
          <w:lang w:val="en-ID"/>
        </w:rPr>
        <w:t xml:space="preserve">Debug.Log($"Vocabulary dipilih: {string.Join(", ", </w:t>
      </w:r>
    </w:p>
    <w:p w14:paraId="7D64FDB2" w14:textId="2CC68E78" w:rsidR="00E85874" w:rsidRPr="00E85874" w:rsidRDefault="00000000" w:rsidP="00EE16B2">
      <w:pPr>
        <w:pStyle w:val="STTSAlgoritmaContent"/>
        <w:rPr>
          <w:lang w:val="en-ID"/>
        </w:rPr>
      </w:pPr>
      <w:r w:rsidRPr="00E85874">
        <w:rPr>
          <w:lang w:val="en-ID"/>
        </w:rPr>
        <w:t>currentRoundItems.Select(i =&gt; i.word))}");</w:t>
      </w:r>
    </w:p>
    <w:p w14:paraId="6E275917" w14:textId="77777777" w:rsidR="00EE16B2" w:rsidRDefault="00000000" w:rsidP="00E85874">
      <w:pPr>
        <w:pStyle w:val="STTSAlgoritmaContent"/>
        <w:rPr>
          <w:lang w:val="en-ID"/>
        </w:rPr>
      </w:pPr>
      <w:r w:rsidRPr="00E85874">
        <w:rPr>
          <w:lang w:val="en-ID"/>
        </w:rPr>
        <w:t xml:space="preserve">var shuffledZoneSpawns = zoneSpawnPoints.OrderBy(x =&gt; </w:t>
      </w:r>
    </w:p>
    <w:p w14:paraId="2DC6CADD" w14:textId="21BA567A" w:rsidR="00E85874" w:rsidRPr="00D84673" w:rsidRDefault="00000000" w:rsidP="00D84673">
      <w:pPr>
        <w:pStyle w:val="STTSAlgoritmaContent"/>
        <w:rPr>
          <w:lang w:val="en-ID"/>
        </w:rPr>
      </w:pPr>
      <w:r w:rsidRPr="00E85874">
        <w:rPr>
          <w:lang w:val="en-ID"/>
        </w:rPr>
        <w:t>Guid.NewGuid()).ToList();</w:t>
      </w:r>
    </w:p>
    <w:p w14:paraId="3E6139E8" w14:textId="77777777" w:rsidR="00E85874" w:rsidRPr="00E85874" w:rsidRDefault="00000000" w:rsidP="00E85874">
      <w:pPr>
        <w:pStyle w:val="STTSAlgoritmaContent"/>
        <w:rPr>
          <w:lang w:val="en-ID"/>
        </w:rPr>
      </w:pPr>
      <w:r w:rsidRPr="00E85874">
        <w:rPr>
          <w:lang w:val="en-ID"/>
        </w:rPr>
        <w:t>for (int i = 0; i &lt; currentRoundItems.Count; i++)</w:t>
      </w:r>
    </w:p>
    <w:p w14:paraId="32F746E8" w14:textId="77777777" w:rsidR="00E85874" w:rsidRPr="00E85874" w:rsidRDefault="00000000" w:rsidP="00E85874">
      <w:pPr>
        <w:pStyle w:val="STTSAlgoritmaContent"/>
        <w:rPr>
          <w:lang w:val="en-ID"/>
        </w:rPr>
      </w:pPr>
      <w:r w:rsidRPr="00E85874">
        <w:rPr>
          <w:lang w:val="en-ID"/>
        </w:rPr>
        <w:t>{</w:t>
      </w:r>
    </w:p>
    <w:p w14:paraId="53681303" w14:textId="450AC40B" w:rsidR="00E85874" w:rsidRPr="00E85874" w:rsidRDefault="00000000" w:rsidP="00E85874">
      <w:pPr>
        <w:pStyle w:val="STTSAlgoritmaContent"/>
        <w:rPr>
          <w:lang w:val="en-ID"/>
        </w:rPr>
      </w:pPr>
      <w:r>
        <w:rPr>
          <w:lang w:val="en-ID"/>
        </w:rPr>
        <w:lastRenderedPageBreak/>
        <w:t xml:space="preserve">   </w:t>
      </w:r>
      <w:r w:rsidRPr="00E85874">
        <w:rPr>
          <w:lang w:val="en-ID"/>
        </w:rPr>
        <w:t>var item = currentRoundItems[i];</w:t>
      </w:r>
    </w:p>
    <w:p w14:paraId="6AE80227" w14:textId="10AAAF86" w:rsidR="00E85874" w:rsidRPr="00E85874" w:rsidRDefault="00000000" w:rsidP="00EE16B2">
      <w:pPr>
        <w:pStyle w:val="STTSAlgoritmaContent"/>
        <w:rPr>
          <w:lang w:val="en-ID"/>
        </w:rPr>
      </w:pPr>
      <w:r w:rsidRPr="00E85874">
        <w:rPr>
          <w:lang w:val="en-ID"/>
        </w:rPr>
        <w:t xml:space="preserve">   roundMistakeTracker[item.word] = false;</w:t>
      </w:r>
    </w:p>
    <w:p w14:paraId="4D1DFEAF" w14:textId="7F1C52C3" w:rsidR="00EE16B2" w:rsidRDefault="00000000" w:rsidP="00E85874">
      <w:pPr>
        <w:pStyle w:val="STTSAlgoritmaContent"/>
        <w:rPr>
          <w:lang w:val="en-ID"/>
        </w:rPr>
      </w:pPr>
      <w:r w:rsidRPr="00E85874">
        <w:rPr>
          <w:lang w:val="en-ID"/>
        </w:rPr>
        <w:t xml:space="preserve">   DropZone newZone = Instantiate(item.zonePrefab, </w:t>
      </w:r>
    </w:p>
    <w:p w14:paraId="098CEC7E" w14:textId="77777777" w:rsidR="00EE16B2" w:rsidRDefault="00000000" w:rsidP="00E85874">
      <w:pPr>
        <w:pStyle w:val="STTSAlgoritmaContent"/>
        <w:rPr>
          <w:lang w:val="en-ID"/>
        </w:rPr>
      </w:pPr>
      <w:r>
        <w:rPr>
          <w:lang w:val="en-ID"/>
        </w:rPr>
        <w:t xml:space="preserve">   </w:t>
      </w:r>
      <w:r w:rsidR="00E85874" w:rsidRPr="00E85874">
        <w:rPr>
          <w:lang w:val="en-ID"/>
        </w:rPr>
        <w:t xml:space="preserve">shuffledZoneSpawns[i].position, </w:t>
      </w:r>
    </w:p>
    <w:p w14:paraId="61A782DC" w14:textId="12EA5CDF" w:rsidR="00E85874" w:rsidRPr="00E85874" w:rsidRDefault="00000000" w:rsidP="00E85874">
      <w:pPr>
        <w:pStyle w:val="STTSAlgoritmaContent"/>
        <w:rPr>
          <w:lang w:val="en-ID"/>
        </w:rPr>
      </w:pPr>
      <w:r>
        <w:rPr>
          <w:lang w:val="en-ID"/>
        </w:rPr>
        <w:t xml:space="preserve">   </w:t>
      </w:r>
      <w:r w:rsidRPr="00E85874">
        <w:rPr>
          <w:lang w:val="en-ID"/>
        </w:rPr>
        <w:t>shuffledZoneSpawns[i].rotation);</w:t>
      </w:r>
    </w:p>
    <w:p w14:paraId="725412F4" w14:textId="43F9955A" w:rsidR="00E85874" w:rsidRPr="00E85874" w:rsidRDefault="00000000" w:rsidP="00E85874">
      <w:pPr>
        <w:pStyle w:val="STTSAlgoritmaContent"/>
        <w:rPr>
          <w:lang w:val="en-ID"/>
        </w:rPr>
      </w:pPr>
      <w:r w:rsidRPr="00E85874">
        <w:rPr>
          <w:lang w:val="en-ID"/>
        </w:rPr>
        <w:t xml:space="preserve">   newZone.SetupZone(item.word, item.kanjiImage);</w:t>
      </w:r>
    </w:p>
    <w:p w14:paraId="416C03B4" w14:textId="77777777" w:rsidR="00EE16B2" w:rsidRDefault="00000000" w:rsidP="00EE16B2">
      <w:pPr>
        <w:pStyle w:val="STTSAlgoritmaContent"/>
        <w:rPr>
          <w:lang w:val="en-ID"/>
        </w:rPr>
      </w:pPr>
      <w:r w:rsidRPr="00E85874">
        <w:rPr>
          <w:lang w:val="en-ID"/>
        </w:rPr>
        <w:t xml:space="preserve">   activeZones.Add(newZone);</w:t>
      </w:r>
    </w:p>
    <w:p w14:paraId="566D3CD8" w14:textId="7E348F57" w:rsidR="00237187" w:rsidRDefault="00000000" w:rsidP="00EE16B2">
      <w:pPr>
        <w:pStyle w:val="STTSAlgoritmaContent"/>
        <w:rPr>
          <w:lang w:val="en-ID"/>
        </w:rPr>
      </w:pPr>
      <w:r w:rsidRPr="00EE16B2">
        <w:rPr>
          <w:lang w:val="en-ID"/>
        </w:rPr>
        <w:t>}</w:t>
      </w:r>
    </w:p>
    <w:p w14:paraId="0871191C" w14:textId="77777777" w:rsidR="00524C3E" w:rsidRDefault="00524C3E" w:rsidP="00524C3E">
      <w:pPr>
        <w:pStyle w:val="STTSAlgoritmaContent"/>
        <w:numPr>
          <w:ilvl w:val="0"/>
          <w:numId w:val="0"/>
        </w:numPr>
        <w:ind w:left="360" w:hanging="360"/>
        <w:rPr>
          <w:lang w:val="en-ID"/>
        </w:rPr>
      </w:pPr>
    </w:p>
    <w:p w14:paraId="2E6D476F" w14:textId="30F2FB36" w:rsidR="00524C3E" w:rsidRPr="00524C3E" w:rsidRDefault="00000000" w:rsidP="00524C3E">
      <w:pPr>
        <w:rPr>
          <w:lang w:val="en-ID"/>
        </w:rPr>
      </w:pPr>
      <w:r w:rsidRPr="00524C3E">
        <w:rPr>
          <w:lang w:val="en-ID"/>
        </w:rPr>
        <w:t>Baris 1-4 menangani kondisi awal UI sebelum ronde dimulai. Program memeriksa apakah summaryPanel sedang aktif di scene. Jika panel aktif, maka panel ringkasan disembunyikan agar tidak mengganggu tampilan ronde baru. Hal ini memastikan ronde dimulai dengan tampilan yang bersih dan pemain tidak terganggu oleh panel sebelumnya.</w:t>
      </w:r>
      <w:r>
        <w:rPr>
          <w:lang w:val="en-ID"/>
        </w:rPr>
        <w:t xml:space="preserve"> </w:t>
      </w:r>
      <w:r w:rsidRPr="00524C3E">
        <w:rPr>
          <w:lang w:val="en-ID"/>
        </w:rPr>
        <w:t>Baris 6-10 membersihkan zona yang dibuat pada ronde sebelumnya. Semua activeZones dicek satu per satu, lalu objek zona yang masih ada dihancurkan menggunakan fungsi Destroy(). Setelah itu, list activeZones dikosongkan agar siap menampung zona baru pada ronde ini. Langkah ini penting untuk mencegah tumpang tindih zona lama dengan ronde baru.</w:t>
      </w:r>
    </w:p>
    <w:p w14:paraId="6E12D751" w14:textId="24D81734" w:rsidR="00524C3E" w:rsidRPr="00524C3E" w:rsidRDefault="00000000" w:rsidP="00524C3E">
      <w:pPr>
        <w:rPr>
          <w:lang w:val="en-ID"/>
        </w:rPr>
      </w:pPr>
      <w:r w:rsidRPr="00524C3E">
        <w:rPr>
          <w:lang w:val="en-ID"/>
        </w:rPr>
        <w:t>Baris 12-15 mengembalikan semua objek di scene ke posisi dan rotasi awal mereka. Setiap objek pada allObjectsInScene memanggil fungsi ReturnToOriginalPosition(), sehingga kondisi objek kembali seperti awal sesi. Dengan cara ini, setiap ronde dimulai dengan objek dalam keadaan standar, bebas dari posisi atau rotasi ronde sebelumnya.</w:t>
      </w:r>
      <w:r>
        <w:rPr>
          <w:lang w:val="en-ID"/>
        </w:rPr>
        <w:t xml:space="preserve"> </w:t>
      </w:r>
      <w:r w:rsidRPr="00524C3E">
        <w:rPr>
          <w:lang w:val="en-ID"/>
        </w:rPr>
        <w:t>Baris 17-18 mereset variabel internal yang digunakan untuk menghitung jawaban benar dan kesalahan pemain. correctPlacementsInRound disetel ke 0 untuk menghitung jawaban yang berhasil pada ronde baru. Sementara itu, roundMistakeTracker dikosongkan agar dapat merekam kesalahan baru dari awal ronde.</w:t>
      </w:r>
    </w:p>
    <w:p w14:paraId="6BAE2770" w14:textId="1C966FEC" w:rsidR="00524C3E" w:rsidRPr="00524C3E" w:rsidRDefault="00000000" w:rsidP="002E6A56">
      <w:pPr>
        <w:rPr>
          <w:lang w:val="en-ID"/>
        </w:rPr>
      </w:pPr>
      <w:r w:rsidRPr="00524C3E">
        <w:rPr>
          <w:lang w:val="en-ID"/>
        </w:rPr>
        <w:t>Baris 20-27 menentukan metode pemilihan kosakata untuk ronde ini. Jika useRandomSelection bernilai true, program memanggil GetRandomItems(5) untuk mengambil lima kosakata secara acak. Jika false, GetNextItemsToReview(5) dipanggil untuk memilih kosakata berdasarkan algoritma spaced repetition. Kosakata yang terpilih kemudian disimpan di list currentRoundItems untuk digunakan selama ronde berjalan.</w:t>
      </w:r>
      <w:r w:rsidR="002E6A56">
        <w:rPr>
          <w:lang w:val="en-ID"/>
        </w:rPr>
        <w:t xml:space="preserve"> </w:t>
      </w:r>
      <w:r w:rsidRPr="00524C3E">
        <w:rPr>
          <w:lang w:val="en-ID"/>
        </w:rPr>
        <w:t xml:space="preserve">Baris 29-56 menangani kasus jika jumlah kosakata yang dipilih kurang dari lima. Jika jumlah kosakata kurang, program menampilkan peringatan di console bahwa item yang tersedia tidak cukup. </w:t>
      </w:r>
      <w:r w:rsidRPr="00524C3E">
        <w:rPr>
          <w:lang w:val="en-ID"/>
        </w:rPr>
        <w:lastRenderedPageBreak/>
        <w:t>Selanjutnya, program mencoba strategi fallback, seperti menghapus kata-kata yang baru digunakan dari memori dan mengambil item acak kembali. Jika masih kurang, seluruh kata yang sudah digunakan di sesi sebelumnya dihapus dari memori untuk mencoba pengambilan baru. Apabila jumlah kosakata tetap kurang dari lima, error fatal muncul dan fungsi ShowSessionSummary() dipanggil, kemudian eksekusi ronde dihentikan.</w:t>
      </w:r>
    </w:p>
    <w:p w14:paraId="17C268F4" w14:textId="70860445" w:rsidR="00524C3E" w:rsidRPr="00524C3E" w:rsidRDefault="00000000" w:rsidP="002E6A56">
      <w:pPr>
        <w:rPr>
          <w:lang w:val="en-ID"/>
        </w:rPr>
      </w:pPr>
      <w:r w:rsidRPr="00524C3E">
        <w:rPr>
          <w:lang w:val="en-ID"/>
        </w:rPr>
        <w:t>Baris 58-61 menampilkan log di console untuk membantu pengembang memantau jalannya program. Log ini menunjukkan ronde yang dimulai dan daftar kosakata yang terpilih. Dengan informasi ini, pengembang dapat memastikan bahwa pemilihan kosakata berjalan sesuai dengan yang diharapkan.</w:t>
      </w:r>
      <w:r w:rsidR="002E6A56">
        <w:rPr>
          <w:lang w:val="en-ID"/>
        </w:rPr>
        <w:t xml:space="preserve"> </w:t>
      </w:r>
      <w:r w:rsidRPr="00524C3E">
        <w:rPr>
          <w:lang w:val="en-ID"/>
        </w:rPr>
        <w:t>Baris 62-63 mengacak urutan spawn zona di scene menggunakan OrderBy(Guid.NewGuid()). Langkah ini bertujuan agar posisi zona tidak selalu sama setiap ronde, sehingga permainan lebih bervariasi dan menarik bagi pemain.</w:t>
      </w:r>
    </w:p>
    <w:p w14:paraId="3B5A2F07" w14:textId="22B965CE" w:rsidR="00524C3E" w:rsidRDefault="00000000" w:rsidP="00E00577">
      <w:pPr>
        <w:rPr>
          <w:lang w:val="en-ID"/>
        </w:rPr>
      </w:pPr>
      <w:r w:rsidRPr="00524C3E">
        <w:rPr>
          <w:lang w:val="en-ID"/>
        </w:rPr>
        <w:t>Baris 65-74 membuat masing-masing zona (DropZone) untuk setiap kosakata yang terpilih. Setiap kata ditandai sebagai belum ada kesalahan di roundMistakeTracker. Zona baru diinstansiasi pada posisi spawn yang sudah diacak, lalu SetupZone() dijalankan untuk mengaitkan kata dan gambar Kanji ke zona. Terakhir, zona yang sudah dibuat ditambahkan ke list activeZones agar dapat dikelola selama ronde berjalan.</w:t>
      </w:r>
    </w:p>
    <w:p w14:paraId="3804CC37" w14:textId="77777777" w:rsidR="00EE16B2" w:rsidRPr="00EE16B2" w:rsidRDefault="00EE16B2" w:rsidP="00EE16B2">
      <w:pPr>
        <w:pStyle w:val="STTSAlgoritmaContent"/>
        <w:numPr>
          <w:ilvl w:val="0"/>
          <w:numId w:val="0"/>
        </w:numPr>
        <w:ind w:left="360" w:hanging="360"/>
        <w:rPr>
          <w:lang w:val="en-ID"/>
        </w:rPr>
      </w:pPr>
    </w:p>
    <w:p w14:paraId="37C41B50" w14:textId="749F6D58" w:rsidR="00237187" w:rsidRPr="006626E5" w:rsidRDefault="00000000" w:rsidP="00237187">
      <w:pPr>
        <w:pStyle w:val="STTSAlgoritma"/>
      </w:pPr>
      <w:r>
        <w:t xml:space="preserve">Segmen Program </w:t>
      </w:r>
      <w:r w:rsidR="00DE4A3C">
        <w:t>5</w:t>
      </w:r>
      <w:r>
        <w:t>.</w:t>
      </w:r>
      <w:r w:rsidR="00DE4A3C">
        <w:t>3</w:t>
      </w:r>
      <w:r w:rsidR="00E00577">
        <w:t>9</w:t>
      </w:r>
      <w:r>
        <w:t xml:space="preserve"> Script </w:t>
      </w:r>
      <w:r w:rsidR="00EE16B2">
        <w:t>GetRandomItems</w:t>
      </w:r>
    </w:p>
    <w:p w14:paraId="0D092B45" w14:textId="77777777" w:rsidR="00EE16B2" w:rsidRPr="002E6A56" w:rsidRDefault="00000000">
      <w:pPr>
        <w:pStyle w:val="STTSAlgoritmaContent"/>
        <w:numPr>
          <w:ilvl w:val="0"/>
          <w:numId w:val="36"/>
        </w:numPr>
        <w:rPr>
          <w:lang w:val="en-ID"/>
        </w:rPr>
      </w:pPr>
      <w:r w:rsidRPr="002E6A56">
        <w:rPr>
          <w:lang w:val="en-ID"/>
        </w:rPr>
        <w:t xml:space="preserve">List&lt;VocabularyItem&gt; availableItems = new </w:t>
      </w:r>
    </w:p>
    <w:p w14:paraId="18BA4050" w14:textId="345DC988" w:rsidR="00EE16B2" w:rsidRPr="00EE16B2" w:rsidRDefault="00000000" w:rsidP="00EE16B2">
      <w:pPr>
        <w:pStyle w:val="STTSAlgoritmaContent"/>
        <w:rPr>
          <w:lang w:val="en-ID"/>
        </w:rPr>
      </w:pPr>
      <w:r w:rsidRPr="00EE16B2">
        <w:rPr>
          <w:lang w:val="en-ID"/>
        </w:rPr>
        <w:t>List&lt;VocabularyItem&gt;(vocabularyDeck);</w:t>
      </w:r>
    </w:p>
    <w:p w14:paraId="3C41EE84" w14:textId="77777777" w:rsidR="00EE16B2" w:rsidRPr="00EE16B2" w:rsidRDefault="00EE16B2" w:rsidP="00EE16B2">
      <w:pPr>
        <w:pStyle w:val="STTSAlgoritmaContent"/>
        <w:rPr>
          <w:lang w:val="en-ID"/>
        </w:rPr>
      </w:pPr>
    </w:p>
    <w:p w14:paraId="5BB9202D" w14:textId="77777777" w:rsidR="00EE16B2" w:rsidRPr="00EE16B2" w:rsidRDefault="00000000" w:rsidP="00EE16B2">
      <w:pPr>
        <w:pStyle w:val="STTSAlgoritmaContent"/>
        <w:rPr>
          <w:lang w:val="en-ID"/>
        </w:rPr>
      </w:pPr>
      <w:r w:rsidRPr="00EE16B2">
        <w:rPr>
          <w:lang w:val="en-ID"/>
        </w:rPr>
        <w:t>if (avoidRecentDuplicates &amp;&amp; recentlyUsedWords.Count &gt; 0)</w:t>
      </w:r>
    </w:p>
    <w:p w14:paraId="681448D2" w14:textId="77777777" w:rsidR="00EE16B2" w:rsidRPr="00EE16B2" w:rsidRDefault="00000000" w:rsidP="00EE16B2">
      <w:pPr>
        <w:pStyle w:val="STTSAlgoritmaContent"/>
        <w:rPr>
          <w:lang w:val="en-ID"/>
        </w:rPr>
      </w:pPr>
      <w:r w:rsidRPr="00EE16B2">
        <w:rPr>
          <w:lang w:val="en-ID"/>
        </w:rPr>
        <w:t>{</w:t>
      </w:r>
    </w:p>
    <w:p w14:paraId="7383AFF3" w14:textId="49DB1F67" w:rsidR="00EE16B2" w:rsidRPr="00EE16B2" w:rsidRDefault="00000000" w:rsidP="00EE16B2">
      <w:pPr>
        <w:pStyle w:val="STTSAlgoritmaContent"/>
        <w:rPr>
          <w:lang w:val="en-ID"/>
        </w:rPr>
      </w:pPr>
      <w:r w:rsidRPr="00EE16B2">
        <w:rPr>
          <w:lang w:val="en-ID"/>
        </w:rPr>
        <w:t xml:space="preserve">   availableItems = availableItems.Where(item =&gt; </w:t>
      </w:r>
    </w:p>
    <w:p w14:paraId="18EF21C0" w14:textId="41D4B227" w:rsidR="00EE16B2" w:rsidRPr="00EE16B2" w:rsidRDefault="00000000" w:rsidP="00EE16B2">
      <w:pPr>
        <w:pStyle w:val="STTSAlgoritmaContent"/>
        <w:rPr>
          <w:lang w:val="en-ID"/>
        </w:rPr>
      </w:pPr>
      <w:r>
        <w:rPr>
          <w:lang w:val="en-ID"/>
        </w:rPr>
        <w:t xml:space="preserve">   </w:t>
      </w:r>
      <w:r w:rsidRPr="00EE16B2">
        <w:rPr>
          <w:lang w:val="en-ID"/>
        </w:rPr>
        <w:t>!recentlyUsedWords.Contains(item.word)).ToList();</w:t>
      </w:r>
    </w:p>
    <w:p w14:paraId="17429B1B" w14:textId="0F2950E8" w:rsidR="00530FDA" w:rsidRDefault="00000000" w:rsidP="00EE16B2">
      <w:pPr>
        <w:pStyle w:val="STTSAlgoritmaContent"/>
        <w:rPr>
          <w:lang w:val="en-ID"/>
        </w:rPr>
      </w:pPr>
      <w:r w:rsidRPr="00EE16B2">
        <w:rPr>
          <w:lang w:val="en-ID"/>
        </w:rPr>
        <w:t xml:space="preserve">   Debug.Log($"Filter recent: {availableItems.Count} items </w:t>
      </w:r>
    </w:p>
    <w:p w14:paraId="014D57AE" w14:textId="5950B2CD" w:rsidR="00530FDA" w:rsidRDefault="00000000" w:rsidP="00EE16B2">
      <w:pPr>
        <w:pStyle w:val="STTSAlgoritmaContent"/>
        <w:rPr>
          <w:lang w:val="en-ID"/>
        </w:rPr>
      </w:pPr>
      <w:r>
        <w:rPr>
          <w:lang w:val="en-ID"/>
        </w:rPr>
        <w:t xml:space="preserve">   </w:t>
      </w:r>
      <w:r w:rsidR="00EE16B2" w:rsidRPr="00EE16B2">
        <w:rPr>
          <w:lang w:val="en-ID"/>
        </w:rPr>
        <w:t xml:space="preserve">tersisa setelah menghindari {recentlyUsedWords.Count} kata </w:t>
      </w:r>
    </w:p>
    <w:p w14:paraId="28EE886F" w14:textId="4F9BBB14" w:rsidR="00EE16B2" w:rsidRPr="00EE16B2" w:rsidRDefault="00000000" w:rsidP="00EE16B2">
      <w:pPr>
        <w:pStyle w:val="STTSAlgoritmaContent"/>
        <w:rPr>
          <w:lang w:val="en-ID"/>
        </w:rPr>
      </w:pPr>
      <w:r>
        <w:rPr>
          <w:lang w:val="en-ID"/>
        </w:rPr>
        <w:t xml:space="preserve">   </w:t>
      </w:r>
      <w:r w:rsidRPr="00EE16B2">
        <w:rPr>
          <w:lang w:val="en-ID"/>
        </w:rPr>
        <w:t>recent");</w:t>
      </w:r>
    </w:p>
    <w:p w14:paraId="0A74B5D9" w14:textId="4911F6F8" w:rsidR="00EE16B2" w:rsidRPr="00D84673" w:rsidRDefault="00000000" w:rsidP="00D84673">
      <w:pPr>
        <w:pStyle w:val="STTSAlgoritmaContent"/>
        <w:rPr>
          <w:lang w:val="en-ID"/>
        </w:rPr>
      </w:pPr>
      <w:r w:rsidRPr="00EE16B2">
        <w:rPr>
          <w:lang w:val="en-ID"/>
        </w:rPr>
        <w:t>}</w:t>
      </w:r>
    </w:p>
    <w:p w14:paraId="1B8098B8" w14:textId="77777777" w:rsidR="00EE16B2" w:rsidRPr="00EE16B2" w:rsidRDefault="00000000" w:rsidP="00EE16B2">
      <w:pPr>
        <w:pStyle w:val="STTSAlgoritmaContent"/>
        <w:rPr>
          <w:lang w:val="en-ID"/>
        </w:rPr>
      </w:pPr>
      <w:r w:rsidRPr="00EE16B2">
        <w:rPr>
          <w:lang w:val="en-ID"/>
        </w:rPr>
        <w:t>var unusedItems = availableItems</w:t>
      </w:r>
    </w:p>
    <w:p w14:paraId="2F6F82F7" w14:textId="2464BBF8" w:rsidR="00EE16B2" w:rsidRPr="00EE16B2" w:rsidRDefault="00000000" w:rsidP="00EE16B2">
      <w:pPr>
        <w:pStyle w:val="STTSAlgoritmaContent"/>
        <w:rPr>
          <w:lang w:val="en-ID"/>
        </w:rPr>
      </w:pPr>
      <w:r w:rsidRPr="00EE16B2">
        <w:rPr>
          <w:lang w:val="en-ID"/>
        </w:rPr>
        <w:t xml:space="preserve">   .Where(item =&gt; !usedWordsInSession.Contains(item.word))</w:t>
      </w:r>
    </w:p>
    <w:p w14:paraId="72DCEA7A" w14:textId="734C7843" w:rsidR="00EE16B2" w:rsidRPr="00D84673" w:rsidRDefault="00000000" w:rsidP="00D84673">
      <w:pPr>
        <w:pStyle w:val="STTSAlgoritmaContent"/>
        <w:rPr>
          <w:lang w:val="en-ID"/>
        </w:rPr>
      </w:pPr>
      <w:r w:rsidRPr="00EE16B2">
        <w:rPr>
          <w:lang w:val="en-ID"/>
        </w:rPr>
        <w:t xml:space="preserve">   .ToList();</w:t>
      </w:r>
    </w:p>
    <w:p w14:paraId="746196AB" w14:textId="77777777" w:rsidR="00EE16B2" w:rsidRPr="00EE16B2" w:rsidRDefault="00000000" w:rsidP="00EE16B2">
      <w:pPr>
        <w:pStyle w:val="STTSAlgoritmaContent"/>
        <w:rPr>
          <w:lang w:val="en-ID"/>
        </w:rPr>
      </w:pPr>
      <w:r w:rsidRPr="00EE16B2">
        <w:rPr>
          <w:lang w:val="en-ID"/>
        </w:rPr>
        <w:t>if (unusedItems.Count &gt;= count)</w:t>
      </w:r>
    </w:p>
    <w:p w14:paraId="5EDE12DC" w14:textId="77777777" w:rsidR="00EE16B2" w:rsidRPr="00EE16B2" w:rsidRDefault="00000000" w:rsidP="00EE16B2">
      <w:pPr>
        <w:pStyle w:val="STTSAlgoritmaContent"/>
        <w:rPr>
          <w:lang w:val="en-ID"/>
        </w:rPr>
      </w:pPr>
      <w:r w:rsidRPr="00EE16B2">
        <w:rPr>
          <w:lang w:val="en-ID"/>
        </w:rPr>
        <w:t>{</w:t>
      </w:r>
    </w:p>
    <w:p w14:paraId="08865BC4" w14:textId="5B4796C9" w:rsidR="00EE16B2" w:rsidRPr="00EE16B2" w:rsidRDefault="00000000" w:rsidP="00EE16B2">
      <w:pPr>
        <w:pStyle w:val="STTSAlgoritmaContent"/>
        <w:rPr>
          <w:lang w:val="en-ID"/>
        </w:rPr>
      </w:pPr>
      <w:r w:rsidRPr="00EE16B2">
        <w:rPr>
          <w:lang w:val="en-ID"/>
        </w:rPr>
        <w:t xml:space="preserve">   availableItems = unusedItems;</w:t>
      </w:r>
    </w:p>
    <w:p w14:paraId="1E40B329" w14:textId="77777777" w:rsidR="00530FDA" w:rsidRDefault="00000000" w:rsidP="00EE16B2">
      <w:pPr>
        <w:pStyle w:val="STTSAlgoritmaContent"/>
        <w:rPr>
          <w:lang w:val="en-ID"/>
        </w:rPr>
      </w:pPr>
      <w:r w:rsidRPr="00EE16B2">
        <w:rPr>
          <w:lang w:val="en-ID"/>
        </w:rPr>
        <w:t xml:space="preserve">   Debug.Log($"</w:t>
      </w:r>
      <w:r w:rsidRPr="00EE16B2">
        <w:rPr>
          <w:rFonts w:ascii="Segoe UI Symbol" w:hAnsi="Segoe UI Symbol" w:cs="Segoe UI Symbol"/>
          <w:lang w:val="en-ID"/>
        </w:rPr>
        <w:t>✓</w:t>
      </w:r>
      <w:r w:rsidRPr="00EE16B2">
        <w:rPr>
          <w:lang w:val="en-ID"/>
        </w:rPr>
        <w:t xml:space="preserve"> Menggunakan {unusedItems.Count} vocabulary </w:t>
      </w:r>
    </w:p>
    <w:p w14:paraId="257B1983" w14:textId="45DCFA28" w:rsidR="00EE16B2" w:rsidRPr="00EE16B2" w:rsidRDefault="00000000" w:rsidP="00EE16B2">
      <w:pPr>
        <w:pStyle w:val="STTSAlgoritmaContent"/>
        <w:rPr>
          <w:lang w:val="en-ID"/>
        </w:rPr>
      </w:pPr>
      <w:r>
        <w:rPr>
          <w:lang w:val="en-ID"/>
        </w:rPr>
        <w:t xml:space="preserve">   </w:t>
      </w:r>
      <w:r w:rsidRPr="00EE16B2">
        <w:rPr>
          <w:lang w:val="en-ID"/>
        </w:rPr>
        <w:t>yang belum pernah muncul");</w:t>
      </w:r>
    </w:p>
    <w:p w14:paraId="7E8E8FFA" w14:textId="77777777" w:rsidR="00EE16B2" w:rsidRPr="00EE16B2" w:rsidRDefault="00000000" w:rsidP="00EE16B2">
      <w:pPr>
        <w:pStyle w:val="STTSAlgoritmaContent"/>
        <w:rPr>
          <w:lang w:val="en-ID"/>
        </w:rPr>
      </w:pPr>
      <w:r w:rsidRPr="00EE16B2">
        <w:rPr>
          <w:lang w:val="en-ID"/>
        </w:rPr>
        <w:lastRenderedPageBreak/>
        <w:t>}</w:t>
      </w:r>
    </w:p>
    <w:p w14:paraId="3E365E69" w14:textId="77777777" w:rsidR="00EE16B2" w:rsidRPr="00EE16B2" w:rsidRDefault="00000000" w:rsidP="00EE16B2">
      <w:pPr>
        <w:pStyle w:val="STTSAlgoritmaContent"/>
        <w:rPr>
          <w:lang w:val="en-ID"/>
        </w:rPr>
      </w:pPr>
      <w:r w:rsidRPr="00EE16B2">
        <w:rPr>
          <w:lang w:val="en-ID"/>
        </w:rPr>
        <w:t>else if (unusedItems.Count &gt; 0)</w:t>
      </w:r>
    </w:p>
    <w:p w14:paraId="4EAC1C88" w14:textId="4DA4D201" w:rsidR="00EE16B2" w:rsidRPr="00EE16B2" w:rsidRDefault="00000000" w:rsidP="00530FDA">
      <w:pPr>
        <w:pStyle w:val="STTSAlgoritmaContent"/>
        <w:rPr>
          <w:lang w:val="en-ID"/>
        </w:rPr>
      </w:pPr>
      <w:r w:rsidRPr="00EE16B2">
        <w:rPr>
          <w:lang w:val="en-ID"/>
        </w:rPr>
        <w:t>{</w:t>
      </w:r>
    </w:p>
    <w:p w14:paraId="7637A5BB" w14:textId="77777777" w:rsidR="00530FDA" w:rsidRDefault="00000000" w:rsidP="00EE16B2">
      <w:pPr>
        <w:pStyle w:val="STTSAlgoritmaContent"/>
        <w:rPr>
          <w:lang w:val="en-ID"/>
        </w:rPr>
      </w:pPr>
      <w:r w:rsidRPr="00EE16B2">
        <w:rPr>
          <w:lang w:val="en-ID"/>
        </w:rPr>
        <w:t xml:space="preserve">   Debug.Log($"</w:t>
      </w:r>
      <w:r w:rsidRPr="00EE16B2">
        <w:rPr>
          <w:rFonts w:ascii="Segoe UI Symbol" w:hAnsi="Segoe UI Symbol" w:cs="Segoe UI Symbol"/>
          <w:lang w:val="en-ID"/>
        </w:rPr>
        <w:t>⚠</w:t>
      </w:r>
      <w:r w:rsidRPr="00EE16B2">
        <w:rPr>
          <w:lang w:val="en-ID"/>
        </w:rPr>
        <w:t xml:space="preserve"> Hanya {unusedItems.Count} vocabulary baru, </w:t>
      </w:r>
    </w:p>
    <w:p w14:paraId="3BCF6E4A" w14:textId="7CD24B33" w:rsidR="00EE16B2" w:rsidRPr="00EE16B2" w:rsidRDefault="00000000" w:rsidP="00EE16B2">
      <w:pPr>
        <w:pStyle w:val="STTSAlgoritmaContent"/>
        <w:rPr>
          <w:lang w:val="en-ID"/>
        </w:rPr>
      </w:pPr>
      <w:r>
        <w:rPr>
          <w:lang w:val="en-ID"/>
        </w:rPr>
        <w:t xml:space="preserve">   </w:t>
      </w:r>
      <w:r w:rsidRPr="00EE16B2">
        <w:rPr>
          <w:lang w:val="en-ID"/>
        </w:rPr>
        <w:t>akan mix dengan yang sudah digunakan");</w:t>
      </w:r>
    </w:p>
    <w:p w14:paraId="2BC20210" w14:textId="757CCF0B" w:rsidR="00EE16B2" w:rsidRPr="00D84673" w:rsidRDefault="00000000" w:rsidP="00D84673">
      <w:pPr>
        <w:pStyle w:val="STTSAlgoritmaContent"/>
        <w:rPr>
          <w:lang w:val="en-ID"/>
        </w:rPr>
      </w:pPr>
      <w:r w:rsidRPr="00EE16B2">
        <w:rPr>
          <w:lang w:val="en-ID"/>
        </w:rPr>
        <w:t>}</w:t>
      </w:r>
    </w:p>
    <w:p w14:paraId="45A106D1" w14:textId="77777777" w:rsidR="00EE16B2" w:rsidRPr="00EE16B2" w:rsidRDefault="00000000" w:rsidP="00EE16B2">
      <w:pPr>
        <w:pStyle w:val="STTSAlgoritmaContent"/>
        <w:rPr>
          <w:lang w:val="en-ID"/>
        </w:rPr>
      </w:pPr>
      <w:r w:rsidRPr="00EE16B2">
        <w:rPr>
          <w:lang w:val="en-ID"/>
        </w:rPr>
        <w:t>if (availableItems.Count &lt; count)</w:t>
      </w:r>
    </w:p>
    <w:p w14:paraId="4D8F5F89" w14:textId="77777777" w:rsidR="00EE16B2" w:rsidRPr="00EE16B2" w:rsidRDefault="00000000" w:rsidP="00EE16B2">
      <w:pPr>
        <w:pStyle w:val="STTSAlgoritmaContent"/>
        <w:rPr>
          <w:lang w:val="en-ID"/>
        </w:rPr>
      </w:pPr>
      <w:r w:rsidRPr="00EE16B2">
        <w:rPr>
          <w:lang w:val="en-ID"/>
        </w:rPr>
        <w:t>{</w:t>
      </w:r>
    </w:p>
    <w:p w14:paraId="576F0619" w14:textId="77777777" w:rsidR="00530FDA" w:rsidRDefault="00000000" w:rsidP="00EE16B2">
      <w:pPr>
        <w:pStyle w:val="STTSAlgoritmaContent"/>
        <w:rPr>
          <w:lang w:val="en-ID"/>
        </w:rPr>
      </w:pPr>
      <w:r w:rsidRPr="00EE16B2">
        <w:rPr>
          <w:lang w:val="en-ID"/>
        </w:rPr>
        <w:t xml:space="preserve">   Debug.LogWarning($"</w:t>
      </w:r>
      <w:r w:rsidRPr="00EE16B2">
        <w:rPr>
          <w:rFonts w:ascii="Segoe UI Symbol" w:hAnsi="Segoe UI Symbol" w:cs="Segoe UI Symbol"/>
          <w:lang w:val="en-ID"/>
        </w:rPr>
        <w:t>⚠</w:t>
      </w:r>
      <w:r w:rsidRPr="00EE16B2">
        <w:rPr>
          <w:lang w:val="en-ID"/>
        </w:rPr>
        <w:t xml:space="preserve"> Hanya tersedia </w:t>
      </w:r>
    </w:p>
    <w:p w14:paraId="1050DBEC" w14:textId="067D91CC" w:rsidR="00EE16B2" w:rsidRPr="00EE16B2" w:rsidRDefault="00000000" w:rsidP="00EE16B2">
      <w:pPr>
        <w:pStyle w:val="STTSAlgoritmaContent"/>
        <w:rPr>
          <w:lang w:val="en-ID"/>
        </w:rPr>
      </w:pPr>
      <w:r>
        <w:rPr>
          <w:lang w:val="en-ID"/>
        </w:rPr>
        <w:t xml:space="preserve">   </w:t>
      </w:r>
      <w:r w:rsidRPr="00EE16B2">
        <w:rPr>
          <w:lang w:val="en-ID"/>
        </w:rPr>
        <w:t>{availableItems.Count} items (butuh {count})");</w:t>
      </w:r>
    </w:p>
    <w:p w14:paraId="09119559" w14:textId="1A4EEC72" w:rsidR="00EE16B2" w:rsidRPr="00EE16B2" w:rsidRDefault="00000000" w:rsidP="00EE16B2">
      <w:pPr>
        <w:pStyle w:val="STTSAlgoritmaContent"/>
        <w:rPr>
          <w:lang w:val="en-ID"/>
        </w:rPr>
      </w:pPr>
      <w:r w:rsidRPr="00EE16B2">
        <w:rPr>
          <w:lang w:val="en-ID"/>
        </w:rPr>
        <w:t xml:space="preserve">   return availableItems;</w:t>
      </w:r>
    </w:p>
    <w:p w14:paraId="185B3B21" w14:textId="10F91E8A" w:rsidR="00EE16B2" w:rsidRPr="00D84673" w:rsidRDefault="00000000" w:rsidP="00D84673">
      <w:pPr>
        <w:pStyle w:val="STTSAlgoritmaContent"/>
        <w:rPr>
          <w:lang w:val="en-ID"/>
        </w:rPr>
      </w:pPr>
      <w:r w:rsidRPr="00EE16B2">
        <w:rPr>
          <w:lang w:val="en-ID"/>
        </w:rPr>
        <w:t>}</w:t>
      </w:r>
    </w:p>
    <w:p w14:paraId="0FD3EF49" w14:textId="77777777" w:rsidR="00EE16B2" w:rsidRPr="00EE16B2" w:rsidRDefault="00000000" w:rsidP="00EE16B2">
      <w:pPr>
        <w:pStyle w:val="STTSAlgoritmaContent"/>
        <w:rPr>
          <w:lang w:val="en-ID"/>
        </w:rPr>
      </w:pPr>
      <w:r w:rsidRPr="00EE16B2">
        <w:rPr>
          <w:lang w:val="en-ID"/>
        </w:rPr>
        <w:t>var selectedItems = availableItems</w:t>
      </w:r>
    </w:p>
    <w:p w14:paraId="508F81EF" w14:textId="0024C0A7" w:rsidR="00EE16B2" w:rsidRPr="00EE16B2" w:rsidRDefault="00000000" w:rsidP="00EE16B2">
      <w:pPr>
        <w:pStyle w:val="STTSAlgoritmaContent"/>
        <w:rPr>
          <w:lang w:val="en-ID"/>
        </w:rPr>
      </w:pPr>
      <w:r w:rsidRPr="00EE16B2">
        <w:rPr>
          <w:lang w:val="en-ID"/>
        </w:rPr>
        <w:t xml:space="preserve">   .OrderBy(x =&gt; Guid.NewGuid()) </w:t>
      </w:r>
    </w:p>
    <w:p w14:paraId="2C78936E" w14:textId="1CFF8250" w:rsidR="00EE16B2" w:rsidRPr="00EE16B2" w:rsidRDefault="00000000" w:rsidP="00EE16B2">
      <w:pPr>
        <w:pStyle w:val="STTSAlgoritmaContent"/>
        <w:rPr>
          <w:lang w:val="en-ID"/>
        </w:rPr>
      </w:pPr>
      <w:r w:rsidRPr="00EE16B2">
        <w:rPr>
          <w:lang w:val="en-ID"/>
        </w:rPr>
        <w:t xml:space="preserve">   .Take(count)</w:t>
      </w:r>
    </w:p>
    <w:p w14:paraId="2D6FE1C2" w14:textId="00FA8ECA" w:rsidR="00EE16B2" w:rsidRPr="00D84673" w:rsidRDefault="00000000" w:rsidP="00D84673">
      <w:pPr>
        <w:pStyle w:val="STTSAlgoritmaContent"/>
        <w:rPr>
          <w:lang w:val="en-ID"/>
        </w:rPr>
      </w:pPr>
      <w:r w:rsidRPr="00EE16B2">
        <w:rPr>
          <w:lang w:val="en-ID"/>
        </w:rPr>
        <w:t xml:space="preserve">   .ToList();</w:t>
      </w:r>
    </w:p>
    <w:p w14:paraId="38348B6C" w14:textId="77777777" w:rsidR="00EE16B2" w:rsidRPr="00EE16B2" w:rsidRDefault="00000000" w:rsidP="00EE16B2">
      <w:pPr>
        <w:pStyle w:val="STTSAlgoritmaContent"/>
        <w:rPr>
          <w:lang w:val="en-ID"/>
        </w:rPr>
      </w:pPr>
      <w:r w:rsidRPr="00EE16B2">
        <w:rPr>
          <w:lang w:val="en-ID"/>
        </w:rPr>
        <w:t>foreach (var item in selectedItems)</w:t>
      </w:r>
    </w:p>
    <w:p w14:paraId="60DE4018" w14:textId="290829D4" w:rsidR="00EE16B2" w:rsidRPr="00EE16B2" w:rsidRDefault="00000000" w:rsidP="00530FDA">
      <w:pPr>
        <w:pStyle w:val="STTSAlgoritmaContent"/>
        <w:rPr>
          <w:lang w:val="en-ID"/>
        </w:rPr>
      </w:pPr>
      <w:r w:rsidRPr="00EE16B2">
        <w:rPr>
          <w:lang w:val="en-ID"/>
        </w:rPr>
        <w:t>{</w:t>
      </w:r>
    </w:p>
    <w:p w14:paraId="494DD147" w14:textId="393963F0" w:rsidR="00EE16B2" w:rsidRPr="00EE16B2" w:rsidRDefault="00000000" w:rsidP="00EE16B2">
      <w:pPr>
        <w:pStyle w:val="STTSAlgoritmaContent"/>
        <w:rPr>
          <w:lang w:val="en-ID"/>
        </w:rPr>
      </w:pPr>
      <w:r w:rsidRPr="00EE16B2">
        <w:rPr>
          <w:lang w:val="en-ID"/>
        </w:rPr>
        <w:t xml:space="preserve">   recentlyUsedWords.Enqueue(item.word);</w:t>
      </w:r>
    </w:p>
    <w:p w14:paraId="611FE952" w14:textId="658FAE4C" w:rsidR="00EE16B2" w:rsidRPr="00EE16B2" w:rsidRDefault="00EE16B2" w:rsidP="00530FDA">
      <w:pPr>
        <w:pStyle w:val="STTSAlgoritmaContent"/>
        <w:rPr>
          <w:lang w:val="en-ID"/>
        </w:rPr>
      </w:pPr>
    </w:p>
    <w:p w14:paraId="6411866C" w14:textId="77777777" w:rsidR="00530FDA" w:rsidRDefault="00000000" w:rsidP="00EE16B2">
      <w:pPr>
        <w:pStyle w:val="STTSAlgoritmaContent"/>
        <w:rPr>
          <w:lang w:val="en-ID"/>
        </w:rPr>
      </w:pPr>
      <w:r w:rsidRPr="00EE16B2">
        <w:rPr>
          <w:lang w:val="en-ID"/>
        </w:rPr>
        <w:t xml:space="preserve">   if (recentlyUsedWords.Count &gt; duplicateAvoidanceMemory * </w:t>
      </w:r>
    </w:p>
    <w:p w14:paraId="2046E388" w14:textId="111152E9" w:rsidR="00EE16B2" w:rsidRPr="00EE16B2" w:rsidRDefault="00000000" w:rsidP="00EE16B2">
      <w:pPr>
        <w:pStyle w:val="STTSAlgoritmaContent"/>
        <w:rPr>
          <w:lang w:val="en-ID"/>
        </w:rPr>
      </w:pPr>
      <w:r>
        <w:rPr>
          <w:lang w:val="en-ID"/>
        </w:rPr>
        <w:t xml:space="preserve">   </w:t>
      </w:r>
      <w:r w:rsidRPr="00EE16B2">
        <w:rPr>
          <w:lang w:val="en-ID"/>
        </w:rPr>
        <w:t>5)</w:t>
      </w:r>
    </w:p>
    <w:p w14:paraId="5A938BBB" w14:textId="60A67DB3" w:rsidR="00EE16B2" w:rsidRPr="00EE16B2" w:rsidRDefault="00000000" w:rsidP="00EE16B2">
      <w:pPr>
        <w:pStyle w:val="STTSAlgoritmaContent"/>
        <w:rPr>
          <w:lang w:val="en-ID"/>
        </w:rPr>
      </w:pPr>
      <w:r w:rsidRPr="00EE16B2">
        <w:rPr>
          <w:lang w:val="en-ID"/>
        </w:rPr>
        <w:t xml:space="preserve">   {</w:t>
      </w:r>
    </w:p>
    <w:p w14:paraId="69646F08" w14:textId="6E3119AF" w:rsidR="00EE16B2" w:rsidRPr="00EE16B2" w:rsidRDefault="00000000" w:rsidP="00EE16B2">
      <w:pPr>
        <w:pStyle w:val="STTSAlgoritmaContent"/>
        <w:rPr>
          <w:lang w:val="en-ID"/>
        </w:rPr>
      </w:pPr>
      <w:r w:rsidRPr="00EE16B2">
        <w:rPr>
          <w:lang w:val="en-ID"/>
        </w:rPr>
        <w:t xml:space="preserve">       recentlyUsedWords.Dequeue();</w:t>
      </w:r>
    </w:p>
    <w:p w14:paraId="4D04678A" w14:textId="6CB350B9" w:rsidR="00EE16B2" w:rsidRPr="00EE16B2" w:rsidRDefault="00000000" w:rsidP="00EE16B2">
      <w:pPr>
        <w:pStyle w:val="STTSAlgoritmaContent"/>
        <w:rPr>
          <w:lang w:val="en-ID"/>
        </w:rPr>
      </w:pPr>
      <w:r w:rsidRPr="00EE16B2">
        <w:rPr>
          <w:lang w:val="en-ID"/>
        </w:rPr>
        <w:t xml:space="preserve">   }</w:t>
      </w:r>
    </w:p>
    <w:p w14:paraId="3D04E69C" w14:textId="77777777" w:rsidR="00EE16B2" w:rsidRPr="00EE16B2" w:rsidRDefault="00EE16B2" w:rsidP="00EE16B2">
      <w:pPr>
        <w:pStyle w:val="STTSAlgoritmaContent"/>
        <w:rPr>
          <w:lang w:val="en-ID"/>
        </w:rPr>
      </w:pPr>
    </w:p>
    <w:p w14:paraId="777DE76A" w14:textId="3F879FCB" w:rsidR="00EE16B2" w:rsidRPr="00EE16B2" w:rsidRDefault="00000000" w:rsidP="00EE16B2">
      <w:pPr>
        <w:pStyle w:val="STTSAlgoritmaContent"/>
        <w:rPr>
          <w:lang w:val="en-ID"/>
        </w:rPr>
      </w:pPr>
      <w:r w:rsidRPr="00EE16B2">
        <w:rPr>
          <w:lang w:val="en-ID"/>
        </w:rPr>
        <w:t xml:space="preserve">   usedWordsInSession.Add(item.word);</w:t>
      </w:r>
    </w:p>
    <w:p w14:paraId="25A7AA54" w14:textId="73177B07" w:rsidR="00EE16B2" w:rsidRPr="00D84673" w:rsidRDefault="00000000" w:rsidP="00D84673">
      <w:pPr>
        <w:pStyle w:val="STTSAlgoritmaContent"/>
        <w:rPr>
          <w:lang w:val="en-ID"/>
        </w:rPr>
      </w:pPr>
      <w:r w:rsidRPr="00EE16B2">
        <w:rPr>
          <w:lang w:val="en-ID"/>
        </w:rPr>
        <w:t>}</w:t>
      </w:r>
    </w:p>
    <w:p w14:paraId="06FE4AEE" w14:textId="5DF7785F" w:rsidR="00530FDA" w:rsidRDefault="00000000" w:rsidP="002E6A56">
      <w:pPr>
        <w:pStyle w:val="STTSAlgoritmaContent"/>
        <w:rPr>
          <w:lang w:val="en-ID"/>
        </w:rPr>
      </w:pPr>
      <w:r w:rsidRPr="00EE16B2">
        <w:rPr>
          <w:lang w:val="en-ID"/>
        </w:rPr>
        <w:t>return selectedItems;</w:t>
      </w:r>
    </w:p>
    <w:p w14:paraId="7ED233B9" w14:textId="77777777" w:rsidR="002E6A56" w:rsidRDefault="002E6A56" w:rsidP="002E6A56">
      <w:pPr>
        <w:pStyle w:val="STTSAlgoritmaContent"/>
        <w:numPr>
          <w:ilvl w:val="0"/>
          <w:numId w:val="0"/>
        </w:numPr>
        <w:ind w:left="360" w:hanging="360"/>
        <w:rPr>
          <w:lang w:val="en-ID"/>
        </w:rPr>
      </w:pPr>
    </w:p>
    <w:p w14:paraId="0AB4FE76" w14:textId="04851FC4" w:rsidR="002E6A56" w:rsidRPr="002E6A56" w:rsidRDefault="00000000" w:rsidP="00E00577">
      <w:pPr>
        <w:rPr>
          <w:lang w:val="en-ID"/>
        </w:rPr>
      </w:pPr>
      <w:r w:rsidRPr="002E6A56">
        <w:rPr>
          <w:lang w:val="en-ID"/>
        </w:rPr>
        <w:t>Baris 1-2 memulai proses pengambilan kosakata acak dengan menyalin seluruh daftar kosakata dari vocabularyDeck ke list availableItems. List baru ini digunakan agar pengolahan item tidak mengubah data asli dari deck. Dengan cara ini, fungsi dapat memfilter dan mengacak kosakata tanpa merusak urutan awal. Hal ini penting untuk menjaga integritas data kosakata dalam sesi permainan.</w:t>
      </w:r>
      <w:r>
        <w:rPr>
          <w:lang w:val="en-ID"/>
        </w:rPr>
        <w:t xml:space="preserve"> </w:t>
      </w:r>
      <w:r w:rsidRPr="002E6A56">
        <w:rPr>
          <w:lang w:val="en-ID"/>
        </w:rPr>
        <w:t>Baris 4-11 menangani penghindaran duplikasi kosakata yang baru saja digunakan. Jika opsi avoidRecentDuplicates aktif dan ada kata-kata baru saja digunakan, program memfilter availableItems untuk mengecualikan kosakata yang terdapat pada recentlyUsedWords. Setelah pemfilteran, log ditampilkan di console untuk memberitahu pengembang berapa item tersisa setelah penghapusan duplikasi baru. Langkah ini memastikan pemain tidak mendapatkan kata yang sama dalam ronde yang berdekatan, sehingga pengalaman belajar lebih bervariasi.</w:t>
      </w:r>
    </w:p>
    <w:p w14:paraId="54A021B5" w14:textId="2332CF04" w:rsidR="002E6A56" w:rsidRPr="002E6A56" w:rsidRDefault="00000000" w:rsidP="00E00577">
      <w:pPr>
        <w:rPr>
          <w:lang w:val="en-ID"/>
        </w:rPr>
      </w:pPr>
      <w:r w:rsidRPr="002E6A56">
        <w:rPr>
          <w:lang w:val="en-ID"/>
        </w:rPr>
        <w:t xml:space="preserve">Baris 13-15 memilih kosakata yang belum pernah muncul dalam sesi ini. List unusedItems dibuat dengan memfilter availableItems untuk mengecualikan </w:t>
      </w:r>
      <w:r w:rsidRPr="002E6A56">
        <w:rPr>
          <w:lang w:val="en-ID"/>
        </w:rPr>
        <w:lastRenderedPageBreak/>
        <w:t>kata-kata yang sudah muncul di sesi saat ini. Dengan begitu, program dapat memprioritaskan kosakata baru agar pemain lebih banyak terpapar kata yang belum dikuasai.</w:t>
      </w:r>
      <w:r>
        <w:rPr>
          <w:lang w:val="en-ID"/>
        </w:rPr>
        <w:t xml:space="preserve"> </w:t>
      </w:r>
      <w:r w:rsidRPr="002E6A56">
        <w:rPr>
          <w:lang w:val="en-ID"/>
        </w:rPr>
        <w:t>Baris 17-27 menentukan apakah tersedia cukup kosakata baru untuk ronde ini. Jika jumlah unusedItems lebih besar atau sama dengan jumlah yang dibutuhkan (count), maka availableItems diganti dengan unusedItems. Jika jumlahnya lebih sedikit, log peringatan ditampilkan untuk menunjukkan bahwa kosakata baru akan dicampur dengan yang sudah digunakan sebelumnya. Hal ini memberikan fleksibilitas agar ronde tetap dapat dijalankan walaupun stok kosakata baru terbatas.</w:t>
      </w:r>
    </w:p>
    <w:p w14:paraId="63C51987" w14:textId="6F3CA4A4" w:rsidR="002E6A56" w:rsidRPr="002E6A56" w:rsidRDefault="00000000" w:rsidP="00E00577">
      <w:pPr>
        <w:rPr>
          <w:lang w:val="en-ID"/>
        </w:rPr>
      </w:pPr>
      <w:r w:rsidRPr="002E6A56">
        <w:rPr>
          <w:lang w:val="en-ID"/>
        </w:rPr>
        <w:t>Baris 29-34 menangani kondisi ketika jumlah item yang tersedia masih kurang dari yang dibutuhkan. Jika jumlah availableItems kurang dari count, peringatan muncul di console dan fungsi langsung mengembalikan list availableItems yang ada. Ini memungkinkan permainan tetap berjalan meskipun jumlah kosakata kurang, tanpa menimbulkan error fatal.</w:t>
      </w:r>
      <w:r>
        <w:rPr>
          <w:lang w:val="en-ID"/>
        </w:rPr>
        <w:t xml:space="preserve"> </w:t>
      </w:r>
      <w:r w:rsidRPr="002E6A56">
        <w:rPr>
          <w:lang w:val="en-ID"/>
        </w:rPr>
        <w:t>Baris 36-39 melakukan pemilihan kosakata akhir secara acak dari availableItems. Item diacak menggunakan OrderBy(Guid.NewGuid()) dan diambil sebanyak count dengan Take(count). List hasil pengacakan ini disimpan di selectedItems yang kemudian akan digunakan di ronde berjalan. Pengacakan ini memastikan setiap ronde memiliki variasi kosakata yang berbeda.</w:t>
      </w:r>
    </w:p>
    <w:p w14:paraId="559E5BFD" w14:textId="38FFBB90" w:rsidR="002E6A56" w:rsidRPr="002E6A56" w:rsidRDefault="00000000" w:rsidP="002E6A56">
      <w:pPr>
        <w:rPr>
          <w:lang w:val="en-ID"/>
        </w:rPr>
      </w:pPr>
      <w:r w:rsidRPr="002E6A56">
        <w:rPr>
          <w:lang w:val="en-ID"/>
        </w:rPr>
        <w:t>Baris 41-52 memperbarui tracking kosakata yang baru dipilih. Setiap kata di selectedItems ditambahkan ke recentlyUsedWords untuk mencegah muncul terlalu sering dalam ronde berikutnya. Jika jumlah kata dalam queue melebihi batas duplicateAvoidanceMemory * 5, kata paling lama dihapus dari queue. Selain itu, semua kosakata ini juga ditambahkan ke usedWordsInSession agar tercatat sebagai sudah muncul dalam sesi. Langkah ini menjaga keseimbangan antara kosakata baru dan yang pernah digunakan.</w:t>
      </w:r>
      <w:r>
        <w:rPr>
          <w:lang w:val="en-ID"/>
        </w:rPr>
        <w:t xml:space="preserve"> </w:t>
      </w:r>
      <w:r w:rsidRPr="002E6A56">
        <w:rPr>
          <w:lang w:val="en-ID"/>
        </w:rPr>
        <w:t>Baris 54 mengembalikan list selectedItems sebagai hasil akhir dari fungsi. List ini kemudian digunakan oleh StartNewRound() untuk menentukan kosakata yang akan muncul di ronde baru. Dengan alur ini, pemilihan kosakata acak tetap terkontrol, bervariasi, dan sesuai dengan strategi pembelajaran.</w:t>
      </w:r>
    </w:p>
    <w:p w14:paraId="272BC54A" w14:textId="77777777" w:rsidR="002E6A56" w:rsidRDefault="002E6A56" w:rsidP="00530FDA">
      <w:pPr>
        <w:pStyle w:val="STTSAlgoritmaContent"/>
        <w:numPr>
          <w:ilvl w:val="0"/>
          <w:numId w:val="0"/>
        </w:numPr>
        <w:ind w:left="360" w:hanging="360"/>
        <w:rPr>
          <w:lang w:val="en-ID"/>
        </w:rPr>
      </w:pPr>
    </w:p>
    <w:p w14:paraId="207F175D" w14:textId="77777777" w:rsidR="00E07264" w:rsidRPr="00060BF5" w:rsidRDefault="00E07264" w:rsidP="00E07264">
      <w:pPr>
        <w:pStyle w:val="STTSAlgoritmaContent"/>
        <w:numPr>
          <w:ilvl w:val="0"/>
          <w:numId w:val="0"/>
        </w:numPr>
        <w:ind w:left="360" w:hanging="360"/>
        <w:rPr>
          <w:lang w:val="en-ID"/>
        </w:rPr>
      </w:pPr>
    </w:p>
    <w:p w14:paraId="46B00B86" w14:textId="1B4C39AC" w:rsidR="00E07264" w:rsidRPr="006626E5" w:rsidRDefault="00000000" w:rsidP="00E07264">
      <w:pPr>
        <w:pStyle w:val="STTSAlgoritma"/>
      </w:pPr>
      <w:r>
        <w:t xml:space="preserve">Segmen Program </w:t>
      </w:r>
      <w:r w:rsidR="00DE4A3C">
        <w:t>5</w:t>
      </w:r>
      <w:r>
        <w:t>.</w:t>
      </w:r>
      <w:r w:rsidR="00E00577">
        <w:t>40</w:t>
      </w:r>
      <w:r>
        <w:t xml:space="preserve"> </w:t>
      </w:r>
      <w:r w:rsidR="00E00577">
        <w:t xml:space="preserve">Script </w:t>
      </w:r>
      <w:r>
        <w:t>SetupZone</w:t>
      </w:r>
    </w:p>
    <w:p w14:paraId="6AB6EB1E" w14:textId="77777777" w:rsidR="00E07264" w:rsidRPr="002E6A56" w:rsidRDefault="00000000">
      <w:pPr>
        <w:pStyle w:val="STTSAlgoritmaContent"/>
        <w:numPr>
          <w:ilvl w:val="0"/>
          <w:numId w:val="37"/>
        </w:numPr>
        <w:rPr>
          <w:lang w:val="en-ID"/>
        </w:rPr>
      </w:pPr>
      <w:r w:rsidRPr="002E6A56">
        <w:rPr>
          <w:lang w:val="en-ID"/>
        </w:rPr>
        <w:t>this.expectedObjectName = wordName;</w:t>
      </w:r>
    </w:p>
    <w:p w14:paraId="0666DD21" w14:textId="77777777" w:rsidR="00E07264" w:rsidRDefault="00000000" w:rsidP="00E07264">
      <w:pPr>
        <w:pStyle w:val="STTSAlgoritmaContent"/>
        <w:rPr>
          <w:lang w:val="en-ID"/>
        </w:rPr>
      </w:pPr>
      <w:r>
        <w:rPr>
          <w:lang w:val="en-ID"/>
        </w:rPr>
        <w:t>if (kanjiDisplayImage != null)</w:t>
      </w:r>
    </w:p>
    <w:p w14:paraId="333DFECD" w14:textId="77777777" w:rsidR="00E07264" w:rsidRDefault="00000000" w:rsidP="00E07264">
      <w:pPr>
        <w:pStyle w:val="STTSAlgoritmaContent"/>
        <w:rPr>
          <w:lang w:val="en-ID"/>
        </w:rPr>
      </w:pPr>
      <w:r>
        <w:rPr>
          <w:lang w:val="en-ID"/>
        </w:rPr>
        <w:lastRenderedPageBreak/>
        <w:t>{</w:t>
      </w:r>
    </w:p>
    <w:p w14:paraId="6C64C0B5" w14:textId="77777777" w:rsidR="00E07264" w:rsidRDefault="00000000" w:rsidP="00E07264">
      <w:pPr>
        <w:pStyle w:val="STTSAlgoritmaContent"/>
        <w:rPr>
          <w:lang w:val="en-ID"/>
        </w:rPr>
      </w:pPr>
      <w:r>
        <w:rPr>
          <w:lang w:val="en-ID"/>
        </w:rPr>
        <w:t xml:space="preserve">   kanjiDisplayImage.sprite = kanjiSprite;</w:t>
      </w:r>
    </w:p>
    <w:p w14:paraId="7041CF78" w14:textId="77777777" w:rsidR="00E07264" w:rsidRPr="002E6A56" w:rsidRDefault="00000000" w:rsidP="00E07264">
      <w:pPr>
        <w:pStyle w:val="STTSAlgoritmaContent"/>
        <w:rPr>
          <w:b/>
          <w:bCs/>
          <w:lang w:val="id-ID"/>
        </w:rPr>
      </w:pPr>
      <w:r>
        <w:rPr>
          <w:lang w:val="en-ID"/>
        </w:rPr>
        <w:t>}</w:t>
      </w:r>
    </w:p>
    <w:p w14:paraId="25D2BD88" w14:textId="77777777" w:rsidR="002E6A56" w:rsidRDefault="002E6A56" w:rsidP="002E6A56">
      <w:pPr>
        <w:pStyle w:val="STTSAlgoritmaContent"/>
        <w:numPr>
          <w:ilvl w:val="0"/>
          <w:numId w:val="0"/>
        </w:numPr>
        <w:ind w:left="360" w:hanging="360"/>
        <w:rPr>
          <w:lang w:val="en-ID"/>
        </w:rPr>
      </w:pPr>
    </w:p>
    <w:p w14:paraId="2AF0AFDA" w14:textId="7D04E565" w:rsidR="002E6A56" w:rsidRDefault="00000000" w:rsidP="002E6A56">
      <w:pPr>
        <w:rPr>
          <w:lang w:val="id-ID"/>
        </w:rPr>
      </w:pPr>
      <w:r w:rsidRPr="002E6A56">
        <w:t>Baris 1-5 dari fungsi SetupZone() bertugas untuk menyiapkan setiap zona drop agar sesuai dengan kosakata yang dipilih untuk ronde. Pada baris pertama, variabel expectedObjectName diisi dengan nama kosakata (wordName) yang seharusnya ditempatkan pada zona tersebut. Hal ini memungkinkan sistem untuk mengenali objek mana yang benar saat dimasukkan oleh pemain. Selanjutnya, pada baris 2-5, program memeriksa apakah komponen kanjiDisplayImage telah terhubung di Inspector. Jika terhubung, sprite gambar kanji yang sesuai (kanjiSprite) diterapkan ke zona, sehingga pemain dapat melihat representasi visual kosakata. Dengan cara ini, setiap zona secara visual dan logis telah dikaitkan dengan kosakata tertentu, memfasilitasi interaksi belajar yang intuitif.</w:t>
      </w:r>
    </w:p>
    <w:p w14:paraId="138F0017" w14:textId="77777777" w:rsidR="00E07264" w:rsidRDefault="00E07264" w:rsidP="00530FDA">
      <w:pPr>
        <w:pStyle w:val="STTSAlgoritmaContent"/>
        <w:numPr>
          <w:ilvl w:val="0"/>
          <w:numId w:val="0"/>
        </w:numPr>
        <w:ind w:left="360" w:hanging="360"/>
        <w:rPr>
          <w:lang w:val="en-ID"/>
        </w:rPr>
      </w:pPr>
    </w:p>
    <w:p w14:paraId="7E18B3F6" w14:textId="77C41CDA" w:rsidR="00E07264" w:rsidRPr="006626E5" w:rsidRDefault="00000000" w:rsidP="00E07264">
      <w:pPr>
        <w:pStyle w:val="STTSAlgoritma"/>
      </w:pPr>
      <w:r>
        <w:t xml:space="preserve">Segmen Program </w:t>
      </w:r>
      <w:r w:rsidR="00DE4A3C">
        <w:t>5</w:t>
      </w:r>
      <w:r>
        <w:t>.</w:t>
      </w:r>
      <w:r w:rsidR="00DE4A3C">
        <w:t>4</w:t>
      </w:r>
      <w:r w:rsidR="00E00577">
        <w:t>1</w:t>
      </w:r>
      <w:r>
        <w:t xml:space="preserve"> </w:t>
      </w:r>
      <w:r w:rsidR="00E00577">
        <w:t xml:space="preserve">Script </w:t>
      </w:r>
      <w:r>
        <w:t>OnObjectEnterDropzone</w:t>
      </w:r>
    </w:p>
    <w:p w14:paraId="14BCDFA1" w14:textId="77777777" w:rsidR="00E07264" w:rsidRPr="002E6A56" w:rsidRDefault="00000000">
      <w:pPr>
        <w:pStyle w:val="STTSAlgoritmaContent"/>
        <w:numPr>
          <w:ilvl w:val="0"/>
          <w:numId w:val="38"/>
        </w:numPr>
        <w:rPr>
          <w:lang w:val="en-ID"/>
        </w:rPr>
      </w:pPr>
      <w:r w:rsidRPr="002E6A56">
        <w:rPr>
          <w:lang w:val="en-ID"/>
        </w:rPr>
        <w:t>if (isPermanentlyOccupied) return;</w:t>
      </w:r>
    </w:p>
    <w:p w14:paraId="2CDBCF53" w14:textId="77777777" w:rsidR="00E07264" w:rsidRDefault="00E07264" w:rsidP="00E07264">
      <w:pPr>
        <w:pStyle w:val="STTSAlgoritmaContent"/>
        <w:rPr>
          <w:lang w:val="en-ID"/>
        </w:rPr>
      </w:pPr>
    </w:p>
    <w:p w14:paraId="07AD6099" w14:textId="77777777" w:rsidR="00E07264" w:rsidRDefault="00000000" w:rsidP="00E07264">
      <w:pPr>
        <w:pStyle w:val="STTSAlgoritmaContent"/>
        <w:rPr>
          <w:lang w:val="en-ID"/>
        </w:rPr>
      </w:pPr>
      <w:r>
        <w:rPr>
          <w:lang w:val="en-ID"/>
        </w:rPr>
        <w:t xml:space="preserve">PickableObject pickableObj = </w:t>
      </w:r>
    </w:p>
    <w:p w14:paraId="215F7EF6" w14:textId="77777777" w:rsidR="00E07264" w:rsidRDefault="00000000" w:rsidP="00E07264">
      <w:pPr>
        <w:pStyle w:val="STTSAlgoritmaContent"/>
        <w:rPr>
          <w:lang w:val="en-ID"/>
        </w:rPr>
      </w:pPr>
      <w:r>
        <w:rPr>
          <w:lang w:val="en-ID"/>
        </w:rPr>
        <w:t>other.GetComponent&lt;PickableObject&gt;();</w:t>
      </w:r>
    </w:p>
    <w:p w14:paraId="679671BD" w14:textId="77777777" w:rsidR="00E07264" w:rsidRDefault="00000000" w:rsidP="00E07264">
      <w:pPr>
        <w:pStyle w:val="STTSAlgoritmaContent"/>
        <w:rPr>
          <w:lang w:val="en-ID"/>
        </w:rPr>
      </w:pPr>
      <w:r>
        <w:rPr>
          <w:lang w:val="en-ID"/>
        </w:rPr>
        <w:t>if (pickableObj != null)</w:t>
      </w:r>
    </w:p>
    <w:p w14:paraId="11965FB7" w14:textId="77777777" w:rsidR="00E07264" w:rsidRDefault="00000000" w:rsidP="00E07264">
      <w:pPr>
        <w:pStyle w:val="STTSAlgoritmaContent"/>
        <w:rPr>
          <w:lang w:val="en-ID"/>
        </w:rPr>
      </w:pPr>
      <w:r>
        <w:rPr>
          <w:lang w:val="en-ID"/>
        </w:rPr>
        <w:t>{</w:t>
      </w:r>
    </w:p>
    <w:p w14:paraId="50E2B337" w14:textId="77777777" w:rsidR="00E07264" w:rsidRDefault="00000000" w:rsidP="00E07264">
      <w:pPr>
        <w:pStyle w:val="STTSAlgoritmaContent"/>
        <w:rPr>
          <w:lang w:val="en-ID"/>
        </w:rPr>
      </w:pPr>
      <w:r>
        <w:rPr>
          <w:lang w:val="en-ID"/>
        </w:rPr>
        <w:t xml:space="preserve">   GameManager.Instance.EvaluateMatch(pickableObj, this);</w:t>
      </w:r>
    </w:p>
    <w:p w14:paraId="2402269D" w14:textId="77777777" w:rsidR="00E07264" w:rsidRPr="0002644C" w:rsidRDefault="00000000" w:rsidP="00E07264">
      <w:pPr>
        <w:pStyle w:val="STTSAlgoritmaContent"/>
      </w:pPr>
      <w:r>
        <w:rPr>
          <w:rFonts w:ascii="Cascadia Mono" w:hAnsi="Cascadia Mono" w:cs="Cascadia Mono"/>
          <w:color w:val="000000"/>
          <w:sz w:val="19"/>
          <w:szCs w:val="19"/>
          <w:lang w:val="en-ID"/>
        </w:rPr>
        <w:t>}</w:t>
      </w:r>
    </w:p>
    <w:p w14:paraId="03D0D8C5" w14:textId="77777777" w:rsidR="00E07264" w:rsidRDefault="00E07264" w:rsidP="00E07264">
      <w:pPr>
        <w:pStyle w:val="STTSAlgoritmaContent"/>
        <w:numPr>
          <w:ilvl w:val="0"/>
          <w:numId w:val="0"/>
        </w:numPr>
        <w:rPr>
          <w:lang w:val="en-ID"/>
        </w:rPr>
      </w:pPr>
    </w:p>
    <w:p w14:paraId="5319ECD0" w14:textId="4485CEE2" w:rsidR="002E6A56" w:rsidRDefault="00000000" w:rsidP="002E6A56">
      <w:pPr>
        <w:rPr>
          <w:lang w:val="en-ID"/>
        </w:rPr>
      </w:pPr>
      <w:r w:rsidRPr="002E6A56">
        <w:t>Baris 1-8 dari fungsi OnObjectEnterDropzone() menangani deteksi ketika sebuah objek dimasukkan ke dalam zona drop. Pada baris pertama, program mengecek apakah zona sudah terisi permanen (isPermanentlyOccupied); jika sudah, eksekusi fungsi dihentikan agar tidak ada interaksi tambahan pada zona yang telah terisi. Selanjutnya, pada baris 3-4, sistem mencoba mengambil komponen PickableObject dari objek yang masuk (other) untuk memastikan bahwa objek tersebut merupakan item yang bisa dipilih. Jika objek valid ditemukan (baris 5), baris 7 memanggil fungsi EvaluateMatch() pada GameManager, dengan parameter objek yang dimasukkan dan zona saat ini. Proses ini memungkinkan sistem untuk mengevaluasi kecocokan antara objek dan zona, sekaligus memicu feedback atau tindakan lanjutan berdasarkan hasil evaluasi.</w:t>
      </w:r>
    </w:p>
    <w:p w14:paraId="781E0D38" w14:textId="77777777" w:rsidR="002E6A56" w:rsidRPr="00EE16B2" w:rsidRDefault="002E6A56" w:rsidP="00E07264">
      <w:pPr>
        <w:pStyle w:val="STTSAlgoritmaContent"/>
        <w:numPr>
          <w:ilvl w:val="0"/>
          <w:numId w:val="0"/>
        </w:numPr>
        <w:rPr>
          <w:lang w:val="en-ID"/>
        </w:rPr>
      </w:pPr>
    </w:p>
    <w:p w14:paraId="2BD2B60B" w14:textId="6FEFC31E" w:rsidR="00237187" w:rsidRPr="006626E5" w:rsidRDefault="00000000" w:rsidP="00237187">
      <w:pPr>
        <w:pStyle w:val="STTSAlgoritma"/>
      </w:pPr>
      <w:r>
        <w:t xml:space="preserve">Segmen Program </w:t>
      </w:r>
      <w:r w:rsidR="00DE4A3C">
        <w:t>5</w:t>
      </w:r>
      <w:r>
        <w:t>.</w:t>
      </w:r>
      <w:r w:rsidR="00DE4A3C">
        <w:t>4</w:t>
      </w:r>
      <w:r w:rsidR="00E00577">
        <w:t>2</w:t>
      </w:r>
      <w:r>
        <w:t xml:space="preserve"> Script </w:t>
      </w:r>
      <w:r w:rsidR="00F64CB2">
        <w:t>EvaluateMatch</w:t>
      </w:r>
    </w:p>
    <w:p w14:paraId="5EB0ECB6" w14:textId="0C15084C" w:rsidR="00F64CB2" w:rsidRPr="002E6A56" w:rsidRDefault="00000000">
      <w:pPr>
        <w:pStyle w:val="STTSAlgoritmaContent"/>
        <w:numPr>
          <w:ilvl w:val="0"/>
          <w:numId w:val="39"/>
        </w:numPr>
        <w:rPr>
          <w:lang w:val="en-ID"/>
        </w:rPr>
      </w:pPr>
      <w:r w:rsidRPr="002E6A56">
        <w:rPr>
          <w:lang w:val="en-ID"/>
        </w:rPr>
        <w:t>if (placedObject == null || targetZone == null)</w:t>
      </w:r>
    </w:p>
    <w:p w14:paraId="4475E0C0" w14:textId="7AA790B3" w:rsidR="00F64CB2" w:rsidRPr="00F64CB2" w:rsidRDefault="00000000">
      <w:pPr>
        <w:pStyle w:val="STTSAlgoritmaContent"/>
        <w:numPr>
          <w:ilvl w:val="0"/>
          <w:numId w:val="32"/>
        </w:numPr>
        <w:rPr>
          <w:lang w:val="en-ID"/>
        </w:rPr>
      </w:pPr>
      <w:r w:rsidRPr="00F64CB2">
        <w:rPr>
          <w:lang w:val="en-ID"/>
        </w:rPr>
        <w:lastRenderedPageBreak/>
        <w:t>{</w:t>
      </w:r>
    </w:p>
    <w:p w14:paraId="3B1897EA" w14:textId="77777777" w:rsidR="00F64CB2" w:rsidRDefault="00000000">
      <w:pPr>
        <w:pStyle w:val="STTSAlgoritmaContent"/>
        <w:numPr>
          <w:ilvl w:val="0"/>
          <w:numId w:val="32"/>
        </w:numPr>
        <w:rPr>
          <w:lang w:val="en-ID"/>
        </w:rPr>
      </w:pPr>
      <w:r>
        <w:rPr>
          <w:lang w:val="en-ID"/>
        </w:rPr>
        <w:t xml:space="preserve">   </w:t>
      </w:r>
      <w:r w:rsidRPr="00F64CB2">
        <w:rPr>
          <w:lang w:val="en-ID"/>
        </w:rPr>
        <w:t xml:space="preserve">Debug.LogError("EvaluateMatch called dengan null </w:t>
      </w:r>
    </w:p>
    <w:p w14:paraId="793C0F65" w14:textId="0B9B15CC" w:rsidR="00F64CB2" w:rsidRPr="00F64CB2" w:rsidRDefault="00000000">
      <w:pPr>
        <w:pStyle w:val="STTSAlgoritmaContent"/>
        <w:numPr>
          <w:ilvl w:val="0"/>
          <w:numId w:val="32"/>
        </w:numPr>
        <w:rPr>
          <w:lang w:val="en-ID"/>
        </w:rPr>
      </w:pPr>
      <w:r>
        <w:rPr>
          <w:lang w:val="en-ID"/>
        </w:rPr>
        <w:t xml:space="preserve">   </w:t>
      </w:r>
      <w:r w:rsidRPr="00F64CB2">
        <w:rPr>
          <w:lang w:val="en-ID"/>
        </w:rPr>
        <w:t>object!");</w:t>
      </w:r>
    </w:p>
    <w:p w14:paraId="10279A3E" w14:textId="03B9EDD8" w:rsidR="00F64CB2" w:rsidRPr="00F64CB2" w:rsidRDefault="00000000">
      <w:pPr>
        <w:pStyle w:val="STTSAlgoritmaContent"/>
        <w:numPr>
          <w:ilvl w:val="0"/>
          <w:numId w:val="32"/>
        </w:numPr>
        <w:rPr>
          <w:lang w:val="en-ID"/>
        </w:rPr>
      </w:pPr>
      <w:r w:rsidRPr="00F64CB2">
        <w:rPr>
          <w:lang w:val="en-ID"/>
        </w:rPr>
        <w:t xml:space="preserve">    return;</w:t>
      </w:r>
    </w:p>
    <w:p w14:paraId="5A54FC70" w14:textId="36417387" w:rsidR="00F64CB2" w:rsidRPr="00F64CB2" w:rsidRDefault="00000000">
      <w:pPr>
        <w:pStyle w:val="STTSAlgoritmaContent"/>
        <w:numPr>
          <w:ilvl w:val="0"/>
          <w:numId w:val="32"/>
        </w:numPr>
        <w:rPr>
          <w:lang w:val="en-ID"/>
        </w:rPr>
      </w:pPr>
      <w:r w:rsidRPr="00F64CB2">
        <w:rPr>
          <w:lang w:val="en-ID"/>
        </w:rPr>
        <w:t>}</w:t>
      </w:r>
    </w:p>
    <w:p w14:paraId="09652C35" w14:textId="77777777" w:rsidR="00F64CB2" w:rsidRPr="00F64CB2" w:rsidRDefault="00F64CB2">
      <w:pPr>
        <w:pStyle w:val="STTSAlgoritmaContent"/>
        <w:numPr>
          <w:ilvl w:val="0"/>
          <w:numId w:val="32"/>
        </w:numPr>
        <w:rPr>
          <w:lang w:val="en-ID"/>
        </w:rPr>
      </w:pPr>
    </w:p>
    <w:p w14:paraId="2A2CC144" w14:textId="77777777" w:rsidR="00F64CB2" w:rsidRDefault="00000000">
      <w:pPr>
        <w:pStyle w:val="STTSAlgoritmaContent"/>
        <w:numPr>
          <w:ilvl w:val="0"/>
          <w:numId w:val="32"/>
        </w:numPr>
        <w:rPr>
          <w:lang w:val="en-ID"/>
        </w:rPr>
      </w:pPr>
      <w:r w:rsidRPr="00F64CB2">
        <w:rPr>
          <w:lang w:val="en-ID"/>
        </w:rPr>
        <w:t>if (placedObject.objectName == targetZone</w:t>
      </w:r>
    </w:p>
    <w:p w14:paraId="095DA6BA" w14:textId="27A2C358" w:rsidR="00F64CB2" w:rsidRPr="00F64CB2" w:rsidRDefault="00000000">
      <w:pPr>
        <w:pStyle w:val="STTSAlgoritmaContent"/>
        <w:numPr>
          <w:ilvl w:val="0"/>
          <w:numId w:val="32"/>
        </w:numPr>
        <w:rPr>
          <w:lang w:val="en-ID"/>
        </w:rPr>
      </w:pPr>
      <w:r w:rsidRPr="00F64CB2">
        <w:rPr>
          <w:lang w:val="en-ID"/>
        </w:rPr>
        <w:t>.expectedObjectName)</w:t>
      </w:r>
    </w:p>
    <w:p w14:paraId="68D1ED42" w14:textId="72BFD4BE" w:rsidR="00F64CB2" w:rsidRPr="00F64CB2" w:rsidRDefault="00000000">
      <w:pPr>
        <w:pStyle w:val="STTSAlgoritmaContent"/>
        <w:numPr>
          <w:ilvl w:val="0"/>
          <w:numId w:val="32"/>
        </w:numPr>
        <w:rPr>
          <w:lang w:val="en-ID"/>
        </w:rPr>
      </w:pPr>
      <w:r w:rsidRPr="00F64CB2">
        <w:rPr>
          <w:lang w:val="en-ID"/>
        </w:rPr>
        <w:t>{</w:t>
      </w:r>
    </w:p>
    <w:p w14:paraId="5887E5F3" w14:textId="3976AB6A" w:rsidR="00F64CB2" w:rsidRPr="00F64CB2" w:rsidRDefault="00000000">
      <w:pPr>
        <w:pStyle w:val="STTSAlgoritmaContent"/>
        <w:numPr>
          <w:ilvl w:val="0"/>
          <w:numId w:val="32"/>
        </w:numPr>
        <w:rPr>
          <w:lang w:val="en-ID"/>
        </w:rPr>
      </w:pPr>
      <w:r>
        <w:rPr>
          <w:lang w:val="en-ID"/>
        </w:rPr>
        <w:t xml:space="preserve">   </w:t>
      </w:r>
      <w:r w:rsidRPr="00F64CB2">
        <w:rPr>
          <w:lang w:val="en-ID"/>
        </w:rPr>
        <w:t>feedbackUI?.ShowCorrectFeedback();</w:t>
      </w:r>
    </w:p>
    <w:p w14:paraId="708D8779" w14:textId="189ACE3D" w:rsidR="00F64CB2" w:rsidRPr="00F64CB2" w:rsidRDefault="00000000">
      <w:pPr>
        <w:pStyle w:val="STTSAlgoritmaContent"/>
        <w:numPr>
          <w:ilvl w:val="0"/>
          <w:numId w:val="32"/>
        </w:numPr>
        <w:rPr>
          <w:lang w:val="en-ID"/>
        </w:rPr>
      </w:pPr>
      <w:r w:rsidRPr="00F64CB2">
        <w:rPr>
          <w:lang w:val="en-ID"/>
        </w:rPr>
        <w:t xml:space="preserve">   placedObject.LockInteraction();</w:t>
      </w:r>
    </w:p>
    <w:p w14:paraId="66331484" w14:textId="77777777" w:rsidR="00060BF5" w:rsidRPr="00060BF5" w:rsidRDefault="00000000" w:rsidP="00060BF5">
      <w:pPr>
        <w:pStyle w:val="STTSAlgoritmaContent"/>
        <w:rPr>
          <w:b/>
          <w:bCs/>
          <w:lang w:val="id-ID"/>
        </w:rPr>
      </w:pPr>
      <w:r w:rsidRPr="00060BF5">
        <w:rPr>
          <w:lang w:val="en-ID"/>
        </w:rPr>
        <w:t xml:space="preserve">   </w:t>
      </w:r>
      <w:r>
        <w:rPr>
          <w:lang w:val="en-ID"/>
        </w:rPr>
        <w:t>i</w:t>
      </w:r>
      <w:r w:rsidRPr="00060BF5">
        <w:rPr>
          <w:lang w:val="en-ID"/>
        </w:rPr>
        <w:t>sPermanentlyOccupied = true;</w:t>
      </w:r>
    </w:p>
    <w:p w14:paraId="2521FEB8" w14:textId="50A6EB09" w:rsidR="00F64CB2" w:rsidRPr="00060BF5" w:rsidRDefault="00000000">
      <w:pPr>
        <w:pStyle w:val="STTSAlgoritmaContent"/>
        <w:numPr>
          <w:ilvl w:val="0"/>
          <w:numId w:val="32"/>
        </w:numPr>
        <w:rPr>
          <w:lang w:val="en-ID"/>
        </w:rPr>
      </w:pPr>
      <w:r w:rsidRPr="00060BF5">
        <w:rPr>
          <w:lang w:val="en-ID"/>
        </w:rPr>
        <w:t xml:space="preserve">   correctPlacementsInRound++;</w:t>
      </w:r>
    </w:p>
    <w:p w14:paraId="243596BD" w14:textId="77777777" w:rsidR="00F64CB2" w:rsidRPr="00F64CB2" w:rsidRDefault="00F64CB2">
      <w:pPr>
        <w:pStyle w:val="STTSAlgoritmaContent"/>
        <w:numPr>
          <w:ilvl w:val="0"/>
          <w:numId w:val="32"/>
        </w:numPr>
        <w:rPr>
          <w:lang w:val="en-ID"/>
        </w:rPr>
      </w:pPr>
    </w:p>
    <w:p w14:paraId="36E490FD" w14:textId="4E225853" w:rsidR="00F64CB2" w:rsidRPr="00F64CB2" w:rsidRDefault="00000000">
      <w:pPr>
        <w:pStyle w:val="STTSAlgoritmaContent"/>
        <w:numPr>
          <w:ilvl w:val="0"/>
          <w:numId w:val="32"/>
        </w:numPr>
        <w:rPr>
          <w:lang w:val="en-ID"/>
        </w:rPr>
      </w:pPr>
      <w:r w:rsidRPr="00F64CB2">
        <w:rPr>
          <w:lang w:val="en-ID"/>
        </w:rPr>
        <w:t xml:space="preserve">  </w:t>
      </w:r>
      <w:r>
        <w:rPr>
          <w:lang w:val="en-ID"/>
        </w:rPr>
        <w:t xml:space="preserve"> </w:t>
      </w:r>
      <w:r w:rsidRPr="00F64CB2">
        <w:rPr>
          <w:lang w:val="en-ID"/>
        </w:rPr>
        <w:t>Debug.Log($"</w:t>
      </w:r>
      <w:r w:rsidRPr="00F64CB2">
        <w:rPr>
          <w:rFonts w:ascii="Segoe UI Symbol" w:hAnsi="Segoe UI Symbol" w:cs="Segoe UI Symbol"/>
          <w:lang w:val="en-ID"/>
        </w:rPr>
        <w:t>✓</w:t>
      </w:r>
      <w:r w:rsidRPr="00F64CB2">
        <w:rPr>
          <w:lang w:val="en-ID"/>
        </w:rPr>
        <w:t xml:space="preserve"> Correct! ({correctPlacementsInRound}/5)");</w:t>
      </w:r>
    </w:p>
    <w:p w14:paraId="799AFE34" w14:textId="77777777" w:rsidR="00F64CB2" w:rsidRPr="00F64CB2" w:rsidRDefault="00F64CB2">
      <w:pPr>
        <w:pStyle w:val="STTSAlgoritmaContent"/>
        <w:numPr>
          <w:ilvl w:val="0"/>
          <w:numId w:val="32"/>
        </w:numPr>
        <w:rPr>
          <w:lang w:val="en-ID"/>
        </w:rPr>
      </w:pPr>
    </w:p>
    <w:p w14:paraId="4A171391" w14:textId="16A3443E" w:rsidR="00F64CB2" w:rsidRPr="00F64CB2" w:rsidRDefault="00000000">
      <w:pPr>
        <w:pStyle w:val="STTSAlgoritmaContent"/>
        <w:numPr>
          <w:ilvl w:val="0"/>
          <w:numId w:val="32"/>
        </w:numPr>
        <w:rPr>
          <w:lang w:val="en-ID"/>
        </w:rPr>
      </w:pPr>
      <w:r w:rsidRPr="00F64CB2">
        <w:rPr>
          <w:lang w:val="en-ID"/>
        </w:rPr>
        <w:t xml:space="preserve">   if (correctPlacementsInRound &gt;= 5)</w:t>
      </w:r>
    </w:p>
    <w:p w14:paraId="7256731F" w14:textId="107DBB12" w:rsidR="00F64CB2" w:rsidRPr="00F64CB2" w:rsidRDefault="00000000">
      <w:pPr>
        <w:pStyle w:val="STTSAlgoritmaContent"/>
        <w:numPr>
          <w:ilvl w:val="0"/>
          <w:numId w:val="32"/>
        </w:numPr>
        <w:rPr>
          <w:lang w:val="en-ID"/>
        </w:rPr>
      </w:pPr>
      <w:r w:rsidRPr="00F64CB2">
        <w:rPr>
          <w:lang w:val="en-ID"/>
        </w:rPr>
        <w:t xml:space="preserve">   {</w:t>
      </w:r>
    </w:p>
    <w:p w14:paraId="798B571B" w14:textId="0B966C5A" w:rsidR="00F64CB2" w:rsidRPr="00F64CB2" w:rsidRDefault="00000000">
      <w:pPr>
        <w:pStyle w:val="STTSAlgoritmaContent"/>
        <w:numPr>
          <w:ilvl w:val="0"/>
          <w:numId w:val="32"/>
        </w:numPr>
        <w:rPr>
          <w:lang w:val="en-ID"/>
        </w:rPr>
      </w:pPr>
      <w:r w:rsidRPr="00F64CB2">
        <w:rPr>
          <w:lang w:val="en-ID"/>
        </w:rPr>
        <w:t xml:space="preserve">   </w:t>
      </w:r>
      <w:r>
        <w:rPr>
          <w:lang w:val="en-ID"/>
        </w:rPr>
        <w:t xml:space="preserve">   </w:t>
      </w:r>
      <w:r w:rsidRPr="00F64CB2">
        <w:rPr>
          <w:lang w:val="en-ID"/>
        </w:rPr>
        <w:t>EndRound();</w:t>
      </w:r>
    </w:p>
    <w:p w14:paraId="7199A7E8" w14:textId="12FAB53C" w:rsidR="00F64CB2" w:rsidRPr="00F64CB2" w:rsidRDefault="00000000">
      <w:pPr>
        <w:pStyle w:val="STTSAlgoritmaContent"/>
        <w:numPr>
          <w:ilvl w:val="0"/>
          <w:numId w:val="32"/>
        </w:numPr>
        <w:rPr>
          <w:lang w:val="en-ID"/>
        </w:rPr>
      </w:pPr>
      <w:r w:rsidRPr="00F64CB2">
        <w:rPr>
          <w:lang w:val="en-ID"/>
        </w:rPr>
        <w:t xml:space="preserve">   }</w:t>
      </w:r>
    </w:p>
    <w:p w14:paraId="2ECB6E49" w14:textId="37077F89" w:rsidR="00F64CB2" w:rsidRPr="00F64CB2" w:rsidRDefault="00000000">
      <w:pPr>
        <w:pStyle w:val="STTSAlgoritmaContent"/>
        <w:numPr>
          <w:ilvl w:val="0"/>
          <w:numId w:val="32"/>
        </w:numPr>
        <w:rPr>
          <w:lang w:val="en-ID"/>
        </w:rPr>
      </w:pPr>
      <w:r w:rsidRPr="00F64CB2">
        <w:rPr>
          <w:lang w:val="en-ID"/>
        </w:rPr>
        <w:t>}</w:t>
      </w:r>
    </w:p>
    <w:p w14:paraId="4D52BBDD" w14:textId="35B48236" w:rsidR="00F64CB2" w:rsidRPr="00F64CB2" w:rsidRDefault="00000000">
      <w:pPr>
        <w:pStyle w:val="STTSAlgoritmaContent"/>
        <w:numPr>
          <w:ilvl w:val="0"/>
          <w:numId w:val="32"/>
        </w:numPr>
        <w:rPr>
          <w:lang w:val="en-ID"/>
        </w:rPr>
      </w:pPr>
      <w:r w:rsidRPr="00F64CB2">
        <w:rPr>
          <w:lang w:val="en-ID"/>
        </w:rPr>
        <w:t>else</w:t>
      </w:r>
    </w:p>
    <w:p w14:paraId="79FDE2DA" w14:textId="68F42A7B" w:rsidR="00F64CB2" w:rsidRPr="00F64CB2" w:rsidRDefault="00000000">
      <w:pPr>
        <w:pStyle w:val="STTSAlgoritmaContent"/>
        <w:numPr>
          <w:ilvl w:val="0"/>
          <w:numId w:val="32"/>
        </w:numPr>
        <w:rPr>
          <w:lang w:val="en-ID"/>
        </w:rPr>
      </w:pPr>
      <w:r w:rsidRPr="00F64CB2">
        <w:rPr>
          <w:lang w:val="en-ID"/>
        </w:rPr>
        <w:t>{</w:t>
      </w:r>
    </w:p>
    <w:p w14:paraId="1BF4AFAC" w14:textId="1D57AC29" w:rsidR="00F64CB2" w:rsidRPr="00F64CB2" w:rsidRDefault="00000000">
      <w:pPr>
        <w:pStyle w:val="STTSAlgoritmaContent"/>
        <w:numPr>
          <w:ilvl w:val="0"/>
          <w:numId w:val="32"/>
        </w:numPr>
        <w:rPr>
          <w:lang w:val="en-ID"/>
        </w:rPr>
      </w:pPr>
      <w:r w:rsidRPr="00F64CB2">
        <w:rPr>
          <w:lang w:val="en-ID"/>
        </w:rPr>
        <w:t xml:space="preserve">   feedbackUI?.ShowIncorrectFeedback();</w:t>
      </w:r>
    </w:p>
    <w:p w14:paraId="5FF79789" w14:textId="77777777" w:rsidR="00F64CB2" w:rsidRDefault="00000000">
      <w:pPr>
        <w:pStyle w:val="STTSAlgoritmaContent"/>
        <w:numPr>
          <w:ilvl w:val="0"/>
          <w:numId w:val="32"/>
        </w:numPr>
        <w:rPr>
          <w:lang w:val="en-ID"/>
        </w:rPr>
      </w:pPr>
      <w:r w:rsidRPr="00F64CB2">
        <w:rPr>
          <w:lang w:val="en-ID"/>
        </w:rPr>
        <w:t xml:space="preserve">   roundMistakeTracker[targetZone.expectedObjectName] = </w:t>
      </w:r>
    </w:p>
    <w:p w14:paraId="1504114F" w14:textId="1CD77EFC" w:rsidR="00F64CB2" w:rsidRPr="00F64CB2" w:rsidRDefault="00000000">
      <w:pPr>
        <w:pStyle w:val="STTSAlgoritmaContent"/>
        <w:numPr>
          <w:ilvl w:val="0"/>
          <w:numId w:val="32"/>
        </w:numPr>
        <w:rPr>
          <w:lang w:val="en-ID"/>
        </w:rPr>
      </w:pPr>
      <w:r>
        <w:rPr>
          <w:lang w:val="en-ID"/>
        </w:rPr>
        <w:t xml:space="preserve">   </w:t>
      </w:r>
      <w:r w:rsidRPr="00F64CB2">
        <w:rPr>
          <w:lang w:val="en-ID"/>
        </w:rPr>
        <w:t>true;</w:t>
      </w:r>
    </w:p>
    <w:p w14:paraId="491255AE" w14:textId="4A552801" w:rsidR="00F64CB2" w:rsidRPr="00F64CB2" w:rsidRDefault="00000000">
      <w:pPr>
        <w:pStyle w:val="STTSAlgoritmaContent"/>
        <w:numPr>
          <w:ilvl w:val="0"/>
          <w:numId w:val="32"/>
        </w:numPr>
        <w:rPr>
          <w:lang w:val="en-ID"/>
        </w:rPr>
      </w:pPr>
      <w:r w:rsidRPr="00F64CB2">
        <w:rPr>
          <w:lang w:val="en-ID"/>
        </w:rPr>
        <w:t xml:space="preserve">   placedObject.ReturnToOriginalPosition();</w:t>
      </w:r>
    </w:p>
    <w:p w14:paraId="6B7A9040" w14:textId="77777777" w:rsidR="00F64CB2" w:rsidRDefault="00000000">
      <w:pPr>
        <w:pStyle w:val="STTSAlgoritmaContent"/>
        <w:numPr>
          <w:ilvl w:val="0"/>
          <w:numId w:val="32"/>
        </w:numPr>
        <w:rPr>
          <w:lang w:val="en-ID"/>
        </w:rPr>
      </w:pPr>
      <w:r>
        <w:rPr>
          <w:lang w:val="en-ID"/>
        </w:rPr>
        <w:t xml:space="preserve">   </w:t>
      </w:r>
      <w:r w:rsidRPr="00F64CB2">
        <w:rPr>
          <w:lang w:val="en-ID"/>
        </w:rPr>
        <w:t>Debug.Log($"</w:t>
      </w:r>
      <w:r w:rsidRPr="00F64CB2">
        <w:rPr>
          <w:rFonts w:ascii="Segoe UI Symbol" w:hAnsi="Segoe UI Symbol" w:cs="Segoe UI Symbol"/>
          <w:lang w:val="en-ID"/>
        </w:rPr>
        <w:t>✗</w:t>
      </w:r>
      <w:r w:rsidRPr="00F64CB2">
        <w:rPr>
          <w:lang w:val="en-ID"/>
        </w:rPr>
        <w:t xml:space="preserve"> Incorrect: {placedObject.objectName} </w:t>
      </w:r>
      <w:r w:rsidRPr="00F64CB2">
        <w:rPr>
          <w:rFonts w:cs="Courier New"/>
          <w:lang w:val="en-ID"/>
        </w:rPr>
        <w:t>→</w:t>
      </w:r>
      <w:r w:rsidRPr="00F64CB2">
        <w:rPr>
          <w:lang w:val="en-ID"/>
        </w:rPr>
        <w:t xml:space="preserve"> </w:t>
      </w:r>
    </w:p>
    <w:p w14:paraId="5F6DD82A" w14:textId="207324FA" w:rsidR="00F64CB2" w:rsidRPr="00F64CB2" w:rsidRDefault="00000000">
      <w:pPr>
        <w:pStyle w:val="STTSAlgoritmaContent"/>
        <w:numPr>
          <w:ilvl w:val="0"/>
          <w:numId w:val="32"/>
        </w:numPr>
        <w:rPr>
          <w:lang w:val="en-ID"/>
        </w:rPr>
      </w:pPr>
      <w:r>
        <w:rPr>
          <w:lang w:val="en-ID"/>
        </w:rPr>
        <w:t xml:space="preserve">   </w:t>
      </w:r>
      <w:r w:rsidRPr="00F64CB2">
        <w:rPr>
          <w:lang w:val="en-ID"/>
        </w:rPr>
        <w:t>{targetZone.expectedObjectName}");</w:t>
      </w:r>
    </w:p>
    <w:p w14:paraId="4D28980A" w14:textId="6889B0B1" w:rsidR="00530FDA" w:rsidRDefault="00000000">
      <w:pPr>
        <w:pStyle w:val="STTSAlgoritmaContent"/>
        <w:numPr>
          <w:ilvl w:val="0"/>
          <w:numId w:val="32"/>
        </w:numPr>
        <w:rPr>
          <w:lang w:val="en-ID"/>
        </w:rPr>
      </w:pPr>
      <w:r w:rsidRPr="00F64CB2">
        <w:rPr>
          <w:lang w:val="en-ID"/>
        </w:rPr>
        <w:t>}</w:t>
      </w:r>
    </w:p>
    <w:p w14:paraId="1D674BCC" w14:textId="77777777" w:rsidR="00E07264" w:rsidRDefault="00E07264" w:rsidP="00E07264">
      <w:pPr>
        <w:pStyle w:val="STTSAlgoritmaContent"/>
        <w:numPr>
          <w:ilvl w:val="0"/>
          <w:numId w:val="0"/>
        </w:numPr>
        <w:ind w:left="360" w:hanging="360"/>
        <w:rPr>
          <w:lang w:val="en-ID"/>
        </w:rPr>
      </w:pPr>
    </w:p>
    <w:p w14:paraId="19993ACA" w14:textId="6BA0669F" w:rsidR="002E6A56" w:rsidRDefault="00000000" w:rsidP="002E6A56">
      <w:pPr>
        <w:rPr>
          <w:lang w:val="en-ID"/>
        </w:rPr>
      </w:pPr>
      <w:r w:rsidRPr="002E6A56">
        <w:t xml:space="preserve">Baris 1-6 dari fungsi EvaluateMatch() melakukan validasi awal untuk memastikan bahwa objek yang ditempatkan (placedObject) dan zona target (targetZone) tidak bernilai null. Jika salah satu bernilai null, sistem mencatat kesalahan melalui Debug.LogError dan fungsi dihentikan untuk mencegah error lebih lanjut. Pada baris 8-9, sistem membandingkan nama objek yang ditempatkan dengan nama objek yang diharapkan di zona. Jika nama sesuai (baris 10-21), fungsi memanggil ShowCorrectFeedback() untuk menampilkan umpan balik positif kepada pemain, kemudian memanggil LockInteraction() pada objek agar tidak bisa dipindahkan lagi, menandai zona sebagai permanen terisi, dan menambahkan hitungan penempatan benar pada ronde saat ini. Sistem juga menampilkan log keberhasilan dan memeriksa apakah semua objek pada ronde telah ditempatkan dengan benar; jika ya, EndRound() dipanggil untuk mengakhiri ronde. Jika objek tidak cocok (baris 23-31), sistem memanggil ShowIncorrectFeedback() untuk menampilkan umpan balik negatif, menandai bahwa objek tersebut salah dalam </w:t>
      </w:r>
      <w:r w:rsidRPr="002E6A56">
        <w:lastRenderedPageBreak/>
        <w:t>roundMistakeTracker, mengembalikan objek ke posisi awal dengan ReturnToOriginalPosition(), dan mencatat kesalahan di log.</w:t>
      </w:r>
    </w:p>
    <w:p w14:paraId="59DFC9E9" w14:textId="77777777" w:rsidR="002E6A56" w:rsidRDefault="002E6A56" w:rsidP="00E07264">
      <w:pPr>
        <w:pStyle w:val="STTSAlgoritmaContent"/>
        <w:numPr>
          <w:ilvl w:val="0"/>
          <w:numId w:val="0"/>
        </w:numPr>
        <w:ind w:left="360" w:hanging="360"/>
        <w:rPr>
          <w:lang w:val="en-ID"/>
        </w:rPr>
      </w:pPr>
    </w:p>
    <w:p w14:paraId="41C209DE" w14:textId="6A2FAFC7" w:rsidR="00E07264" w:rsidRPr="00060BF5" w:rsidRDefault="00000000" w:rsidP="00E07264">
      <w:pPr>
        <w:pStyle w:val="STTSAlgoritma"/>
      </w:pPr>
      <w:r>
        <w:t xml:space="preserve">Segmen Program </w:t>
      </w:r>
      <w:r w:rsidR="00DE4A3C">
        <w:t>5</w:t>
      </w:r>
      <w:r>
        <w:t>.</w:t>
      </w:r>
      <w:r w:rsidR="00DE4A3C">
        <w:t>4</w:t>
      </w:r>
      <w:r w:rsidR="00E00577">
        <w:t>3</w:t>
      </w:r>
      <w:r>
        <w:t xml:space="preserve"> Script </w:t>
      </w:r>
      <w:r w:rsidRPr="00060BF5">
        <w:rPr>
          <w:lang w:val="en-ID"/>
        </w:rPr>
        <w:t>ShowCorrectFeedback</w:t>
      </w:r>
    </w:p>
    <w:p w14:paraId="4C016F1A" w14:textId="77777777" w:rsidR="00E07264" w:rsidRPr="002E6A56" w:rsidRDefault="00000000">
      <w:pPr>
        <w:pStyle w:val="STTSAlgoritmaContent"/>
        <w:numPr>
          <w:ilvl w:val="0"/>
          <w:numId w:val="40"/>
        </w:numPr>
        <w:rPr>
          <w:lang w:val="en-ID"/>
        </w:rPr>
      </w:pPr>
      <w:r w:rsidRPr="002E6A56">
        <w:rPr>
          <w:lang w:val="en-ID"/>
        </w:rPr>
        <w:t>if (currentFeedbackCoroutine != null)</w:t>
      </w:r>
    </w:p>
    <w:p w14:paraId="6E101009" w14:textId="77777777" w:rsidR="00E07264" w:rsidRPr="00060BF5" w:rsidRDefault="00000000" w:rsidP="00E07264">
      <w:pPr>
        <w:pStyle w:val="STTSAlgoritmaContent"/>
        <w:rPr>
          <w:lang w:val="en-ID"/>
        </w:rPr>
      </w:pPr>
      <w:r w:rsidRPr="00060BF5">
        <w:rPr>
          <w:lang w:val="en-ID"/>
        </w:rPr>
        <w:t>{</w:t>
      </w:r>
    </w:p>
    <w:p w14:paraId="79441011" w14:textId="77777777" w:rsidR="00E07264" w:rsidRPr="00060BF5" w:rsidRDefault="00000000" w:rsidP="00E07264">
      <w:pPr>
        <w:pStyle w:val="STTSAlgoritmaContent"/>
        <w:rPr>
          <w:lang w:val="en-ID"/>
        </w:rPr>
      </w:pPr>
      <w:r>
        <w:rPr>
          <w:lang w:val="en-ID"/>
        </w:rPr>
        <w:t xml:space="preserve">   </w:t>
      </w:r>
      <w:r w:rsidRPr="00060BF5">
        <w:rPr>
          <w:lang w:val="en-ID"/>
        </w:rPr>
        <w:t>StopCoroutine(currentFeedbackCoroutine);</w:t>
      </w:r>
    </w:p>
    <w:p w14:paraId="43296478" w14:textId="77777777" w:rsidR="00E07264" w:rsidRPr="00060BF5" w:rsidRDefault="00000000" w:rsidP="00E07264">
      <w:pPr>
        <w:pStyle w:val="STTSAlgoritmaContent"/>
        <w:rPr>
          <w:lang w:val="en-ID"/>
        </w:rPr>
      </w:pPr>
      <w:r w:rsidRPr="00060BF5">
        <w:rPr>
          <w:lang w:val="en-ID"/>
        </w:rPr>
        <w:t>}</w:t>
      </w:r>
    </w:p>
    <w:p w14:paraId="26003905" w14:textId="77777777" w:rsidR="00E07264" w:rsidRPr="00060BF5" w:rsidRDefault="00000000" w:rsidP="00E07264">
      <w:pPr>
        <w:pStyle w:val="STTSAlgoritmaContent"/>
        <w:rPr>
          <w:b/>
          <w:bCs/>
          <w:lang w:val="id-ID"/>
        </w:rPr>
      </w:pPr>
      <w:r w:rsidRPr="00060BF5">
        <w:rPr>
          <w:lang w:val="en-ID"/>
        </w:rPr>
        <w:t>currentFeedbackCoroutine = StartCoroutine(FadeFeedback</w:t>
      </w:r>
    </w:p>
    <w:p w14:paraId="71983E18" w14:textId="77777777" w:rsidR="00E07264" w:rsidRPr="002E6A56" w:rsidRDefault="00000000" w:rsidP="00E07264">
      <w:pPr>
        <w:pStyle w:val="STTSAlgoritmaContent"/>
        <w:rPr>
          <w:b/>
          <w:bCs/>
          <w:lang w:val="id-ID"/>
        </w:rPr>
      </w:pPr>
      <w:r w:rsidRPr="00060BF5">
        <w:rPr>
          <w:lang w:val="en-ID"/>
        </w:rPr>
        <w:t>(correctPanelCanvasGroup));</w:t>
      </w:r>
    </w:p>
    <w:p w14:paraId="4590F93F" w14:textId="77777777" w:rsidR="002E6A56" w:rsidRDefault="002E6A56" w:rsidP="002E6A56">
      <w:pPr>
        <w:pStyle w:val="STTSAlgoritmaContent"/>
        <w:numPr>
          <w:ilvl w:val="0"/>
          <w:numId w:val="0"/>
        </w:numPr>
        <w:ind w:left="360" w:hanging="360"/>
        <w:rPr>
          <w:lang w:val="en-ID"/>
        </w:rPr>
      </w:pPr>
    </w:p>
    <w:p w14:paraId="2CB86D55" w14:textId="1B9507D6" w:rsidR="002E6A56" w:rsidRPr="00060BF5" w:rsidRDefault="00000000" w:rsidP="002E6A56">
      <w:pPr>
        <w:rPr>
          <w:lang w:val="id-ID"/>
        </w:rPr>
      </w:pPr>
      <w:r w:rsidRPr="002E6A56">
        <w:t>Baris 1-4 pada ShowCorrectFeedback() memeriksa apakah ada coroutine umpan balik yang sedang berjalan, disimpan pada currentFeedbackCoroutine. Jika ada, coroutine tersebut dihentikan menggunakan StopCoroutine() untuk memastikan tidak ada tumpang tindih animasi feedback. Baris 5-6 memulai coroutine baru dengan memanggil FadeFeedback() pada panel canvas yang menampilkan umpan balik benar (correctPanelCanvasGroup). Coroutine ini bertanggung jawab untuk menampilkan animasi muncul dan hilang dari panel feedback secara halus, sehingga pemain dapat melihat indikasi keberhasilan secara visual tanpa konflik dengan animasi sebelumnya. Dengan mekanisme ini, sistem menjaga konsistensi tampilan feedback setiap kali pemain menempatkan objek dengan benar.</w:t>
      </w:r>
    </w:p>
    <w:p w14:paraId="78931148" w14:textId="77777777" w:rsidR="00E07264" w:rsidRDefault="00E07264" w:rsidP="00E07264">
      <w:pPr>
        <w:pStyle w:val="STTSAlgoritmaContent"/>
        <w:numPr>
          <w:ilvl w:val="0"/>
          <w:numId w:val="0"/>
        </w:numPr>
        <w:ind w:left="360" w:hanging="360"/>
        <w:rPr>
          <w:b/>
          <w:bCs/>
          <w:lang w:val="id-ID"/>
        </w:rPr>
      </w:pPr>
    </w:p>
    <w:p w14:paraId="3D0AED05" w14:textId="75E2D452" w:rsidR="00E07264" w:rsidRPr="006626E5" w:rsidRDefault="00000000" w:rsidP="00E07264">
      <w:pPr>
        <w:pStyle w:val="STTSAlgoritma"/>
      </w:pPr>
      <w:r>
        <w:t xml:space="preserve">Segmen Program </w:t>
      </w:r>
      <w:r w:rsidR="00DE4A3C">
        <w:t>5</w:t>
      </w:r>
      <w:r>
        <w:t>.</w:t>
      </w:r>
      <w:r w:rsidR="00DE4A3C">
        <w:t>4</w:t>
      </w:r>
      <w:r w:rsidR="00E00577">
        <w:t>4</w:t>
      </w:r>
      <w:r>
        <w:t xml:space="preserve"> Script ShowIncorrectFeedback</w:t>
      </w:r>
    </w:p>
    <w:p w14:paraId="6733A803" w14:textId="77777777" w:rsidR="00E07264" w:rsidRPr="002E6A56" w:rsidRDefault="00000000">
      <w:pPr>
        <w:pStyle w:val="STTSAlgoritmaContent"/>
        <w:numPr>
          <w:ilvl w:val="0"/>
          <w:numId w:val="41"/>
        </w:numPr>
        <w:rPr>
          <w:lang w:val="en-ID"/>
        </w:rPr>
      </w:pPr>
      <w:r w:rsidRPr="002E6A56">
        <w:rPr>
          <w:lang w:val="en-ID"/>
        </w:rPr>
        <w:t>if (currentFeedbackCoroutine != null)</w:t>
      </w:r>
    </w:p>
    <w:p w14:paraId="43C17B11" w14:textId="77777777" w:rsidR="00E07264" w:rsidRPr="002E6A56" w:rsidRDefault="00000000">
      <w:pPr>
        <w:pStyle w:val="STTSAlgoritmaContent"/>
        <w:numPr>
          <w:ilvl w:val="0"/>
          <w:numId w:val="41"/>
        </w:numPr>
        <w:rPr>
          <w:lang w:val="en-ID"/>
        </w:rPr>
      </w:pPr>
      <w:r w:rsidRPr="002E6A56">
        <w:rPr>
          <w:lang w:val="en-ID"/>
        </w:rPr>
        <w:t>{</w:t>
      </w:r>
    </w:p>
    <w:p w14:paraId="709B1E4E" w14:textId="77777777" w:rsidR="00E07264" w:rsidRPr="002E6A56" w:rsidRDefault="00000000">
      <w:pPr>
        <w:pStyle w:val="STTSAlgoritmaContent"/>
        <w:numPr>
          <w:ilvl w:val="0"/>
          <w:numId w:val="41"/>
        </w:numPr>
        <w:rPr>
          <w:lang w:val="en-ID"/>
        </w:rPr>
      </w:pPr>
      <w:r w:rsidRPr="002E6A56">
        <w:rPr>
          <w:lang w:val="en-ID"/>
        </w:rPr>
        <w:t xml:space="preserve">   StopCoroutine(currentFeedbackCoroutine);</w:t>
      </w:r>
    </w:p>
    <w:p w14:paraId="09E67C18" w14:textId="77777777" w:rsidR="00E07264" w:rsidRPr="002E6A56" w:rsidRDefault="00000000">
      <w:pPr>
        <w:pStyle w:val="STTSAlgoritmaContent"/>
        <w:numPr>
          <w:ilvl w:val="0"/>
          <w:numId w:val="41"/>
        </w:numPr>
        <w:rPr>
          <w:lang w:val="en-ID"/>
        </w:rPr>
      </w:pPr>
      <w:r w:rsidRPr="002E6A56">
        <w:rPr>
          <w:lang w:val="en-ID"/>
        </w:rPr>
        <w:t>}</w:t>
      </w:r>
    </w:p>
    <w:p w14:paraId="6A334B9B" w14:textId="77777777" w:rsidR="00E07264" w:rsidRPr="002E6A56" w:rsidRDefault="00000000">
      <w:pPr>
        <w:pStyle w:val="STTSAlgoritmaContent"/>
        <w:numPr>
          <w:ilvl w:val="0"/>
          <w:numId w:val="41"/>
        </w:numPr>
        <w:rPr>
          <w:b/>
          <w:bCs/>
          <w:lang w:val="id-ID"/>
        </w:rPr>
      </w:pPr>
      <w:r w:rsidRPr="002E6A56">
        <w:rPr>
          <w:lang w:val="en-ID"/>
        </w:rPr>
        <w:t>currentFeedbackCoroutine = StartCoroutine(FadeFeedback</w:t>
      </w:r>
    </w:p>
    <w:p w14:paraId="4CE85D90" w14:textId="77777777" w:rsidR="00E07264" w:rsidRPr="002E6A56" w:rsidRDefault="00000000">
      <w:pPr>
        <w:pStyle w:val="STTSAlgoritmaContent"/>
        <w:numPr>
          <w:ilvl w:val="0"/>
          <w:numId w:val="41"/>
        </w:numPr>
        <w:rPr>
          <w:b/>
          <w:bCs/>
          <w:lang w:val="id-ID"/>
        </w:rPr>
      </w:pPr>
      <w:r w:rsidRPr="002E6A56">
        <w:rPr>
          <w:lang w:val="en-ID"/>
        </w:rPr>
        <w:t>(incorrectPanelCanvasGroup));</w:t>
      </w:r>
    </w:p>
    <w:p w14:paraId="0D475451" w14:textId="77777777" w:rsidR="002E6A56" w:rsidRDefault="002E6A56" w:rsidP="002E6A56">
      <w:pPr>
        <w:pStyle w:val="STTSAlgoritmaContent"/>
        <w:numPr>
          <w:ilvl w:val="0"/>
          <w:numId w:val="0"/>
        </w:numPr>
        <w:ind w:left="360" w:hanging="360"/>
        <w:rPr>
          <w:lang w:val="en-ID"/>
        </w:rPr>
      </w:pPr>
    </w:p>
    <w:p w14:paraId="679343D8" w14:textId="55C02D25" w:rsidR="002E6A56" w:rsidRPr="002E6A56" w:rsidRDefault="00000000" w:rsidP="002E6A56">
      <w:pPr>
        <w:rPr>
          <w:lang w:val="id-ID"/>
        </w:rPr>
      </w:pPr>
      <w:r w:rsidRPr="002E6A56">
        <w:t xml:space="preserve">Baris 1-4 pada ShowIncorrectFeedback() mengecek apakah terdapat coroutine feedback yang sedang berjalan. Jika ada, coroutine tersebut dihentikan menggunakan StopCoroutine() agar animasi tidak tumpang tindih dengan yang baru. Baris 5-6 memulai coroutine baru dengan memanggil FadeFeedback() pada panel canvas yang menampilkan umpan balik salah (incorrectPanelCanvasGroup). Coroutine ini mengatur animasi muncul dan hilangnya panel feedback secara halus, memberi pemain indikasi visual bahwa objek yang ditempatkan tidak sesuai dengan zona yang diharapkan. Mekanisme ini memastikan pemain menerima feedback </w:t>
      </w:r>
      <w:r w:rsidRPr="002E6A56">
        <w:lastRenderedPageBreak/>
        <w:t>yang jelas setiap kali terjadi kesalahan, tanpa konflik animasi dari input sebelumnya.</w:t>
      </w:r>
    </w:p>
    <w:p w14:paraId="095A3881" w14:textId="77777777" w:rsidR="00E07264" w:rsidRDefault="00E07264" w:rsidP="00E07264">
      <w:pPr>
        <w:spacing w:line="240" w:lineRule="auto"/>
        <w:ind w:firstLine="0"/>
        <w:jc w:val="left"/>
        <w:rPr>
          <w:b/>
          <w:bCs/>
          <w:lang w:val="id-ID"/>
        </w:rPr>
      </w:pPr>
    </w:p>
    <w:p w14:paraId="65366283" w14:textId="62C9DDFE" w:rsidR="00E07264" w:rsidRPr="006626E5" w:rsidRDefault="00000000" w:rsidP="00E07264">
      <w:pPr>
        <w:pStyle w:val="STTSAlgoritma"/>
      </w:pPr>
      <w:r>
        <w:t xml:space="preserve">Segmen Program </w:t>
      </w:r>
      <w:r w:rsidR="00DE4A3C">
        <w:t>5</w:t>
      </w:r>
      <w:r>
        <w:t>.</w:t>
      </w:r>
      <w:r w:rsidR="00DE4A3C">
        <w:t>4</w:t>
      </w:r>
      <w:r w:rsidR="00E00577">
        <w:t>5</w:t>
      </w:r>
      <w:r>
        <w:t xml:space="preserve"> Script FadeFeedback</w:t>
      </w:r>
    </w:p>
    <w:p w14:paraId="726E1786" w14:textId="77777777" w:rsidR="00E07264" w:rsidRPr="002E6A56" w:rsidRDefault="00000000">
      <w:pPr>
        <w:pStyle w:val="STTSAlgoritmaContent"/>
        <w:numPr>
          <w:ilvl w:val="0"/>
          <w:numId w:val="42"/>
        </w:numPr>
        <w:rPr>
          <w:lang w:val="en-ID"/>
        </w:rPr>
      </w:pPr>
      <w:r w:rsidRPr="002E6A56">
        <w:rPr>
          <w:lang w:val="en-ID"/>
        </w:rPr>
        <w:t>if (canvasGroup == null)</w:t>
      </w:r>
    </w:p>
    <w:p w14:paraId="04896B04" w14:textId="77777777" w:rsidR="00E07264" w:rsidRPr="00060BF5" w:rsidRDefault="00000000" w:rsidP="00E07264">
      <w:pPr>
        <w:pStyle w:val="STTSAlgoritmaContent"/>
        <w:rPr>
          <w:lang w:val="en-ID"/>
        </w:rPr>
      </w:pPr>
      <w:r w:rsidRPr="00060BF5">
        <w:rPr>
          <w:lang w:val="en-ID"/>
        </w:rPr>
        <w:t>{</w:t>
      </w:r>
    </w:p>
    <w:p w14:paraId="26DB2B55" w14:textId="77777777" w:rsidR="00E07264" w:rsidRDefault="00000000" w:rsidP="00E07264">
      <w:pPr>
        <w:pStyle w:val="STTSAlgoritmaContent"/>
        <w:rPr>
          <w:lang w:val="en-ID"/>
        </w:rPr>
      </w:pPr>
      <w:r>
        <w:rPr>
          <w:lang w:val="en-ID"/>
        </w:rPr>
        <w:t xml:space="preserve">   </w:t>
      </w:r>
      <w:r w:rsidRPr="00060BF5">
        <w:rPr>
          <w:lang w:val="en-ID"/>
        </w:rPr>
        <w:t xml:space="preserve">Debug.LogError("[FeedbackUI] CanvasGroup belum </w:t>
      </w:r>
    </w:p>
    <w:p w14:paraId="411A1C2B" w14:textId="77777777" w:rsidR="00E07264" w:rsidRPr="00060BF5" w:rsidRDefault="00000000" w:rsidP="00E07264">
      <w:pPr>
        <w:pStyle w:val="STTSAlgoritmaContent"/>
        <w:rPr>
          <w:lang w:val="en-ID"/>
        </w:rPr>
      </w:pPr>
      <w:r>
        <w:rPr>
          <w:lang w:val="en-ID"/>
        </w:rPr>
        <w:t xml:space="preserve">   </w:t>
      </w:r>
      <w:r w:rsidRPr="00060BF5">
        <w:rPr>
          <w:lang w:val="en-ID"/>
        </w:rPr>
        <w:t>dihubungkan di Inspector!", this.gameObject);</w:t>
      </w:r>
    </w:p>
    <w:p w14:paraId="21B7719E" w14:textId="77777777" w:rsidR="00E07264" w:rsidRPr="00060BF5" w:rsidRDefault="00000000" w:rsidP="00E07264">
      <w:pPr>
        <w:pStyle w:val="STTSAlgoritmaContent"/>
        <w:rPr>
          <w:lang w:val="en-ID"/>
        </w:rPr>
      </w:pPr>
      <w:r w:rsidRPr="00060BF5">
        <w:rPr>
          <w:lang w:val="en-ID"/>
        </w:rPr>
        <w:t xml:space="preserve">   yield break;</w:t>
      </w:r>
    </w:p>
    <w:p w14:paraId="158E85A1" w14:textId="77777777" w:rsidR="00E07264" w:rsidRPr="00060BF5" w:rsidRDefault="00000000" w:rsidP="00E07264">
      <w:pPr>
        <w:pStyle w:val="STTSAlgoritmaContent"/>
        <w:rPr>
          <w:lang w:val="en-ID"/>
        </w:rPr>
      </w:pPr>
      <w:r w:rsidRPr="00060BF5">
        <w:rPr>
          <w:lang w:val="en-ID"/>
        </w:rPr>
        <w:t>}</w:t>
      </w:r>
    </w:p>
    <w:p w14:paraId="17A9330E" w14:textId="77777777" w:rsidR="00E07264" w:rsidRPr="00060BF5" w:rsidRDefault="00E07264" w:rsidP="00E07264">
      <w:pPr>
        <w:pStyle w:val="STTSAlgoritmaContent"/>
        <w:rPr>
          <w:lang w:val="en-ID"/>
        </w:rPr>
      </w:pPr>
    </w:p>
    <w:p w14:paraId="51185117" w14:textId="77777777" w:rsidR="00E07264" w:rsidRPr="00060BF5" w:rsidRDefault="00000000" w:rsidP="00E07264">
      <w:pPr>
        <w:pStyle w:val="STTSAlgoritmaContent"/>
        <w:rPr>
          <w:lang w:val="en-ID"/>
        </w:rPr>
      </w:pPr>
      <w:r w:rsidRPr="00060BF5">
        <w:rPr>
          <w:lang w:val="en-ID"/>
        </w:rPr>
        <w:t>float timer = 0f;</w:t>
      </w:r>
    </w:p>
    <w:p w14:paraId="2CEBB141" w14:textId="77777777" w:rsidR="00E07264" w:rsidRPr="00060BF5" w:rsidRDefault="00000000" w:rsidP="00E07264">
      <w:pPr>
        <w:pStyle w:val="STTSAlgoritmaContent"/>
        <w:rPr>
          <w:lang w:val="en-ID"/>
        </w:rPr>
      </w:pPr>
      <w:r w:rsidRPr="00060BF5">
        <w:rPr>
          <w:lang w:val="en-ID"/>
        </w:rPr>
        <w:t>while (timer &lt; fadeInDuration)</w:t>
      </w:r>
    </w:p>
    <w:p w14:paraId="68FBD28B" w14:textId="77777777" w:rsidR="00E07264" w:rsidRPr="00060BF5" w:rsidRDefault="00000000" w:rsidP="00E07264">
      <w:pPr>
        <w:pStyle w:val="STTSAlgoritmaContent"/>
        <w:rPr>
          <w:lang w:val="en-ID"/>
        </w:rPr>
      </w:pPr>
      <w:r w:rsidRPr="00060BF5">
        <w:rPr>
          <w:lang w:val="en-ID"/>
        </w:rPr>
        <w:t>{</w:t>
      </w:r>
    </w:p>
    <w:p w14:paraId="1FC906B9" w14:textId="77777777" w:rsidR="00E07264" w:rsidRDefault="00000000" w:rsidP="00E07264">
      <w:pPr>
        <w:pStyle w:val="STTSAlgoritmaContent"/>
        <w:rPr>
          <w:lang w:val="en-ID"/>
        </w:rPr>
      </w:pPr>
      <w:r w:rsidRPr="00060BF5">
        <w:rPr>
          <w:lang w:val="en-ID"/>
        </w:rPr>
        <w:t xml:space="preserve">   canvasGroup.alpha = Mathf.Lerp(0, 1, timer / </w:t>
      </w:r>
    </w:p>
    <w:p w14:paraId="7E13B414" w14:textId="77777777" w:rsidR="00E07264" w:rsidRPr="00060BF5" w:rsidRDefault="00000000" w:rsidP="00E07264">
      <w:pPr>
        <w:pStyle w:val="STTSAlgoritmaContent"/>
        <w:rPr>
          <w:lang w:val="en-ID"/>
        </w:rPr>
      </w:pPr>
      <w:r>
        <w:rPr>
          <w:lang w:val="en-ID"/>
        </w:rPr>
        <w:t xml:space="preserve">   </w:t>
      </w:r>
      <w:r w:rsidRPr="00060BF5">
        <w:rPr>
          <w:lang w:val="en-ID"/>
        </w:rPr>
        <w:t>fadeInDuration);</w:t>
      </w:r>
    </w:p>
    <w:p w14:paraId="54F07167" w14:textId="77777777" w:rsidR="00E07264" w:rsidRPr="00060BF5" w:rsidRDefault="00000000" w:rsidP="00E07264">
      <w:pPr>
        <w:pStyle w:val="STTSAlgoritmaContent"/>
        <w:rPr>
          <w:lang w:val="en-ID"/>
        </w:rPr>
      </w:pPr>
      <w:r w:rsidRPr="00060BF5">
        <w:rPr>
          <w:lang w:val="en-ID"/>
        </w:rPr>
        <w:t xml:space="preserve">   timer += Time.deltaTime;</w:t>
      </w:r>
    </w:p>
    <w:p w14:paraId="273B6C4A" w14:textId="77777777" w:rsidR="00E07264" w:rsidRPr="00060BF5" w:rsidRDefault="00000000" w:rsidP="00E07264">
      <w:pPr>
        <w:pStyle w:val="STTSAlgoritmaContent"/>
        <w:rPr>
          <w:lang w:val="en-ID"/>
        </w:rPr>
      </w:pPr>
      <w:r w:rsidRPr="00060BF5">
        <w:rPr>
          <w:lang w:val="en-ID"/>
        </w:rPr>
        <w:t xml:space="preserve">   yield return null;</w:t>
      </w:r>
    </w:p>
    <w:p w14:paraId="2DB60DA1" w14:textId="77777777" w:rsidR="00E07264" w:rsidRDefault="00000000" w:rsidP="00E07264">
      <w:pPr>
        <w:pStyle w:val="STTSAlgoritmaContent"/>
        <w:rPr>
          <w:lang w:val="en-ID"/>
        </w:rPr>
      </w:pPr>
      <w:r w:rsidRPr="00060BF5">
        <w:rPr>
          <w:lang w:val="en-ID"/>
        </w:rPr>
        <w:t>}</w:t>
      </w:r>
    </w:p>
    <w:p w14:paraId="3C359C8D" w14:textId="77777777" w:rsidR="00E07264" w:rsidRPr="00060BF5" w:rsidRDefault="00E07264" w:rsidP="00E07264">
      <w:pPr>
        <w:pStyle w:val="STTSAlgoritmaContent"/>
        <w:rPr>
          <w:lang w:val="en-ID"/>
        </w:rPr>
      </w:pPr>
    </w:p>
    <w:p w14:paraId="6FC39680" w14:textId="77777777" w:rsidR="00E07264" w:rsidRPr="00060BF5" w:rsidRDefault="00000000" w:rsidP="00E07264">
      <w:pPr>
        <w:pStyle w:val="STTSAlgoritmaContent"/>
        <w:rPr>
          <w:lang w:val="en-ID"/>
        </w:rPr>
      </w:pPr>
      <w:r w:rsidRPr="00060BF5">
        <w:rPr>
          <w:lang w:val="en-ID"/>
        </w:rPr>
        <w:t>canvasGroup.alpha = 1;</w:t>
      </w:r>
    </w:p>
    <w:p w14:paraId="3D719F11" w14:textId="77777777" w:rsidR="00E07264" w:rsidRPr="00060BF5" w:rsidRDefault="00000000" w:rsidP="00E07264">
      <w:pPr>
        <w:pStyle w:val="STTSAlgoritmaContent"/>
        <w:rPr>
          <w:lang w:val="en-ID"/>
        </w:rPr>
      </w:pPr>
      <w:r w:rsidRPr="00060BF5">
        <w:rPr>
          <w:lang w:val="en-ID"/>
        </w:rPr>
        <w:t>yield return new WaitForSeconds(displayDuration);</w:t>
      </w:r>
    </w:p>
    <w:p w14:paraId="4AF01EAD" w14:textId="77777777" w:rsidR="00E07264" w:rsidRPr="00060BF5" w:rsidRDefault="00000000" w:rsidP="00E07264">
      <w:pPr>
        <w:pStyle w:val="STTSAlgoritmaContent"/>
        <w:rPr>
          <w:lang w:val="en-ID"/>
        </w:rPr>
      </w:pPr>
      <w:r w:rsidRPr="00060BF5">
        <w:rPr>
          <w:lang w:val="en-ID"/>
        </w:rPr>
        <w:t>timer = 0f;</w:t>
      </w:r>
    </w:p>
    <w:p w14:paraId="78D5A1F8" w14:textId="77777777" w:rsidR="00E07264" w:rsidRPr="00060BF5" w:rsidRDefault="00000000" w:rsidP="00E07264">
      <w:pPr>
        <w:pStyle w:val="STTSAlgoritmaContent"/>
        <w:rPr>
          <w:lang w:val="en-ID"/>
        </w:rPr>
      </w:pPr>
      <w:r w:rsidRPr="00060BF5">
        <w:rPr>
          <w:lang w:val="en-ID"/>
        </w:rPr>
        <w:t>while (timer &lt; fadeOutDuration)</w:t>
      </w:r>
    </w:p>
    <w:p w14:paraId="36B3A01B" w14:textId="77777777" w:rsidR="00E07264" w:rsidRPr="00060BF5" w:rsidRDefault="00000000" w:rsidP="00E07264">
      <w:pPr>
        <w:pStyle w:val="STTSAlgoritmaContent"/>
        <w:rPr>
          <w:lang w:val="en-ID"/>
        </w:rPr>
      </w:pPr>
      <w:r w:rsidRPr="00060BF5">
        <w:rPr>
          <w:lang w:val="en-ID"/>
        </w:rPr>
        <w:t>{</w:t>
      </w:r>
    </w:p>
    <w:p w14:paraId="2411ECC6" w14:textId="77777777" w:rsidR="00E07264" w:rsidRDefault="00000000" w:rsidP="00E07264">
      <w:pPr>
        <w:pStyle w:val="STTSAlgoritmaContent"/>
        <w:rPr>
          <w:lang w:val="en-ID"/>
        </w:rPr>
      </w:pPr>
      <w:r w:rsidRPr="00060BF5">
        <w:rPr>
          <w:lang w:val="en-ID"/>
        </w:rPr>
        <w:t xml:space="preserve">   canvasGroup.alpha = Mathf.Lerp(1, 0, timer / </w:t>
      </w:r>
    </w:p>
    <w:p w14:paraId="5EB52DE9" w14:textId="77777777" w:rsidR="00E07264" w:rsidRPr="00060BF5" w:rsidRDefault="00000000" w:rsidP="00E07264">
      <w:pPr>
        <w:pStyle w:val="STTSAlgoritmaContent"/>
        <w:rPr>
          <w:lang w:val="en-ID"/>
        </w:rPr>
      </w:pPr>
      <w:r>
        <w:rPr>
          <w:lang w:val="en-ID"/>
        </w:rPr>
        <w:t xml:space="preserve">   </w:t>
      </w:r>
      <w:r w:rsidRPr="00060BF5">
        <w:rPr>
          <w:lang w:val="en-ID"/>
        </w:rPr>
        <w:t>fadeOutDuration);</w:t>
      </w:r>
    </w:p>
    <w:p w14:paraId="67AF3682" w14:textId="77777777" w:rsidR="00E07264" w:rsidRPr="00060BF5" w:rsidRDefault="00000000" w:rsidP="00E07264">
      <w:pPr>
        <w:pStyle w:val="STTSAlgoritmaContent"/>
        <w:rPr>
          <w:lang w:val="en-ID"/>
        </w:rPr>
      </w:pPr>
      <w:r w:rsidRPr="00060BF5">
        <w:rPr>
          <w:lang w:val="en-ID"/>
        </w:rPr>
        <w:t xml:space="preserve">   timer += Time.deltaTime;</w:t>
      </w:r>
    </w:p>
    <w:p w14:paraId="47CB0486" w14:textId="77777777" w:rsidR="00E07264" w:rsidRPr="00060BF5" w:rsidRDefault="00000000" w:rsidP="00E07264">
      <w:pPr>
        <w:pStyle w:val="STTSAlgoritmaContent"/>
        <w:rPr>
          <w:lang w:val="en-ID"/>
        </w:rPr>
      </w:pPr>
      <w:r w:rsidRPr="00060BF5">
        <w:rPr>
          <w:lang w:val="en-ID"/>
        </w:rPr>
        <w:t xml:space="preserve">   yield return null;</w:t>
      </w:r>
    </w:p>
    <w:p w14:paraId="527966B7" w14:textId="77777777" w:rsidR="00E07264" w:rsidRDefault="00000000" w:rsidP="00E07264">
      <w:pPr>
        <w:pStyle w:val="STTSAlgoritmaContent"/>
        <w:rPr>
          <w:lang w:val="en-ID"/>
        </w:rPr>
      </w:pPr>
      <w:r w:rsidRPr="00060BF5">
        <w:rPr>
          <w:lang w:val="en-ID"/>
        </w:rPr>
        <w:t>}</w:t>
      </w:r>
    </w:p>
    <w:p w14:paraId="166652C0" w14:textId="77777777" w:rsidR="00E07264" w:rsidRPr="00060BF5" w:rsidRDefault="00E07264" w:rsidP="00E07264">
      <w:pPr>
        <w:pStyle w:val="STTSAlgoritmaContent"/>
        <w:rPr>
          <w:lang w:val="en-ID"/>
        </w:rPr>
      </w:pPr>
    </w:p>
    <w:p w14:paraId="6E81422D" w14:textId="77777777" w:rsidR="00E07264" w:rsidRPr="00060BF5" w:rsidRDefault="00000000" w:rsidP="00E07264">
      <w:pPr>
        <w:pStyle w:val="STTSAlgoritmaContent"/>
        <w:rPr>
          <w:lang w:val="en-ID"/>
        </w:rPr>
      </w:pPr>
      <w:r w:rsidRPr="00060BF5">
        <w:rPr>
          <w:lang w:val="en-ID"/>
        </w:rPr>
        <w:t>canvasGroup.alpha = 0;</w:t>
      </w:r>
    </w:p>
    <w:p w14:paraId="6FD49B8D" w14:textId="77777777" w:rsidR="00E07264" w:rsidRDefault="00000000" w:rsidP="00E07264">
      <w:pPr>
        <w:pStyle w:val="STTSAlgoritmaContent"/>
        <w:rPr>
          <w:lang w:val="en-ID"/>
        </w:rPr>
      </w:pPr>
      <w:r w:rsidRPr="00060BF5">
        <w:rPr>
          <w:lang w:val="en-ID"/>
        </w:rPr>
        <w:t>currentFeedbackCoroutine = null;</w:t>
      </w:r>
    </w:p>
    <w:p w14:paraId="1358733E" w14:textId="77777777" w:rsidR="002E6A56" w:rsidRDefault="002E6A56" w:rsidP="002E6A56">
      <w:pPr>
        <w:pStyle w:val="STTSAlgoritmaContent"/>
        <w:numPr>
          <w:ilvl w:val="0"/>
          <w:numId w:val="0"/>
        </w:numPr>
        <w:ind w:left="360" w:hanging="360"/>
        <w:rPr>
          <w:lang w:val="en-ID"/>
        </w:rPr>
      </w:pPr>
    </w:p>
    <w:p w14:paraId="02F461B3" w14:textId="3F4DA8EE" w:rsidR="002E6A56" w:rsidRDefault="00000000" w:rsidP="002E6A56">
      <w:pPr>
        <w:rPr>
          <w:lang w:val="en-ID"/>
        </w:rPr>
      </w:pPr>
      <w:r w:rsidRPr="00B47AC8">
        <w:t xml:space="preserve">Baris 1-6 pada FadeFeedback() memeriksa apakah canvasGroup sudah terhubung di Inspector. Jika canvasGroup bernilai null, sistem menampilkan error melalui Debug.LogError() dan coroutine dihentikan dengan yield break untuk mencegah eksekusi lebih lanjut. Baris 8-15 mengatur animasi fade in, di mana alpha canvas diubah secara bertahap dari 0 ke 1 selama durasi fadeInDuration menggunakan Mathf.Lerp(), dan setiap frame menunggu dengan yield return null untuk sinkronisasi waktu. Baris 17-18 menahan tampilan panel feedback pada alpha = 1 selama displayDuration, sehingga pemain memiliki waktu cukup untuk melihat indikator feedback. Baris 19-26 melakukan animasi fade out, mengurangi alpha dari 1 ke 0 selama fadeOutDuration dengan metode yang sama. Baris 28-29 memastikan panel menjadi transparan sepenuhnya dan variabel currentFeedbackCoroutine </w:t>
      </w:r>
      <w:r w:rsidRPr="00B47AC8">
        <w:lastRenderedPageBreak/>
        <w:t>dikosongkan, menandakan coroutine selesai dan siap dipanggil kembali jika diperlukan.</w:t>
      </w:r>
    </w:p>
    <w:p w14:paraId="6ECBBE03" w14:textId="77777777" w:rsidR="00E07264" w:rsidRDefault="00E07264" w:rsidP="00E07264">
      <w:pPr>
        <w:pStyle w:val="STTSAlgoritmaContent"/>
        <w:numPr>
          <w:ilvl w:val="0"/>
          <w:numId w:val="0"/>
        </w:numPr>
        <w:ind w:left="360" w:hanging="360"/>
        <w:rPr>
          <w:lang w:val="en-ID"/>
        </w:rPr>
      </w:pPr>
    </w:p>
    <w:p w14:paraId="44FB696F" w14:textId="74F452F9" w:rsidR="00E07264" w:rsidRPr="007E184C" w:rsidRDefault="00000000" w:rsidP="00E07264">
      <w:pPr>
        <w:pStyle w:val="STTSAlgoritma"/>
      </w:pPr>
      <w:r>
        <w:t xml:space="preserve">Segmen Program </w:t>
      </w:r>
      <w:r w:rsidR="00DE4A3C">
        <w:t>5</w:t>
      </w:r>
      <w:r>
        <w:t>.</w:t>
      </w:r>
      <w:r w:rsidR="00DE4A3C">
        <w:t>4</w:t>
      </w:r>
      <w:r w:rsidR="00E00577">
        <w:t>6</w:t>
      </w:r>
      <w:r>
        <w:t xml:space="preserve"> </w:t>
      </w:r>
      <w:r w:rsidR="0006004B">
        <w:t xml:space="preserve">Script </w:t>
      </w:r>
      <w:r>
        <w:t>LockInteraction</w:t>
      </w:r>
    </w:p>
    <w:p w14:paraId="7C08AC19" w14:textId="77777777" w:rsidR="00E07264" w:rsidRPr="00B47AC8" w:rsidRDefault="00000000">
      <w:pPr>
        <w:pStyle w:val="STTSAlgoritmaContent"/>
        <w:numPr>
          <w:ilvl w:val="0"/>
          <w:numId w:val="43"/>
        </w:numPr>
        <w:rPr>
          <w:lang w:val="en-ID"/>
        </w:rPr>
      </w:pPr>
      <w:r w:rsidRPr="00B47AC8">
        <w:rPr>
          <w:lang w:val="en-ID"/>
        </w:rPr>
        <w:t>if (grabInteractable != null)</w:t>
      </w:r>
    </w:p>
    <w:p w14:paraId="73BF470C" w14:textId="77777777" w:rsidR="00E07264" w:rsidRDefault="00000000" w:rsidP="00E07264">
      <w:pPr>
        <w:pStyle w:val="STTSAlgoritmaContent"/>
        <w:rPr>
          <w:lang w:val="en-ID"/>
        </w:rPr>
      </w:pPr>
      <w:r>
        <w:rPr>
          <w:lang w:val="en-ID"/>
        </w:rPr>
        <w:t>{</w:t>
      </w:r>
    </w:p>
    <w:p w14:paraId="0C157CE4" w14:textId="77777777" w:rsidR="00E07264" w:rsidRDefault="00000000" w:rsidP="00E07264">
      <w:pPr>
        <w:pStyle w:val="STTSAlgoritmaContent"/>
        <w:rPr>
          <w:lang w:val="en-ID"/>
        </w:rPr>
      </w:pPr>
      <w:r>
        <w:rPr>
          <w:lang w:val="en-ID"/>
        </w:rPr>
        <w:t xml:space="preserve">   grabInteractable.enabled = false;</w:t>
      </w:r>
    </w:p>
    <w:p w14:paraId="2F64EF1A" w14:textId="77777777" w:rsidR="00E07264" w:rsidRDefault="00000000" w:rsidP="00E07264">
      <w:pPr>
        <w:pStyle w:val="STTSAlgoritmaContent"/>
        <w:rPr>
          <w:lang w:val="en-ID"/>
        </w:rPr>
      </w:pPr>
      <w:r>
        <w:rPr>
          <w:lang w:val="en-ID"/>
        </w:rPr>
        <w:t>}</w:t>
      </w:r>
    </w:p>
    <w:p w14:paraId="4E357BBB" w14:textId="77777777" w:rsidR="00E07264" w:rsidRDefault="00E07264" w:rsidP="00E07264">
      <w:pPr>
        <w:pStyle w:val="STTSAlgoritmaContent"/>
        <w:rPr>
          <w:lang w:val="en-ID"/>
        </w:rPr>
      </w:pPr>
    </w:p>
    <w:p w14:paraId="74D8931E" w14:textId="77777777" w:rsidR="00E07264" w:rsidRDefault="00000000" w:rsidP="00E07264">
      <w:pPr>
        <w:pStyle w:val="STTSAlgoritmaContent"/>
        <w:rPr>
          <w:lang w:val="en-ID"/>
        </w:rPr>
      </w:pPr>
      <w:r>
        <w:rPr>
          <w:lang w:val="en-ID"/>
        </w:rPr>
        <w:t>if (rb != null)</w:t>
      </w:r>
    </w:p>
    <w:p w14:paraId="3390CC1A" w14:textId="77777777" w:rsidR="00E07264" w:rsidRDefault="00000000" w:rsidP="00E07264">
      <w:pPr>
        <w:pStyle w:val="STTSAlgoritmaContent"/>
        <w:rPr>
          <w:lang w:val="en-ID"/>
        </w:rPr>
      </w:pPr>
      <w:r>
        <w:rPr>
          <w:lang w:val="en-ID"/>
        </w:rPr>
        <w:t>{</w:t>
      </w:r>
    </w:p>
    <w:p w14:paraId="54F2D1FE" w14:textId="77777777" w:rsidR="00E07264" w:rsidRDefault="00000000" w:rsidP="00E07264">
      <w:pPr>
        <w:pStyle w:val="STTSAlgoritmaContent"/>
        <w:rPr>
          <w:lang w:val="en-ID"/>
        </w:rPr>
      </w:pPr>
      <w:r>
        <w:rPr>
          <w:lang w:val="en-ID"/>
        </w:rPr>
        <w:t xml:space="preserve">   rb.isKinematic = true;</w:t>
      </w:r>
    </w:p>
    <w:p w14:paraId="026EE13B" w14:textId="77777777" w:rsidR="00E07264" w:rsidRDefault="00000000" w:rsidP="00E07264">
      <w:pPr>
        <w:pStyle w:val="STTSAlgoritmaContent"/>
        <w:rPr>
          <w:lang w:val="en-ID"/>
        </w:rPr>
      </w:pPr>
      <w:r>
        <w:rPr>
          <w:lang w:val="en-ID"/>
        </w:rPr>
        <w:t xml:space="preserve">   rb.useGravity = false;</w:t>
      </w:r>
    </w:p>
    <w:p w14:paraId="72C353BF" w14:textId="77777777" w:rsidR="00E07264" w:rsidRDefault="00000000" w:rsidP="00E07264">
      <w:pPr>
        <w:pStyle w:val="STTSAlgoritmaContent"/>
        <w:rPr>
          <w:lang w:val="en-ID"/>
        </w:rPr>
      </w:pPr>
      <w:r>
        <w:rPr>
          <w:lang w:val="en-ID"/>
        </w:rPr>
        <w:t xml:space="preserve">   rb.velocity = Vector3.zero;</w:t>
      </w:r>
    </w:p>
    <w:p w14:paraId="4A70B2E3" w14:textId="77777777" w:rsidR="00E07264" w:rsidRDefault="00000000" w:rsidP="00E07264">
      <w:pPr>
        <w:pStyle w:val="STTSAlgoritmaContent"/>
        <w:rPr>
          <w:lang w:val="en-ID"/>
        </w:rPr>
      </w:pPr>
      <w:r>
        <w:rPr>
          <w:lang w:val="en-ID"/>
        </w:rPr>
        <w:t xml:space="preserve">   rb.angularVelocity = Vector3.zero;</w:t>
      </w:r>
    </w:p>
    <w:p w14:paraId="608B799E" w14:textId="77777777" w:rsidR="00E07264" w:rsidRDefault="00000000" w:rsidP="00E07264">
      <w:pPr>
        <w:pStyle w:val="STTSAlgoritmaContent"/>
        <w:rPr>
          <w:lang w:val="en-ID"/>
        </w:rPr>
      </w:pPr>
      <w:r>
        <w:rPr>
          <w:lang w:val="en-ID"/>
        </w:rPr>
        <w:t>}</w:t>
      </w:r>
    </w:p>
    <w:p w14:paraId="5C2CC725" w14:textId="77777777" w:rsidR="00B47AC8" w:rsidRDefault="00B47AC8" w:rsidP="00B47AC8">
      <w:pPr>
        <w:pStyle w:val="STTSAlgoritmaContent"/>
        <w:numPr>
          <w:ilvl w:val="0"/>
          <w:numId w:val="0"/>
        </w:numPr>
        <w:ind w:left="360" w:hanging="360"/>
        <w:rPr>
          <w:lang w:val="en-ID"/>
        </w:rPr>
      </w:pPr>
    </w:p>
    <w:p w14:paraId="1749D89E" w14:textId="39BFAEFE" w:rsidR="00B47AC8" w:rsidRDefault="00000000" w:rsidP="00B47AC8">
      <w:pPr>
        <w:rPr>
          <w:lang w:val="en-ID"/>
        </w:rPr>
      </w:pPr>
      <w:r w:rsidRPr="00B47AC8">
        <w:t>Baris 1-4 pada LockInteraction() memeriksa apakah objek memiliki komponen XRGrabInteractable. Jika ada, komponen tersebut dinonaktifkan dengan mengatur enabled = false, sehingga objek tidak dapat digenggam atau dipindahkan oleh pemain. Baris 6-12 memeriksa keberadaan komponen Rigidbody dan menyesuaikan properti fisik objek agar tetap diam. isKinematic diatur menjadi true dan useGravity menjadi false, sementara velocity dan angularVelocity direset ke Vector3.zero untuk menghentikan semua gerakan dan rotasi objek. Langkah ini memastikan objek tetap berada di posisi yang benar setelah ditempatkan pada zona yang sesuai, mendukung logika permainan agar jawaban yang benar tidak terganggu.</w:t>
      </w:r>
    </w:p>
    <w:p w14:paraId="61C5835B" w14:textId="77777777" w:rsidR="00E07264" w:rsidRDefault="00E07264" w:rsidP="00E07264">
      <w:pPr>
        <w:pStyle w:val="STTSAlgoritmaContent"/>
        <w:numPr>
          <w:ilvl w:val="0"/>
          <w:numId w:val="0"/>
        </w:numPr>
        <w:ind w:left="360" w:hanging="360"/>
        <w:rPr>
          <w:lang w:val="en-ID"/>
        </w:rPr>
      </w:pPr>
    </w:p>
    <w:p w14:paraId="714D158B" w14:textId="3F5D9C17" w:rsidR="00E07264" w:rsidRPr="006626E5" w:rsidRDefault="00000000" w:rsidP="00E07264">
      <w:pPr>
        <w:pStyle w:val="STTSAlgoritma"/>
      </w:pPr>
      <w:r>
        <w:t xml:space="preserve">Segmen Program </w:t>
      </w:r>
      <w:r w:rsidR="00DE4A3C">
        <w:t>5</w:t>
      </w:r>
      <w:r>
        <w:t>.</w:t>
      </w:r>
      <w:r w:rsidR="00DE4A3C">
        <w:t>4</w:t>
      </w:r>
      <w:r w:rsidR="00E00577">
        <w:t>7</w:t>
      </w:r>
      <w:r>
        <w:t xml:space="preserve"> </w:t>
      </w:r>
      <w:r w:rsidR="0006004B">
        <w:t xml:space="preserve">Script </w:t>
      </w:r>
      <w:r>
        <w:t xml:space="preserve">UnlockInteraction </w:t>
      </w:r>
    </w:p>
    <w:p w14:paraId="35406D62" w14:textId="77777777" w:rsidR="00E07264" w:rsidRPr="00B47AC8" w:rsidRDefault="00000000">
      <w:pPr>
        <w:pStyle w:val="STTSAlgoritmaContent"/>
        <w:numPr>
          <w:ilvl w:val="0"/>
          <w:numId w:val="44"/>
        </w:numPr>
        <w:rPr>
          <w:lang w:val="en-ID"/>
        </w:rPr>
      </w:pPr>
      <w:r w:rsidRPr="00B47AC8">
        <w:rPr>
          <w:lang w:val="en-ID"/>
        </w:rPr>
        <w:t>if (grabInteractable != null)</w:t>
      </w:r>
    </w:p>
    <w:p w14:paraId="03B1140F" w14:textId="77777777" w:rsidR="00E07264" w:rsidRDefault="00000000" w:rsidP="00E07264">
      <w:pPr>
        <w:pStyle w:val="STTSAlgoritmaContent"/>
        <w:rPr>
          <w:lang w:val="en-ID"/>
        </w:rPr>
      </w:pPr>
      <w:r>
        <w:rPr>
          <w:lang w:val="en-ID"/>
        </w:rPr>
        <w:t>{</w:t>
      </w:r>
    </w:p>
    <w:p w14:paraId="3B5B338E" w14:textId="77777777" w:rsidR="00E07264" w:rsidRDefault="00000000" w:rsidP="00E07264">
      <w:pPr>
        <w:pStyle w:val="STTSAlgoritmaContent"/>
        <w:rPr>
          <w:lang w:val="en-ID"/>
        </w:rPr>
      </w:pPr>
      <w:r>
        <w:rPr>
          <w:lang w:val="en-ID"/>
        </w:rPr>
        <w:t xml:space="preserve">   grabInteractable.enabled = true;</w:t>
      </w:r>
    </w:p>
    <w:p w14:paraId="34D59997" w14:textId="77777777" w:rsidR="00E07264" w:rsidRDefault="00000000" w:rsidP="00E07264">
      <w:pPr>
        <w:pStyle w:val="STTSAlgoritmaContent"/>
        <w:rPr>
          <w:lang w:val="en-ID"/>
        </w:rPr>
      </w:pPr>
      <w:r>
        <w:rPr>
          <w:lang w:val="en-ID"/>
        </w:rPr>
        <w:t>}</w:t>
      </w:r>
    </w:p>
    <w:p w14:paraId="017208E1" w14:textId="77777777" w:rsidR="00E07264" w:rsidRDefault="00E07264" w:rsidP="00E07264">
      <w:pPr>
        <w:pStyle w:val="STTSAlgoritmaContent"/>
        <w:rPr>
          <w:lang w:val="en-ID"/>
        </w:rPr>
      </w:pPr>
    </w:p>
    <w:p w14:paraId="0ECB5D1C" w14:textId="77777777" w:rsidR="00E07264" w:rsidRDefault="00000000" w:rsidP="00E07264">
      <w:pPr>
        <w:pStyle w:val="STTSAlgoritmaContent"/>
        <w:rPr>
          <w:lang w:val="en-ID"/>
        </w:rPr>
      </w:pPr>
      <w:r>
        <w:rPr>
          <w:lang w:val="en-ID"/>
        </w:rPr>
        <w:t>if (rb != null)</w:t>
      </w:r>
    </w:p>
    <w:p w14:paraId="2ABFA596" w14:textId="77777777" w:rsidR="00E07264" w:rsidRDefault="00000000" w:rsidP="00E07264">
      <w:pPr>
        <w:pStyle w:val="STTSAlgoritmaContent"/>
        <w:rPr>
          <w:lang w:val="en-ID"/>
        </w:rPr>
      </w:pPr>
      <w:r>
        <w:rPr>
          <w:lang w:val="en-ID"/>
        </w:rPr>
        <w:t>{</w:t>
      </w:r>
    </w:p>
    <w:p w14:paraId="15402321" w14:textId="77777777" w:rsidR="00E07264" w:rsidRDefault="00000000" w:rsidP="00E07264">
      <w:pPr>
        <w:pStyle w:val="STTSAlgoritmaContent"/>
        <w:rPr>
          <w:lang w:val="en-ID"/>
        </w:rPr>
      </w:pPr>
      <w:r>
        <w:rPr>
          <w:lang w:val="en-ID"/>
        </w:rPr>
        <w:t xml:space="preserve">   rb.isKinematic = originalIsKinematic;</w:t>
      </w:r>
    </w:p>
    <w:p w14:paraId="58906A96" w14:textId="77777777" w:rsidR="00E07264" w:rsidRDefault="00000000" w:rsidP="00E07264">
      <w:pPr>
        <w:pStyle w:val="STTSAlgoritmaContent"/>
        <w:rPr>
          <w:lang w:val="en-ID"/>
        </w:rPr>
      </w:pPr>
      <w:r>
        <w:rPr>
          <w:lang w:val="en-ID"/>
        </w:rPr>
        <w:t xml:space="preserve">   rb.useGravity = originalUseGravity;</w:t>
      </w:r>
    </w:p>
    <w:p w14:paraId="3755EA86" w14:textId="77777777" w:rsidR="00E07264" w:rsidRDefault="00000000" w:rsidP="00E07264">
      <w:pPr>
        <w:pStyle w:val="STTSAlgoritmaContent"/>
        <w:rPr>
          <w:lang w:val="en-ID"/>
        </w:rPr>
      </w:pPr>
      <w:r>
        <w:rPr>
          <w:lang w:val="en-ID"/>
        </w:rPr>
        <w:t>}</w:t>
      </w:r>
    </w:p>
    <w:p w14:paraId="4F7A4BD5" w14:textId="77777777" w:rsidR="00B47AC8" w:rsidRDefault="00B47AC8" w:rsidP="00B47AC8">
      <w:pPr>
        <w:pStyle w:val="STTSAlgoritmaContent"/>
        <w:numPr>
          <w:ilvl w:val="0"/>
          <w:numId w:val="0"/>
        </w:numPr>
        <w:ind w:left="360" w:hanging="360"/>
        <w:rPr>
          <w:lang w:val="en-ID"/>
        </w:rPr>
      </w:pPr>
    </w:p>
    <w:p w14:paraId="44BB6CDC" w14:textId="26EF5A2E" w:rsidR="00B47AC8" w:rsidRDefault="00000000" w:rsidP="00B47AC8">
      <w:pPr>
        <w:rPr>
          <w:lang w:val="en-ID"/>
        </w:rPr>
      </w:pPr>
      <w:r w:rsidRPr="00B47AC8">
        <w:t xml:space="preserve">Baris 1-4 pada UnlockInteraction() memeriksa apakah objek memiliki komponen XRGrabInteractable dan mengaktifkannya kembali dengan mengatur enabled = true. Hal ini memungkinkan pemain untuk mengambil atau </w:t>
      </w:r>
      <w:r w:rsidRPr="00B47AC8">
        <w:lastRenderedPageBreak/>
        <w:t>memindahkan objek seperti semula. Baris 6-10 memeriksa keberadaan Rigidbody dan mengembalikan properti fisik objek ke kondisi awal, yaitu isKinematic dan useGravity diatur sesuai nilai asli sebelum dikunci. Langkah ini penting untuk memulihkan interaksi objek sepenuhnya, sehingga objek dapat digunakan kembali dalam ronde baru atau setelah pemain melakukan reset sesi.</w:t>
      </w:r>
    </w:p>
    <w:p w14:paraId="7612F9BB" w14:textId="77777777" w:rsidR="00E07264" w:rsidRDefault="00E07264" w:rsidP="00E07264">
      <w:pPr>
        <w:pStyle w:val="STTSAlgoritmaContent"/>
        <w:numPr>
          <w:ilvl w:val="0"/>
          <w:numId w:val="0"/>
        </w:numPr>
        <w:ind w:left="360" w:hanging="360"/>
        <w:rPr>
          <w:lang w:val="en-ID"/>
        </w:rPr>
      </w:pPr>
    </w:p>
    <w:p w14:paraId="51038015" w14:textId="56143748" w:rsidR="00E07264" w:rsidRPr="006626E5" w:rsidRDefault="00000000" w:rsidP="00E07264">
      <w:pPr>
        <w:pStyle w:val="STTSAlgoritma"/>
      </w:pPr>
      <w:r>
        <w:t xml:space="preserve">Segmen Program </w:t>
      </w:r>
      <w:r w:rsidR="00DE4A3C">
        <w:t>5</w:t>
      </w:r>
      <w:r>
        <w:t>.</w:t>
      </w:r>
      <w:r w:rsidR="00DE4A3C">
        <w:t>4</w:t>
      </w:r>
      <w:r w:rsidR="00E00577">
        <w:t>8</w:t>
      </w:r>
      <w:r>
        <w:t xml:space="preserve"> ReturnToOriginalPosition</w:t>
      </w:r>
    </w:p>
    <w:p w14:paraId="0E5576EE" w14:textId="77777777" w:rsidR="00E07264" w:rsidRPr="00B47AC8" w:rsidRDefault="00000000">
      <w:pPr>
        <w:pStyle w:val="STTSAlgoritmaContent"/>
        <w:numPr>
          <w:ilvl w:val="0"/>
          <w:numId w:val="45"/>
        </w:numPr>
        <w:rPr>
          <w:lang w:val="en-ID"/>
        </w:rPr>
      </w:pPr>
      <w:r w:rsidRPr="00B47AC8">
        <w:rPr>
          <w:lang w:val="en-ID"/>
        </w:rPr>
        <w:t>transform.SetParent(originalParent);</w:t>
      </w:r>
    </w:p>
    <w:p w14:paraId="7FC03F01" w14:textId="77777777" w:rsidR="00E07264" w:rsidRPr="00B47AC8" w:rsidRDefault="00000000">
      <w:pPr>
        <w:pStyle w:val="STTSAlgoritmaContent"/>
        <w:numPr>
          <w:ilvl w:val="0"/>
          <w:numId w:val="45"/>
        </w:numPr>
        <w:rPr>
          <w:lang w:val="en-ID"/>
        </w:rPr>
      </w:pPr>
      <w:r w:rsidRPr="00B47AC8">
        <w:rPr>
          <w:lang w:val="en-ID"/>
        </w:rPr>
        <w:t>transform.position = originalPosition;</w:t>
      </w:r>
    </w:p>
    <w:p w14:paraId="0D3E128F" w14:textId="77777777" w:rsidR="00E07264" w:rsidRPr="00B47AC8" w:rsidRDefault="00000000">
      <w:pPr>
        <w:pStyle w:val="STTSAlgoritmaContent"/>
        <w:numPr>
          <w:ilvl w:val="0"/>
          <w:numId w:val="45"/>
        </w:numPr>
        <w:rPr>
          <w:lang w:val="en-ID"/>
        </w:rPr>
      </w:pPr>
      <w:r w:rsidRPr="00B47AC8">
        <w:rPr>
          <w:lang w:val="en-ID"/>
        </w:rPr>
        <w:t>transform.rotation = originalRotation;</w:t>
      </w:r>
    </w:p>
    <w:p w14:paraId="215AC1E8" w14:textId="77777777" w:rsidR="00E07264" w:rsidRPr="00B47AC8" w:rsidRDefault="00000000">
      <w:pPr>
        <w:pStyle w:val="STTSAlgoritmaContent"/>
        <w:numPr>
          <w:ilvl w:val="0"/>
          <w:numId w:val="45"/>
        </w:numPr>
        <w:rPr>
          <w:bCs/>
          <w:lang w:val="id-ID"/>
        </w:rPr>
      </w:pPr>
      <w:r w:rsidRPr="00B47AC8">
        <w:rPr>
          <w:lang w:val="en-ID"/>
        </w:rPr>
        <w:t>UnlockInteraction();</w:t>
      </w:r>
    </w:p>
    <w:p w14:paraId="34447826" w14:textId="77777777" w:rsidR="00E07264" w:rsidRDefault="00E07264" w:rsidP="00E07264">
      <w:pPr>
        <w:pStyle w:val="STTSAlgoritmaContent"/>
        <w:numPr>
          <w:ilvl w:val="0"/>
          <w:numId w:val="0"/>
        </w:numPr>
        <w:rPr>
          <w:lang w:val="en-ID"/>
        </w:rPr>
      </w:pPr>
    </w:p>
    <w:p w14:paraId="5E126B13" w14:textId="3606D817" w:rsidR="00F64CB2" w:rsidRDefault="00000000" w:rsidP="00B47AC8">
      <w:pPr>
        <w:rPr>
          <w:lang w:val="en-ID"/>
        </w:rPr>
      </w:pPr>
      <w:r w:rsidRPr="00B47AC8">
        <w:t>Baris 1-3 pada ReturnToOriginalPosition() mengembalikan objek ke kondisi awalnya dengan mengatur parent, posisi, dan rotasi ke nilai yang disimpan saat Awake(). Langkah ini memastikan bahwa objek kembali ke lokasi semula setelah ronde selesai atau ketika pemain melakukan kesalahan. Baris 4 memanggil UnlockInteraction(), sehingga objek yang dikembalikan dapat diambil atau dipindahkan kembali oleh pemain. Proses ini menjaga konsistensi interaksi dan mempersiapkan objek untuk digunakan pada ronde berikutnya.</w:t>
      </w:r>
    </w:p>
    <w:p w14:paraId="0DE7121D" w14:textId="77777777" w:rsidR="00B47AC8" w:rsidRPr="00F64CB2" w:rsidRDefault="00B47AC8" w:rsidP="00F64CB2">
      <w:pPr>
        <w:pStyle w:val="STTSAlgoritmaContent"/>
        <w:numPr>
          <w:ilvl w:val="0"/>
          <w:numId w:val="0"/>
        </w:numPr>
        <w:ind w:left="360" w:hanging="360"/>
        <w:rPr>
          <w:lang w:val="en-ID"/>
        </w:rPr>
      </w:pPr>
    </w:p>
    <w:p w14:paraId="06AB6C96" w14:textId="03CE07C6" w:rsidR="00B22B9E" w:rsidRPr="006626E5" w:rsidRDefault="00000000" w:rsidP="00B22B9E">
      <w:pPr>
        <w:pStyle w:val="STTSAlgoritma"/>
      </w:pPr>
      <w:r>
        <w:t xml:space="preserve">Segmen Program </w:t>
      </w:r>
      <w:r w:rsidR="00DE4A3C">
        <w:t>5</w:t>
      </w:r>
      <w:r>
        <w:t>.</w:t>
      </w:r>
      <w:r w:rsidR="00DE4A3C">
        <w:t>4</w:t>
      </w:r>
      <w:r w:rsidR="00E00577">
        <w:t>9</w:t>
      </w:r>
      <w:r>
        <w:t xml:space="preserve"> Script </w:t>
      </w:r>
      <w:r w:rsidR="00F64CB2">
        <w:t>EndRound</w:t>
      </w:r>
    </w:p>
    <w:p w14:paraId="7AC07F29" w14:textId="139CFB58" w:rsidR="00F64CB2" w:rsidRPr="00B47AC8" w:rsidRDefault="00000000">
      <w:pPr>
        <w:pStyle w:val="STTSAlgoritmaContent"/>
        <w:numPr>
          <w:ilvl w:val="0"/>
          <w:numId w:val="46"/>
        </w:numPr>
        <w:rPr>
          <w:lang w:val="en-ID"/>
        </w:rPr>
      </w:pPr>
      <w:r w:rsidRPr="00B47AC8">
        <w:rPr>
          <w:lang w:val="en-ID"/>
        </w:rPr>
        <w:t>totalRoundsCompleted++;</w:t>
      </w:r>
    </w:p>
    <w:p w14:paraId="45DB3990" w14:textId="08630ACE" w:rsidR="00F64CB2" w:rsidRPr="00F64CB2" w:rsidRDefault="00000000" w:rsidP="00F64CB2">
      <w:pPr>
        <w:pStyle w:val="STTSAlgoritmaContent"/>
        <w:rPr>
          <w:lang w:val="en-ID"/>
        </w:rPr>
      </w:pPr>
      <w:r w:rsidRPr="00F64CB2">
        <w:rPr>
          <w:lang w:val="en-ID"/>
        </w:rPr>
        <w:t>Debug.Log($"--- RONDE {totalRoundsCompleted} SELESAI ---");</w:t>
      </w:r>
    </w:p>
    <w:p w14:paraId="063C11EC" w14:textId="77777777" w:rsidR="00F64CB2" w:rsidRPr="00F64CB2" w:rsidRDefault="00F64CB2" w:rsidP="00F64CB2">
      <w:pPr>
        <w:pStyle w:val="STTSAlgoritmaContent"/>
        <w:rPr>
          <w:lang w:val="en-ID"/>
        </w:rPr>
      </w:pPr>
    </w:p>
    <w:p w14:paraId="49883E96" w14:textId="2B029AF8" w:rsidR="00F64CB2" w:rsidRPr="00F64CB2" w:rsidRDefault="00000000" w:rsidP="00F64CB2">
      <w:pPr>
        <w:pStyle w:val="STTSAlgoritmaContent"/>
        <w:rPr>
          <w:lang w:val="en-ID"/>
        </w:rPr>
      </w:pPr>
      <w:r w:rsidRPr="00F64CB2">
        <w:rPr>
          <w:lang w:val="en-ID"/>
        </w:rPr>
        <w:t>foreach (var item in currentRoundItems)</w:t>
      </w:r>
    </w:p>
    <w:p w14:paraId="0AD5CEA5" w14:textId="1DFFED78" w:rsidR="00F64CB2" w:rsidRPr="00F64CB2" w:rsidRDefault="00000000" w:rsidP="00F64CB2">
      <w:pPr>
        <w:pStyle w:val="STTSAlgoritmaContent"/>
        <w:rPr>
          <w:lang w:val="en-ID"/>
        </w:rPr>
      </w:pPr>
      <w:r w:rsidRPr="00F64CB2">
        <w:rPr>
          <w:lang w:val="en-ID"/>
        </w:rPr>
        <w:t>{</w:t>
      </w:r>
    </w:p>
    <w:p w14:paraId="476554BA" w14:textId="4AA02F1F" w:rsidR="00F64CB2" w:rsidRPr="00F64CB2" w:rsidRDefault="00000000" w:rsidP="00F64CB2">
      <w:pPr>
        <w:pStyle w:val="STTSAlgoritmaContent"/>
        <w:rPr>
          <w:lang w:val="en-ID"/>
        </w:rPr>
      </w:pPr>
      <w:r>
        <w:rPr>
          <w:lang w:val="en-ID"/>
        </w:rPr>
        <w:t xml:space="preserve">   </w:t>
      </w:r>
      <w:r w:rsidRPr="00F64CB2">
        <w:rPr>
          <w:lang w:val="en-ID"/>
        </w:rPr>
        <w:t>bool hadMistake = roundMistakeTracker[item.word];</w:t>
      </w:r>
    </w:p>
    <w:p w14:paraId="0C7B07A2" w14:textId="3B016340" w:rsidR="00F64CB2" w:rsidRPr="00F64CB2" w:rsidRDefault="00F64CB2" w:rsidP="00F64CB2">
      <w:pPr>
        <w:pStyle w:val="STTSAlgoritmaContent"/>
        <w:rPr>
          <w:lang w:val="en-ID"/>
        </w:rPr>
      </w:pPr>
    </w:p>
    <w:p w14:paraId="66E08387" w14:textId="1E2C2782" w:rsidR="00F64CB2" w:rsidRPr="00F64CB2" w:rsidRDefault="00000000" w:rsidP="00F64CB2">
      <w:pPr>
        <w:pStyle w:val="STTSAlgoritmaContent"/>
        <w:rPr>
          <w:lang w:val="en-ID"/>
        </w:rPr>
      </w:pPr>
      <w:r w:rsidRPr="00F64CB2">
        <w:rPr>
          <w:lang w:val="en-ID"/>
        </w:rPr>
        <w:t xml:space="preserve">   int quality = hadMistake ? 1 : 5;</w:t>
      </w:r>
    </w:p>
    <w:p w14:paraId="4E22BC4A" w14:textId="1EF4744E" w:rsidR="00F64CB2" w:rsidRPr="00F64CB2" w:rsidRDefault="00000000" w:rsidP="00F64CB2">
      <w:pPr>
        <w:pStyle w:val="STTSAlgoritmaContent"/>
        <w:rPr>
          <w:lang w:val="en-ID"/>
        </w:rPr>
      </w:pPr>
      <w:r w:rsidRPr="00F64CB2">
        <w:rPr>
          <w:lang w:val="en-ID"/>
        </w:rPr>
        <w:t xml:space="preserve">   ReportAnswer(item.word, quality);</w:t>
      </w:r>
    </w:p>
    <w:p w14:paraId="08B1C36C" w14:textId="57739EA5" w:rsidR="00F64CB2" w:rsidRPr="00F64CB2" w:rsidRDefault="00000000" w:rsidP="00F64CB2">
      <w:pPr>
        <w:pStyle w:val="STTSAlgoritmaContent"/>
        <w:rPr>
          <w:lang w:val="en-ID"/>
        </w:rPr>
      </w:pPr>
      <w:r>
        <w:rPr>
          <w:lang w:val="en-ID"/>
        </w:rPr>
        <w:t xml:space="preserve">   </w:t>
      </w:r>
      <w:r w:rsidRPr="00F64CB2">
        <w:rPr>
          <w:lang w:val="en-ID"/>
        </w:rPr>
        <w:t>if (hadMistake)</w:t>
      </w:r>
    </w:p>
    <w:p w14:paraId="26A2CE04" w14:textId="55CDB8EE" w:rsidR="00F64CB2" w:rsidRPr="00F64CB2" w:rsidRDefault="00000000" w:rsidP="00F64CB2">
      <w:pPr>
        <w:pStyle w:val="STTSAlgoritmaContent"/>
        <w:rPr>
          <w:lang w:val="en-ID"/>
        </w:rPr>
      </w:pPr>
      <w:r w:rsidRPr="00F64CB2">
        <w:rPr>
          <w:lang w:val="en-ID"/>
        </w:rPr>
        <w:t xml:space="preserve">   </w:t>
      </w:r>
      <w:r>
        <w:rPr>
          <w:lang w:val="en-ID"/>
        </w:rPr>
        <w:t xml:space="preserve">   </w:t>
      </w:r>
      <w:r w:rsidRPr="00F64CB2">
        <w:rPr>
          <w:lang w:val="en-ID"/>
        </w:rPr>
        <w:t>{</w:t>
      </w:r>
    </w:p>
    <w:p w14:paraId="4EC649BE" w14:textId="532D1190" w:rsidR="00F64CB2" w:rsidRPr="00F64CB2" w:rsidRDefault="00000000" w:rsidP="00F64CB2">
      <w:pPr>
        <w:pStyle w:val="STTSAlgoritmaContent"/>
        <w:rPr>
          <w:lang w:val="en-ID"/>
        </w:rPr>
      </w:pPr>
      <w:r w:rsidRPr="00F64CB2">
        <w:rPr>
          <w:lang w:val="en-ID"/>
        </w:rPr>
        <w:t xml:space="preserve">      </w:t>
      </w:r>
      <w:r>
        <w:rPr>
          <w:lang w:val="en-ID"/>
        </w:rPr>
        <w:t xml:space="preserve">   </w:t>
      </w:r>
      <w:r w:rsidRPr="00F64CB2">
        <w:rPr>
          <w:lang w:val="en-ID"/>
        </w:rPr>
        <w:t>sessionWordsPracticed++;</w:t>
      </w:r>
    </w:p>
    <w:p w14:paraId="2807D325" w14:textId="59D46AEE" w:rsidR="00F64CB2" w:rsidRPr="00F64CB2" w:rsidRDefault="00000000" w:rsidP="00F64CB2">
      <w:pPr>
        <w:pStyle w:val="STTSAlgoritmaContent"/>
        <w:rPr>
          <w:lang w:val="en-ID"/>
        </w:rPr>
      </w:pPr>
      <w:r w:rsidRPr="00F64CB2">
        <w:rPr>
          <w:lang w:val="en-ID"/>
        </w:rPr>
        <w:t xml:space="preserve">      }</w:t>
      </w:r>
    </w:p>
    <w:p w14:paraId="4F3BF31B" w14:textId="7DD3CAD3" w:rsidR="00F64CB2" w:rsidRPr="00F64CB2" w:rsidRDefault="00000000" w:rsidP="00F64CB2">
      <w:pPr>
        <w:pStyle w:val="STTSAlgoritmaContent"/>
        <w:rPr>
          <w:lang w:val="en-ID"/>
        </w:rPr>
      </w:pPr>
      <w:r w:rsidRPr="00F64CB2">
        <w:rPr>
          <w:lang w:val="en-ID"/>
        </w:rPr>
        <w:t xml:space="preserve">   else</w:t>
      </w:r>
    </w:p>
    <w:p w14:paraId="49EA2348" w14:textId="772E8422" w:rsidR="00F64CB2" w:rsidRPr="00F64CB2" w:rsidRDefault="00000000" w:rsidP="00F64CB2">
      <w:pPr>
        <w:pStyle w:val="STTSAlgoritmaContent"/>
        <w:rPr>
          <w:lang w:val="en-ID"/>
        </w:rPr>
      </w:pPr>
      <w:r w:rsidRPr="00F64CB2">
        <w:rPr>
          <w:lang w:val="en-ID"/>
        </w:rPr>
        <w:t xml:space="preserve">      {</w:t>
      </w:r>
    </w:p>
    <w:p w14:paraId="36585E25" w14:textId="0FBD9331" w:rsidR="00F64CB2" w:rsidRPr="00F64CB2" w:rsidRDefault="00000000" w:rsidP="00F64CB2">
      <w:pPr>
        <w:pStyle w:val="STTSAlgoritmaContent"/>
        <w:rPr>
          <w:lang w:val="en-ID"/>
        </w:rPr>
      </w:pPr>
      <w:r w:rsidRPr="00F64CB2">
        <w:rPr>
          <w:lang w:val="en-ID"/>
        </w:rPr>
        <w:t xml:space="preserve">      </w:t>
      </w:r>
      <w:r>
        <w:rPr>
          <w:lang w:val="en-ID"/>
        </w:rPr>
        <w:t xml:space="preserve">   </w:t>
      </w:r>
      <w:r w:rsidRPr="00F64CB2">
        <w:rPr>
          <w:lang w:val="en-ID"/>
        </w:rPr>
        <w:t>sessionWordsMastered++;</w:t>
      </w:r>
    </w:p>
    <w:p w14:paraId="772074E0" w14:textId="6894C8A5" w:rsidR="00F64CB2" w:rsidRPr="00F64CB2" w:rsidRDefault="00000000" w:rsidP="00F64CB2">
      <w:pPr>
        <w:pStyle w:val="STTSAlgoritmaContent"/>
        <w:rPr>
          <w:lang w:val="en-ID"/>
        </w:rPr>
      </w:pPr>
      <w:r w:rsidRPr="00F64CB2">
        <w:rPr>
          <w:lang w:val="en-ID"/>
        </w:rPr>
        <w:t xml:space="preserve">      }</w:t>
      </w:r>
    </w:p>
    <w:p w14:paraId="3330A17F" w14:textId="2EE25376" w:rsidR="00F64CB2" w:rsidRPr="00F64CB2" w:rsidRDefault="00000000" w:rsidP="00F64CB2">
      <w:pPr>
        <w:pStyle w:val="STTSAlgoritmaContent"/>
        <w:rPr>
          <w:lang w:val="en-ID"/>
        </w:rPr>
      </w:pPr>
      <w:r w:rsidRPr="00F64CB2">
        <w:rPr>
          <w:lang w:val="en-ID"/>
        </w:rPr>
        <w:t>}</w:t>
      </w:r>
    </w:p>
    <w:p w14:paraId="47C90AAD" w14:textId="2EE2295A" w:rsidR="00B22B9E" w:rsidRPr="00F64CB2" w:rsidRDefault="00000000" w:rsidP="00F64CB2">
      <w:pPr>
        <w:pStyle w:val="STTSAlgoritmaContent"/>
        <w:rPr>
          <w:lang w:val="en-ID"/>
        </w:rPr>
      </w:pPr>
      <w:r w:rsidRPr="00F64CB2">
        <w:rPr>
          <w:lang w:val="en-ID"/>
        </w:rPr>
        <w:t>ShowRoundSummary();</w:t>
      </w:r>
    </w:p>
    <w:p w14:paraId="30A10B82" w14:textId="77777777" w:rsidR="00B22B9E" w:rsidRDefault="00B22B9E" w:rsidP="00B22B9E">
      <w:pPr>
        <w:pStyle w:val="STTSAlgoritmaContent"/>
        <w:numPr>
          <w:ilvl w:val="0"/>
          <w:numId w:val="0"/>
        </w:numPr>
        <w:ind w:left="360" w:hanging="360"/>
        <w:rPr>
          <w:lang w:val="en-ID"/>
        </w:rPr>
      </w:pPr>
    </w:p>
    <w:p w14:paraId="5FF4A5E2" w14:textId="6574DFFE" w:rsidR="00B47AC8" w:rsidRDefault="00000000" w:rsidP="00B47AC8">
      <w:pPr>
        <w:rPr>
          <w:lang w:val="en-ID"/>
        </w:rPr>
      </w:pPr>
      <w:r w:rsidRPr="00B47AC8">
        <w:t xml:space="preserve">Baris 1 meningkatkan penghitung ronde yang telah diselesaikan, menandai bahwa satu siklus permainan telah berakhir. Baris 2 menampilkan log di konsol untuk memberi informasi visual mengenai penyelesaian ronde saat ini. Baris 4-18 </w:t>
      </w:r>
      <w:r w:rsidRPr="00B47AC8">
        <w:lastRenderedPageBreak/>
        <w:t>melakukan iterasi pada setiap objek atau kosakata yang digunakan di ronde tersebut, memeriksa apakah pemain melakukan kesalahan menggunakan roundMistakeTracker. Baris 8 menetapkan kualitas jawaban, di mana nilai 5 untuk benar tanpa kesalahan dan 1 untuk jawaban yang salah sebelumnya, kemudian memanggil ReportAnswer() untuk mencatat performa pemain. Baris 12 dan 16 menambahkan statistik sesi, memisahkan kata yang dipraktikkan dan kata yang dikuasai. Akhirnya, baris 19 memanggil ShowRoundSummary() untuk menampilkan ringkasan hasil ronde kepada pemain, sehingga mereka dapat menilai progres mereka sebelum melanjutkan ronde berikutnya.</w:t>
      </w:r>
    </w:p>
    <w:p w14:paraId="7BF4A34E" w14:textId="77777777" w:rsidR="00B47AC8" w:rsidRDefault="00B47AC8" w:rsidP="00B22B9E">
      <w:pPr>
        <w:pStyle w:val="STTSAlgoritmaContent"/>
        <w:numPr>
          <w:ilvl w:val="0"/>
          <w:numId w:val="0"/>
        </w:numPr>
        <w:ind w:left="360" w:hanging="360"/>
        <w:rPr>
          <w:lang w:val="en-ID"/>
        </w:rPr>
      </w:pPr>
    </w:p>
    <w:p w14:paraId="41B2C97F" w14:textId="33B34D33" w:rsidR="00E07264" w:rsidRPr="006626E5" w:rsidRDefault="00000000" w:rsidP="00E07264">
      <w:pPr>
        <w:pStyle w:val="STTSAlgoritma"/>
      </w:pPr>
      <w:r>
        <w:t xml:space="preserve">Segmen Program </w:t>
      </w:r>
      <w:r w:rsidR="00DE4A3C">
        <w:t>5</w:t>
      </w:r>
      <w:r>
        <w:t>.</w:t>
      </w:r>
      <w:r w:rsidR="00E00577">
        <w:t>50</w:t>
      </w:r>
      <w:r>
        <w:t xml:space="preserve"> Script ShowSessionSummary</w:t>
      </w:r>
    </w:p>
    <w:p w14:paraId="02E8E1BC" w14:textId="77777777" w:rsidR="00E07264" w:rsidRPr="00B47AC8" w:rsidRDefault="00000000">
      <w:pPr>
        <w:pStyle w:val="STTSAlgoritmaContent"/>
        <w:numPr>
          <w:ilvl w:val="0"/>
          <w:numId w:val="47"/>
        </w:numPr>
        <w:rPr>
          <w:lang w:val="en-ID"/>
        </w:rPr>
      </w:pPr>
      <w:r w:rsidRPr="00B47AC8">
        <w:rPr>
          <w:lang w:val="en-ID"/>
        </w:rPr>
        <w:t>if (summaryPanel != null)</w:t>
      </w:r>
    </w:p>
    <w:p w14:paraId="3B289F8C" w14:textId="77777777" w:rsidR="00E07264" w:rsidRPr="007E184C" w:rsidRDefault="00000000" w:rsidP="00E07264">
      <w:pPr>
        <w:pStyle w:val="STTSAlgoritmaContent"/>
        <w:rPr>
          <w:lang w:val="en-ID"/>
        </w:rPr>
      </w:pPr>
      <w:r w:rsidRPr="007E184C">
        <w:rPr>
          <w:lang w:val="en-ID"/>
        </w:rPr>
        <w:t>{</w:t>
      </w:r>
    </w:p>
    <w:p w14:paraId="207D84D2" w14:textId="77777777" w:rsidR="00E07264" w:rsidRPr="007E184C" w:rsidRDefault="00000000" w:rsidP="00E07264">
      <w:pPr>
        <w:pStyle w:val="STTSAlgoritmaContent"/>
        <w:rPr>
          <w:lang w:val="en-ID"/>
        </w:rPr>
      </w:pPr>
      <w:r>
        <w:rPr>
          <w:lang w:val="en-ID"/>
        </w:rPr>
        <w:t xml:space="preserve">   </w:t>
      </w:r>
      <w:r w:rsidRPr="007E184C">
        <w:rPr>
          <w:lang w:val="en-ID"/>
        </w:rPr>
        <w:t>if (summaryStatsText != null)</w:t>
      </w:r>
    </w:p>
    <w:p w14:paraId="0A5D374C" w14:textId="77777777" w:rsidR="00E07264" w:rsidRPr="007E184C" w:rsidRDefault="00000000" w:rsidP="00E07264">
      <w:pPr>
        <w:pStyle w:val="STTSAlgoritmaContent"/>
        <w:rPr>
          <w:lang w:val="en-ID"/>
        </w:rPr>
      </w:pPr>
      <w:r w:rsidRPr="007E184C">
        <w:rPr>
          <w:lang w:val="en-ID"/>
        </w:rPr>
        <w:t xml:space="preserve">   {</w:t>
      </w:r>
    </w:p>
    <w:p w14:paraId="351F0B45" w14:textId="77777777" w:rsidR="00E07264" w:rsidRDefault="00000000" w:rsidP="00E07264">
      <w:pPr>
        <w:pStyle w:val="STTSAlgoritmaContent"/>
        <w:rPr>
          <w:lang w:val="en-ID"/>
        </w:rPr>
      </w:pPr>
      <w:r w:rsidRPr="007E184C">
        <w:rPr>
          <w:lang w:val="en-ID"/>
        </w:rPr>
        <w:t xml:space="preserve">   </w:t>
      </w:r>
      <w:r>
        <w:rPr>
          <w:lang w:val="en-ID"/>
        </w:rPr>
        <w:t xml:space="preserve">    </w:t>
      </w:r>
      <w:r w:rsidRPr="007E184C">
        <w:rPr>
          <w:lang w:val="en-ID"/>
        </w:rPr>
        <w:t xml:space="preserve">float accuracy = sessionWordsMastered + </w:t>
      </w:r>
    </w:p>
    <w:p w14:paraId="03001370" w14:textId="77777777" w:rsidR="00E07264" w:rsidRPr="007E184C" w:rsidRDefault="00000000" w:rsidP="00E07264">
      <w:pPr>
        <w:pStyle w:val="STTSAlgoritmaContent"/>
        <w:rPr>
          <w:lang w:val="en-ID"/>
        </w:rPr>
      </w:pPr>
      <w:r>
        <w:rPr>
          <w:lang w:val="en-ID"/>
        </w:rPr>
        <w:t xml:space="preserve">      </w:t>
      </w:r>
      <w:r w:rsidRPr="007E184C">
        <w:rPr>
          <w:lang w:val="en-ID"/>
        </w:rPr>
        <w:t>sessionWordsPracticed &gt; 0</w:t>
      </w:r>
    </w:p>
    <w:p w14:paraId="34F65A19" w14:textId="77777777" w:rsidR="00E07264" w:rsidRDefault="00000000" w:rsidP="00E07264">
      <w:pPr>
        <w:pStyle w:val="STTSAlgoritmaContent"/>
        <w:rPr>
          <w:lang w:val="en-ID"/>
        </w:rPr>
      </w:pPr>
      <w:r w:rsidRPr="007E184C">
        <w:rPr>
          <w:lang w:val="en-ID"/>
        </w:rPr>
        <w:t xml:space="preserve"> </w:t>
      </w:r>
      <w:r>
        <w:rPr>
          <w:lang w:val="en-ID"/>
        </w:rPr>
        <w:t xml:space="preserve">     </w:t>
      </w:r>
      <w:r w:rsidRPr="007E184C">
        <w:rPr>
          <w:lang w:val="en-ID"/>
        </w:rPr>
        <w:t xml:space="preserve">? (float)sessionWordsMastered / (sessionWordsMastered </w:t>
      </w:r>
    </w:p>
    <w:p w14:paraId="69EB4394" w14:textId="77777777" w:rsidR="00E07264" w:rsidRPr="007E184C" w:rsidRDefault="00000000" w:rsidP="00E07264">
      <w:pPr>
        <w:pStyle w:val="STTSAlgoritmaContent"/>
        <w:rPr>
          <w:lang w:val="en-ID"/>
        </w:rPr>
      </w:pPr>
      <w:r>
        <w:rPr>
          <w:lang w:val="en-ID"/>
        </w:rPr>
        <w:t xml:space="preserve">      </w:t>
      </w:r>
      <w:r w:rsidRPr="007E184C">
        <w:rPr>
          <w:lang w:val="en-ID"/>
        </w:rPr>
        <w:t>+ sessionWordsPracticed) * 100</w:t>
      </w:r>
      <w:r>
        <w:rPr>
          <w:lang w:val="en-ID"/>
        </w:rPr>
        <w:t xml:space="preserve"> </w:t>
      </w:r>
      <w:r w:rsidRPr="007E184C">
        <w:rPr>
          <w:lang w:val="en-ID"/>
        </w:rPr>
        <w:t>: 0;</w:t>
      </w:r>
    </w:p>
    <w:p w14:paraId="018C7516" w14:textId="77777777" w:rsidR="00E07264" w:rsidRPr="007E184C" w:rsidRDefault="00E07264" w:rsidP="00E07264">
      <w:pPr>
        <w:pStyle w:val="STTSAlgoritmaContent"/>
        <w:rPr>
          <w:lang w:val="en-ID"/>
        </w:rPr>
      </w:pPr>
    </w:p>
    <w:p w14:paraId="04748B30" w14:textId="77777777" w:rsidR="00E07264" w:rsidRPr="007E184C" w:rsidRDefault="00000000" w:rsidP="00E07264">
      <w:pPr>
        <w:pStyle w:val="STTSAlgoritmaContent"/>
        <w:rPr>
          <w:lang w:val="en-ID"/>
        </w:rPr>
      </w:pPr>
      <w:r w:rsidRPr="007E184C">
        <w:rPr>
          <w:lang w:val="en-ID"/>
        </w:rPr>
        <w:t xml:space="preserve">      summaryStatsText.text = $"</w:t>
      </w:r>
      <w:r w:rsidRPr="007E184C">
        <w:rPr>
          <w:rFonts w:ascii="Segoe UI Emoji" w:hAnsi="Segoe UI Emoji" w:cs="Segoe UI Emoji"/>
          <w:lang w:val="en-ID"/>
        </w:rPr>
        <w:t>🎉</w:t>
      </w:r>
      <w:r w:rsidRPr="007E184C">
        <w:rPr>
          <w:lang w:val="en-ID"/>
        </w:rPr>
        <w:t xml:space="preserve"> SESI SELESAI! </w:t>
      </w:r>
      <w:r w:rsidRPr="007E184C">
        <w:rPr>
          <w:rFonts w:ascii="Segoe UI Emoji" w:hAnsi="Segoe UI Emoji" w:cs="Segoe UI Emoji"/>
          <w:lang w:val="en-ID"/>
        </w:rPr>
        <w:t>🎉</w:t>
      </w:r>
      <w:r w:rsidRPr="007E184C">
        <w:rPr>
          <w:lang w:val="en-ID"/>
        </w:rPr>
        <w:t>\n\n" +</w:t>
      </w:r>
    </w:p>
    <w:p w14:paraId="060C5AC7" w14:textId="77777777" w:rsidR="00E07264" w:rsidRPr="007E184C" w:rsidRDefault="00000000" w:rsidP="00E07264">
      <w:pPr>
        <w:pStyle w:val="STTSAlgoritmaContent"/>
        <w:rPr>
          <w:lang w:val="en-ID"/>
        </w:rPr>
      </w:pPr>
      <w:r w:rsidRPr="007E184C">
        <w:rPr>
          <w:lang w:val="en-ID"/>
        </w:rPr>
        <w:t xml:space="preserve">      $"Total Ronde: {totalRoundsCompleted}\n" +</w:t>
      </w:r>
    </w:p>
    <w:p w14:paraId="230334F5" w14:textId="77777777" w:rsidR="00E07264" w:rsidRPr="007E184C" w:rsidRDefault="00000000" w:rsidP="00E07264">
      <w:pPr>
        <w:pStyle w:val="STTSAlgoritmaContent"/>
        <w:rPr>
          <w:lang w:val="en-ID"/>
        </w:rPr>
      </w:pPr>
      <w:r w:rsidRPr="007E184C">
        <w:rPr>
          <w:lang w:val="en-ID"/>
        </w:rPr>
        <w:t xml:space="preserve">      $"Kata Dikuasai: {sessionWordsMastered}\n" +</w:t>
      </w:r>
    </w:p>
    <w:p w14:paraId="4D135918" w14:textId="77777777" w:rsidR="00E07264" w:rsidRPr="007E184C" w:rsidRDefault="00000000" w:rsidP="00E07264">
      <w:pPr>
        <w:pStyle w:val="STTSAlgoritmaContent"/>
        <w:rPr>
          <w:lang w:val="en-ID"/>
        </w:rPr>
      </w:pPr>
      <w:r w:rsidRPr="007E184C">
        <w:rPr>
          <w:lang w:val="en-ID"/>
        </w:rPr>
        <w:t xml:space="preserve">      $"Kata Perlu Latihan: {sessionWordsPracticed}\n" +</w:t>
      </w:r>
    </w:p>
    <w:p w14:paraId="7A4DDE08" w14:textId="77777777" w:rsidR="00E07264" w:rsidRPr="007E184C" w:rsidRDefault="00000000" w:rsidP="00E07264">
      <w:pPr>
        <w:pStyle w:val="STTSAlgoritmaContent"/>
        <w:rPr>
          <w:lang w:val="en-ID"/>
        </w:rPr>
      </w:pPr>
      <w:r w:rsidRPr="007E184C">
        <w:rPr>
          <w:lang w:val="en-ID"/>
        </w:rPr>
        <w:t xml:space="preserve">      $"Akurasi: {accuracy:F1}%\n\n" +</w:t>
      </w:r>
    </w:p>
    <w:p w14:paraId="184BE3D3" w14:textId="77777777" w:rsidR="00E07264" w:rsidRDefault="00000000" w:rsidP="00E07264">
      <w:pPr>
        <w:pStyle w:val="STTSAlgoritmaContent"/>
        <w:rPr>
          <w:lang w:val="en-ID"/>
        </w:rPr>
      </w:pPr>
      <w:r w:rsidRPr="007E184C">
        <w:rPr>
          <w:lang w:val="en-ID"/>
        </w:rPr>
        <w:t xml:space="preserve">      $"Vocabulary Berbeda: </w:t>
      </w:r>
    </w:p>
    <w:p w14:paraId="326FE680" w14:textId="77777777" w:rsidR="00E07264" w:rsidRPr="007E184C" w:rsidRDefault="00000000" w:rsidP="00E07264">
      <w:pPr>
        <w:pStyle w:val="STTSAlgoritmaContent"/>
        <w:rPr>
          <w:lang w:val="en-ID"/>
        </w:rPr>
      </w:pPr>
      <w:r>
        <w:rPr>
          <w:lang w:val="en-ID"/>
        </w:rPr>
        <w:t xml:space="preserve">      </w:t>
      </w:r>
      <w:r w:rsidRPr="007E184C">
        <w:rPr>
          <w:lang w:val="en-ID"/>
        </w:rPr>
        <w:t>{usedWordsInSession.Count}/{vocabularyDeck.Count}";</w:t>
      </w:r>
    </w:p>
    <w:p w14:paraId="09EA95F8" w14:textId="77777777" w:rsidR="00E07264" w:rsidRPr="007E184C" w:rsidRDefault="00000000" w:rsidP="00E07264">
      <w:pPr>
        <w:pStyle w:val="STTSAlgoritmaContent"/>
        <w:rPr>
          <w:lang w:val="en-ID"/>
        </w:rPr>
      </w:pPr>
      <w:r w:rsidRPr="007E184C">
        <w:rPr>
          <w:lang w:val="en-ID"/>
        </w:rPr>
        <w:t xml:space="preserve">   }</w:t>
      </w:r>
    </w:p>
    <w:p w14:paraId="0787F9ED" w14:textId="77777777" w:rsidR="00E07264" w:rsidRDefault="00000000" w:rsidP="00E07264">
      <w:pPr>
        <w:pStyle w:val="STTSAlgoritmaContent"/>
        <w:rPr>
          <w:lang w:val="en-ID"/>
        </w:rPr>
      </w:pPr>
      <w:r w:rsidRPr="007E184C">
        <w:rPr>
          <w:lang w:val="en-ID"/>
        </w:rPr>
        <w:t xml:space="preserve">   summaryPanel.SetActive(true);</w:t>
      </w:r>
    </w:p>
    <w:p w14:paraId="068BC0BC" w14:textId="77777777" w:rsidR="00E07264" w:rsidRPr="00176535" w:rsidRDefault="00000000" w:rsidP="00E07264">
      <w:pPr>
        <w:pStyle w:val="STTSAlgoritmaContent"/>
        <w:rPr>
          <w:lang w:val="en-ID"/>
        </w:rPr>
      </w:pPr>
      <w:r w:rsidRPr="00176535">
        <w:rPr>
          <w:lang w:val="en-ID"/>
        </w:rPr>
        <w:t>}</w:t>
      </w:r>
    </w:p>
    <w:p w14:paraId="0E322E26" w14:textId="77777777" w:rsidR="00E07264" w:rsidRDefault="00E07264" w:rsidP="00B22B9E">
      <w:pPr>
        <w:pStyle w:val="STTSAlgoritmaContent"/>
        <w:numPr>
          <w:ilvl w:val="0"/>
          <w:numId w:val="0"/>
        </w:numPr>
        <w:ind w:left="360" w:hanging="360"/>
        <w:rPr>
          <w:lang w:val="en-ID"/>
        </w:rPr>
      </w:pPr>
    </w:p>
    <w:p w14:paraId="32BE1830" w14:textId="61E2332C" w:rsidR="00E07264" w:rsidRDefault="00000000" w:rsidP="00B47AC8">
      <w:pPr>
        <w:rPr>
          <w:lang w:val="en-ID"/>
        </w:rPr>
      </w:pPr>
      <w:r w:rsidRPr="00B47AC8">
        <w:t xml:space="preserve">Baris 1 memeriksa apakah panel ringkasan (summaryPanel) telah dihubungkan, memastikan UI siap untuk menampilkan data sesi. Baris 3-16 menghitung dan menampilkan statistik sesi, termasuk akurasi, jumlah ronde yang telah diselesaikan, kata yang dikuasai, kata yang perlu latihan, dan jumlah kosakata berbeda yang telah digunakan dibandingkan total kosakata. Baris 5-8 menghitung persentase akurasi secara dinamis, menjaga agar tidak terjadi pembagian dengan nol jika belum ada kata yang dipelajari. Baris 10-16 menyiapkan teks yang akan ditampilkan di panel ringkasan, menggabungkan semua informasi dalam format yang mudah dipahami oleh pemain. Akhirnya, baris 18 menampilkan panel </w:t>
      </w:r>
      <w:r w:rsidRPr="00B47AC8">
        <w:lastRenderedPageBreak/>
        <w:t>ringkasan ke layar, memungkinkan pemain melihat hasil sesi mereka sebelum memilih untuk melanjutkan ronde berikutnya atau memulai sesi baru.</w:t>
      </w:r>
    </w:p>
    <w:p w14:paraId="0DAF50E3" w14:textId="77777777" w:rsidR="00B47AC8" w:rsidRDefault="00B47AC8" w:rsidP="00B22B9E">
      <w:pPr>
        <w:pStyle w:val="STTSAlgoritmaContent"/>
        <w:numPr>
          <w:ilvl w:val="0"/>
          <w:numId w:val="0"/>
        </w:numPr>
        <w:ind w:left="360" w:hanging="360"/>
        <w:rPr>
          <w:lang w:val="en-ID"/>
        </w:rPr>
      </w:pPr>
    </w:p>
    <w:p w14:paraId="4FAAD68C" w14:textId="655A3468" w:rsidR="00B22B9E" w:rsidRPr="006626E5" w:rsidRDefault="00000000" w:rsidP="00B22B9E">
      <w:pPr>
        <w:pStyle w:val="STTSAlgoritma"/>
      </w:pPr>
      <w:r>
        <w:t xml:space="preserve">Segmen Program </w:t>
      </w:r>
      <w:r w:rsidR="00DE4A3C">
        <w:t>5</w:t>
      </w:r>
      <w:r>
        <w:t>.</w:t>
      </w:r>
      <w:r w:rsidR="00DE4A3C">
        <w:t>5</w:t>
      </w:r>
      <w:r w:rsidR="00E00577">
        <w:t>1</w:t>
      </w:r>
      <w:r>
        <w:t xml:space="preserve"> Script </w:t>
      </w:r>
      <w:r w:rsidR="007E184C">
        <w:t>OnTryAgainButton</w:t>
      </w:r>
    </w:p>
    <w:p w14:paraId="17887D38" w14:textId="4D182EE3" w:rsidR="007E184C" w:rsidRPr="00B47AC8" w:rsidRDefault="00000000">
      <w:pPr>
        <w:pStyle w:val="STTSAlgoritmaContent"/>
        <w:numPr>
          <w:ilvl w:val="0"/>
          <w:numId w:val="48"/>
        </w:numPr>
        <w:rPr>
          <w:lang w:val="en-ID"/>
        </w:rPr>
      </w:pPr>
      <w:r w:rsidRPr="00B47AC8">
        <w:rPr>
          <w:lang w:val="en-ID"/>
        </w:rPr>
        <w:t>sessionWordsMastered = 0;</w:t>
      </w:r>
    </w:p>
    <w:p w14:paraId="6A389965" w14:textId="33CB9A13" w:rsidR="007E184C" w:rsidRPr="007E184C" w:rsidRDefault="00000000" w:rsidP="007E184C">
      <w:pPr>
        <w:pStyle w:val="STTSAlgoritmaContent"/>
        <w:rPr>
          <w:lang w:val="en-ID"/>
        </w:rPr>
      </w:pPr>
      <w:r w:rsidRPr="007E184C">
        <w:rPr>
          <w:lang w:val="en-ID"/>
        </w:rPr>
        <w:t>sessionWordsPracticed = 0;</w:t>
      </w:r>
    </w:p>
    <w:p w14:paraId="18619F8B" w14:textId="24E29C0D" w:rsidR="007E184C" w:rsidRPr="007E184C" w:rsidRDefault="00000000" w:rsidP="007E184C">
      <w:pPr>
        <w:pStyle w:val="STTSAlgoritmaContent"/>
        <w:rPr>
          <w:lang w:val="en-ID"/>
        </w:rPr>
      </w:pPr>
      <w:r w:rsidRPr="007E184C">
        <w:rPr>
          <w:lang w:val="en-ID"/>
        </w:rPr>
        <w:t>totalRoundsCompleted = 0;</w:t>
      </w:r>
    </w:p>
    <w:p w14:paraId="743267E4" w14:textId="24896DB3" w:rsidR="007E184C" w:rsidRPr="007E184C" w:rsidRDefault="00000000" w:rsidP="007E184C">
      <w:pPr>
        <w:pStyle w:val="STTSAlgoritmaContent"/>
        <w:rPr>
          <w:lang w:val="en-ID"/>
        </w:rPr>
      </w:pPr>
      <w:r w:rsidRPr="007E184C">
        <w:rPr>
          <w:lang w:val="en-ID"/>
        </w:rPr>
        <w:t>usedWordsInSession.Clear();</w:t>
      </w:r>
    </w:p>
    <w:p w14:paraId="4CC89235" w14:textId="474230BD" w:rsidR="007E184C" w:rsidRPr="007E184C" w:rsidRDefault="00000000" w:rsidP="007E184C">
      <w:pPr>
        <w:pStyle w:val="STTSAlgoritmaContent"/>
        <w:rPr>
          <w:lang w:val="en-ID"/>
        </w:rPr>
      </w:pPr>
      <w:r w:rsidRPr="007E184C">
        <w:rPr>
          <w:lang w:val="en-ID"/>
        </w:rPr>
        <w:t>recentlyUsedWords.Clear();</w:t>
      </w:r>
    </w:p>
    <w:p w14:paraId="459DE92C" w14:textId="77777777" w:rsidR="007E184C" w:rsidRPr="007E184C" w:rsidRDefault="007E184C" w:rsidP="007E184C">
      <w:pPr>
        <w:pStyle w:val="STTSAlgoritmaContent"/>
        <w:rPr>
          <w:lang w:val="en-ID"/>
        </w:rPr>
      </w:pPr>
    </w:p>
    <w:p w14:paraId="6BB26F6A" w14:textId="51548BCA" w:rsidR="007E184C" w:rsidRPr="007E184C" w:rsidRDefault="00000000" w:rsidP="007E184C">
      <w:pPr>
        <w:pStyle w:val="STTSAlgoritmaContent"/>
        <w:rPr>
          <w:lang w:val="en-ID"/>
        </w:rPr>
      </w:pPr>
      <w:r w:rsidRPr="007E184C">
        <w:rPr>
          <w:lang w:val="en-ID"/>
        </w:rPr>
        <w:t>foreach (var item in vocabularyDeck)</w:t>
      </w:r>
    </w:p>
    <w:p w14:paraId="37691B69" w14:textId="3383A903" w:rsidR="007E184C" w:rsidRPr="007E184C" w:rsidRDefault="00000000" w:rsidP="007E184C">
      <w:pPr>
        <w:pStyle w:val="STTSAlgoritmaContent"/>
        <w:rPr>
          <w:lang w:val="en-ID"/>
        </w:rPr>
      </w:pPr>
      <w:r w:rsidRPr="007E184C">
        <w:rPr>
          <w:lang w:val="en-ID"/>
        </w:rPr>
        <w:t>{</w:t>
      </w:r>
    </w:p>
    <w:p w14:paraId="564D662E" w14:textId="198A8F5F" w:rsidR="007E184C" w:rsidRPr="007E184C" w:rsidRDefault="00000000" w:rsidP="007E184C">
      <w:pPr>
        <w:pStyle w:val="STTSAlgoritmaContent"/>
        <w:rPr>
          <w:lang w:val="en-ID"/>
        </w:rPr>
      </w:pPr>
      <w:r>
        <w:rPr>
          <w:lang w:val="en-ID"/>
        </w:rPr>
        <w:t xml:space="preserve">   </w:t>
      </w:r>
      <w:r w:rsidRPr="007E184C">
        <w:rPr>
          <w:lang w:val="en-ID"/>
        </w:rPr>
        <w:t>item.interval = 0;</w:t>
      </w:r>
    </w:p>
    <w:p w14:paraId="7255E726" w14:textId="73AAEE4C" w:rsidR="007E184C" w:rsidRPr="007E184C" w:rsidRDefault="00000000" w:rsidP="007E184C">
      <w:pPr>
        <w:pStyle w:val="STTSAlgoritmaContent"/>
        <w:rPr>
          <w:lang w:val="en-ID"/>
        </w:rPr>
      </w:pPr>
      <w:r w:rsidRPr="007E184C">
        <w:rPr>
          <w:lang w:val="en-ID"/>
        </w:rPr>
        <w:t xml:space="preserve">   item.easeFactor = 2.5f;</w:t>
      </w:r>
    </w:p>
    <w:p w14:paraId="649180FB" w14:textId="7F84E20D" w:rsidR="007E184C" w:rsidRPr="007E184C" w:rsidRDefault="00000000" w:rsidP="007E184C">
      <w:pPr>
        <w:pStyle w:val="STTSAlgoritmaContent"/>
        <w:rPr>
          <w:lang w:val="en-ID"/>
        </w:rPr>
      </w:pPr>
      <w:r w:rsidRPr="007E184C">
        <w:rPr>
          <w:lang w:val="en-ID"/>
        </w:rPr>
        <w:t xml:space="preserve">   item.nextReviewDate = DateTime.Today;</w:t>
      </w:r>
    </w:p>
    <w:p w14:paraId="3D0E17D7" w14:textId="27E10416" w:rsidR="007E184C" w:rsidRPr="007E184C" w:rsidRDefault="00000000" w:rsidP="007E184C">
      <w:pPr>
        <w:pStyle w:val="STTSAlgoritmaContent"/>
        <w:rPr>
          <w:lang w:val="en-ID"/>
        </w:rPr>
      </w:pPr>
      <w:r w:rsidRPr="007E184C">
        <w:rPr>
          <w:lang w:val="en-ID"/>
        </w:rPr>
        <w:t>}</w:t>
      </w:r>
    </w:p>
    <w:p w14:paraId="60B57A35" w14:textId="77777777" w:rsidR="007E184C" w:rsidRPr="007E184C" w:rsidRDefault="007E184C" w:rsidP="007E184C">
      <w:pPr>
        <w:pStyle w:val="STTSAlgoritmaContent"/>
        <w:rPr>
          <w:lang w:val="en-ID"/>
        </w:rPr>
      </w:pPr>
    </w:p>
    <w:p w14:paraId="1C1C1632" w14:textId="77777777" w:rsidR="007E184C" w:rsidRDefault="00000000" w:rsidP="007E184C">
      <w:pPr>
        <w:pStyle w:val="STTSAlgoritmaContent"/>
        <w:rPr>
          <w:lang w:val="en-ID"/>
        </w:rPr>
      </w:pPr>
      <w:r w:rsidRPr="007E184C">
        <w:rPr>
          <w:lang w:val="en-ID"/>
        </w:rPr>
        <w:t>StartNewRound();</w:t>
      </w:r>
    </w:p>
    <w:p w14:paraId="2D5F7860" w14:textId="2DCE0304" w:rsidR="00B47AC8" w:rsidRDefault="00000000" w:rsidP="00B47AC8">
      <w:pPr>
        <w:pStyle w:val="STTSAlgoritmaContent"/>
        <w:rPr>
          <w:lang w:val="en-ID"/>
        </w:rPr>
      </w:pPr>
      <w:r w:rsidRPr="004F1D8D">
        <w:rPr>
          <w:lang w:val="en-ID"/>
        </w:rPr>
        <w:t>}</w:t>
      </w:r>
    </w:p>
    <w:p w14:paraId="38A580B2" w14:textId="77777777" w:rsidR="00B47AC8" w:rsidRDefault="00B47AC8" w:rsidP="00B47AC8">
      <w:pPr>
        <w:pStyle w:val="STTSAlgoritmaContent"/>
        <w:numPr>
          <w:ilvl w:val="0"/>
          <w:numId w:val="0"/>
        </w:numPr>
        <w:ind w:left="360" w:hanging="360"/>
        <w:rPr>
          <w:lang w:val="en-ID"/>
        </w:rPr>
      </w:pPr>
    </w:p>
    <w:p w14:paraId="005B4E55" w14:textId="359F8CEB" w:rsidR="00B47AC8" w:rsidRDefault="00000000" w:rsidP="00B47AC8">
      <w:pPr>
        <w:rPr>
          <w:lang w:val="en-ID"/>
        </w:rPr>
      </w:pPr>
      <w:r w:rsidRPr="00B47AC8">
        <w:t>Baris 1-3 mereset statistik sesi, termasuk jumlah kata yang dikuasai, jumlah kata yang perlu latihan, dan total ronde yang telah diselesaikan, sehingga sesi baru dimulai dari kondisi awal. Baris 4-5 membersihkan daftar kata yang telah digunakan selama sesi serta daftar kata terbaru yang digunakan, memastikan tidak ada pengulangan data dari sesi sebelumnya. Baris 7-12 menginisialisasi ulang semua item kosakata dalam vocabularyDeck, menyetel interval pengulangan menjadi 0, faktor kemudahan menjadi 2,5, dan tanggal review berikutnya ke hari ini, sehingga setiap kata siap untuk dipelajari kembali dari awal. Akhirnya, baris 14 memanggil fungsi StartNewRound(), yang memulai ronde pertama dari sesi baru, sehingga pemain dapat langsung memulai ulang permainan dengan kondisi bersih dan tersusun rapi.</w:t>
      </w:r>
    </w:p>
    <w:p w14:paraId="1B472DDB" w14:textId="77777777" w:rsidR="00B47AC8" w:rsidRPr="00B47AC8" w:rsidRDefault="00B47AC8" w:rsidP="00B47AC8">
      <w:pPr>
        <w:pStyle w:val="STTSAlgoritmaContent"/>
        <w:numPr>
          <w:ilvl w:val="0"/>
          <w:numId w:val="0"/>
        </w:numPr>
        <w:ind w:left="360" w:hanging="360"/>
        <w:rPr>
          <w:lang w:val="en-ID"/>
        </w:rPr>
      </w:pPr>
    </w:p>
    <w:p w14:paraId="4CAC4D22" w14:textId="28997053" w:rsidR="00B22B9E" w:rsidRPr="006626E5" w:rsidRDefault="00000000" w:rsidP="00B22B9E">
      <w:pPr>
        <w:pStyle w:val="STTSAlgoritma"/>
      </w:pPr>
      <w:r>
        <w:t xml:space="preserve">Segmen Program </w:t>
      </w:r>
      <w:r w:rsidR="00DE4A3C">
        <w:t>5</w:t>
      </w:r>
      <w:r>
        <w:t>.</w:t>
      </w:r>
      <w:r w:rsidR="00DE4A3C">
        <w:t>5</w:t>
      </w:r>
      <w:r w:rsidR="00E00577">
        <w:t>2</w:t>
      </w:r>
      <w:r>
        <w:t xml:space="preserve"> </w:t>
      </w:r>
      <w:r w:rsidR="007E184C">
        <w:t>OnContinueButton</w:t>
      </w:r>
    </w:p>
    <w:p w14:paraId="3B08E9D9" w14:textId="754EB0E9" w:rsidR="007E184C" w:rsidRPr="00B47AC8" w:rsidRDefault="00000000">
      <w:pPr>
        <w:pStyle w:val="STTSAlgoritmaContent"/>
        <w:numPr>
          <w:ilvl w:val="0"/>
          <w:numId w:val="49"/>
        </w:numPr>
        <w:rPr>
          <w:lang w:val="en-ID"/>
        </w:rPr>
      </w:pPr>
      <w:r w:rsidRPr="00B47AC8">
        <w:rPr>
          <w:lang w:val="en-ID"/>
        </w:rPr>
        <w:t>if (summaryPanel != null)</w:t>
      </w:r>
    </w:p>
    <w:p w14:paraId="60000C96" w14:textId="66E5CEB5" w:rsidR="007E184C" w:rsidRPr="007E184C" w:rsidRDefault="00000000" w:rsidP="007E184C">
      <w:pPr>
        <w:pStyle w:val="STTSAlgoritmaContent"/>
        <w:rPr>
          <w:lang w:val="en-ID"/>
        </w:rPr>
      </w:pPr>
      <w:r w:rsidRPr="007E184C">
        <w:rPr>
          <w:lang w:val="en-ID"/>
        </w:rPr>
        <w:t>{</w:t>
      </w:r>
    </w:p>
    <w:p w14:paraId="7CEFBFC3" w14:textId="0E2D4F49" w:rsidR="007E184C" w:rsidRPr="007E184C" w:rsidRDefault="00000000" w:rsidP="007E184C">
      <w:pPr>
        <w:pStyle w:val="STTSAlgoritmaContent"/>
        <w:rPr>
          <w:lang w:val="en-ID"/>
        </w:rPr>
      </w:pPr>
      <w:r>
        <w:rPr>
          <w:lang w:val="en-ID"/>
        </w:rPr>
        <w:t xml:space="preserve">   </w:t>
      </w:r>
      <w:r w:rsidRPr="007E184C">
        <w:rPr>
          <w:lang w:val="en-ID"/>
        </w:rPr>
        <w:t>summaryPanel.SetActive(false);</w:t>
      </w:r>
    </w:p>
    <w:p w14:paraId="3E0B7E9F" w14:textId="77777777" w:rsidR="007E184C" w:rsidRDefault="00000000" w:rsidP="007E184C">
      <w:pPr>
        <w:pStyle w:val="STTSAlgoritmaContent"/>
        <w:rPr>
          <w:lang w:val="en-ID"/>
        </w:rPr>
      </w:pPr>
      <w:r w:rsidRPr="007E184C">
        <w:rPr>
          <w:lang w:val="en-ID"/>
        </w:rPr>
        <w:t>}</w:t>
      </w:r>
    </w:p>
    <w:p w14:paraId="5CF02A7D" w14:textId="6A6D6AEB" w:rsidR="00176535" w:rsidRPr="00E07264" w:rsidRDefault="00000000" w:rsidP="00E07264">
      <w:pPr>
        <w:pStyle w:val="STTSAlgoritmaContent"/>
        <w:rPr>
          <w:lang w:val="en-ID"/>
        </w:rPr>
      </w:pPr>
      <w:r w:rsidRPr="007E184C">
        <w:rPr>
          <w:lang w:val="en-ID"/>
        </w:rPr>
        <w:t>StartNewRound();</w:t>
      </w:r>
    </w:p>
    <w:p w14:paraId="1098BB56" w14:textId="77777777" w:rsidR="0002644C" w:rsidRDefault="0002644C" w:rsidP="00E07264">
      <w:pPr>
        <w:pStyle w:val="STTSAlgoritmaContent"/>
        <w:numPr>
          <w:ilvl w:val="0"/>
          <w:numId w:val="0"/>
        </w:numPr>
        <w:rPr>
          <w:rFonts w:ascii="Cascadia Mono" w:hAnsi="Cascadia Mono" w:cs="Cascadia Mono"/>
          <w:color w:val="000000"/>
          <w:sz w:val="19"/>
          <w:szCs w:val="19"/>
          <w:lang w:val="en-ID"/>
        </w:rPr>
      </w:pPr>
    </w:p>
    <w:p w14:paraId="0A2A9AAD" w14:textId="77777777" w:rsidR="00523EE0" w:rsidRDefault="00000000" w:rsidP="00F26B28">
      <w:pPr>
        <w:rPr>
          <w:b/>
          <w:bCs/>
          <w:lang w:val="id-ID"/>
        </w:rPr>
      </w:pPr>
      <w:r w:rsidRPr="00B47AC8">
        <w:t xml:space="preserve">Baris 1-4 mengecek apakah panel ringkasan sesi (summaryPanel) sedang aktif, dan jika iya, panel tersebut disembunyikan dengan SetActive(false), sehingga tampilan layar kembali bersih sebelum ronde baru dimulai. Baris 5 memanggil </w:t>
      </w:r>
      <w:r w:rsidRPr="00B47AC8">
        <w:lastRenderedPageBreak/>
        <w:t>fungsi StartNewRound(), yang secara otomatis memulai ronde pertama dari sesi baru atau ronde berikutnya, menyiapkan semua zona, objek, dan kosakata sesuai mekanisme yang telah diatur sebelumnya. Dengan langkah ini, pemain dapat melanjutkan permainan tanpa gangguan visual dari ringkasan sesi sebelumnya, memastikan transisi antar ronde atau sesi berjalan lancar dan intuitif</w:t>
      </w:r>
      <w:r w:rsidR="0002644C" w:rsidRPr="00E07264">
        <w:rPr>
          <w:b/>
          <w:bCs/>
          <w:lang w:val="id-ID"/>
        </w:rPr>
        <w:br w:type="page"/>
      </w:r>
    </w:p>
    <w:sectPr w:rsidR="00523EE0" w:rsidSect="0093168E">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1418" w:footer="851" w:gutter="0"/>
      <w:pgNumType w:start="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4A25" w14:textId="77777777" w:rsidR="00B46DC1" w:rsidRDefault="00B46DC1" w:rsidP="00A1571D">
      <w:pPr>
        <w:spacing w:line="240" w:lineRule="auto"/>
      </w:pPr>
      <w:r>
        <w:separator/>
      </w:r>
    </w:p>
  </w:endnote>
  <w:endnote w:type="continuationSeparator" w:id="0">
    <w:p w14:paraId="0DCA7AB2" w14:textId="77777777" w:rsidR="00B46DC1" w:rsidRDefault="00B46DC1"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132A" w14:textId="10D15DBA" w:rsidR="00B81032" w:rsidRDefault="00000000" w:rsidP="00A04675">
    <w:pPr>
      <w:pStyle w:val="Footer"/>
      <w:ind w:firstLine="0"/>
      <w:jc w:val="center"/>
    </w:pPr>
    <w:r>
      <w:t>B-2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5109" w14:textId="5D304A1B" w:rsidR="002043A5" w:rsidRDefault="002043A5" w:rsidP="00EB1F19">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030914"/>
      <w:docPartObj>
        <w:docPartGallery w:val="Page Numbers (Bottom of Page)"/>
        <w:docPartUnique/>
      </w:docPartObj>
    </w:sdtPr>
    <w:sdtEndPr>
      <w:rPr>
        <w:noProof/>
      </w:rPr>
    </w:sdtEndPr>
    <w:sdtContent>
      <w:p w14:paraId="466B31B6" w14:textId="0F139B2B" w:rsidR="002D7051" w:rsidRPr="00523EE0" w:rsidRDefault="00000000" w:rsidP="00523EE0">
        <w:pPr>
          <w:pStyle w:val="Footer"/>
          <w:ind w:firstLine="0"/>
          <w:jc w:val="center"/>
        </w:pPr>
        <w:r>
          <w:fldChar w:fldCharType="begin"/>
        </w:r>
        <w:r>
          <w:instrText xml:space="preserve"> PAGE   \* MERGEFORMAT </w:instrText>
        </w:r>
        <w:r>
          <w:fldChar w:fldCharType="separate"/>
        </w:r>
        <w:r>
          <w:rPr>
            <w:noProof/>
          </w:rPr>
          <w:t>112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9C769" w14:textId="77777777" w:rsidR="00B46DC1" w:rsidRDefault="00B46DC1" w:rsidP="00654C90">
      <w:pPr>
        <w:spacing w:line="240" w:lineRule="auto"/>
        <w:ind w:firstLine="0"/>
      </w:pPr>
      <w:r>
        <w:separator/>
      </w:r>
    </w:p>
  </w:footnote>
  <w:footnote w:type="continuationSeparator" w:id="0">
    <w:p w14:paraId="6D014624" w14:textId="77777777" w:rsidR="00B46DC1" w:rsidRDefault="00B46DC1" w:rsidP="00A157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1B8C" w14:textId="77777777" w:rsidR="00B81032" w:rsidRDefault="00B8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39899"/>
      <w:docPartObj>
        <w:docPartGallery w:val="Page Numbers (Top of Page)"/>
        <w:docPartUnique/>
      </w:docPartObj>
    </w:sdtPr>
    <w:sdtEndPr>
      <w:rPr>
        <w:noProof/>
      </w:rPr>
    </w:sdtEndPr>
    <w:sdtContent>
      <w:p w14:paraId="2A8E9DAC" w14:textId="24FD3EA9" w:rsidR="00A95AB6" w:rsidRDefault="00A95AB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5C1A84" w14:textId="1EF81794" w:rsidR="002043A5" w:rsidRDefault="002043A5" w:rsidP="00AB2806">
    <w:pPr>
      <w:pStyle w:val="Header"/>
      <w:tabs>
        <w:tab w:val="clear" w:pos="4680"/>
        <w:tab w:val="clear" w:pos="9360"/>
      </w:tabs>
      <w:ind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8BFB" w14:textId="77777777" w:rsidR="002D7051" w:rsidRDefault="002D70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C852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E1B5D"/>
    <w:multiLevelType w:val="hybridMultilevel"/>
    <w:tmpl w:val="F6D6F37A"/>
    <w:lvl w:ilvl="0" w:tplc="F2AC6048">
      <w:start w:val="1"/>
      <w:numFmt w:val="bullet"/>
      <w:lvlText w:val=""/>
      <w:lvlJc w:val="left"/>
      <w:pPr>
        <w:ind w:left="720" w:hanging="360"/>
      </w:pPr>
      <w:rPr>
        <w:rFonts w:ascii="Symbol" w:hAnsi="Symbol" w:hint="default"/>
      </w:rPr>
    </w:lvl>
    <w:lvl w:ilvl="1" w:tplc="09E4CA32" w:tentative="1">
      <w:start w:val="1"/>
      <w:numFmt w:val="bullet"/>
      <w:lvlText w:val="o"/>
      <w:lvlJc w:val="left"/>
      <w:pPr>
        <w:ind w:left="1440" w:hanging="360"/>
      </w:pPr>
      <w:rPr>
        <w:rFonts w:ascii="Courier New" w:hAnsi="Courier New" w:cs="Courier New" w:hint="default"/>
      </w:rPr>
    </w:lvl>
    <w:lvl w:ilvl="2" w:tplc="86E0CC7E" w:tentative="1">
      <w:start w:val="1"/>
      <w:numFmt w:val="bullet"/>
      <w:lvlText w:val=""/>
      <w:lvlJc w:val="left"/>
      <w:pPr>
        <w:ind w:left="2160" w:hanging="360"/>
      </w:pPr>
      <w:rPr>
        <w:rFonts w:ascii="Wingdings" w:hAnsi="Wingdings" w:hint="default"/>
      </w:rPr>
    </w:lvl>
    <w:lvl w:ilvl="3" w:tplc="9FF4D05E" w:tentative="1">
      <w:start w:val="1"/>
      <w:numFmt w:val="bullet"/>
      <w:lvlText w:val=""/>
      <w:lvlJc w:val="left"/>
      <w:pPr>
        <w:ind w:left="2880" w:hanging="360"/>
      </w:pPr>
      <w:rPr>
        <w:rFonts w:ascii="Symbol" w:hAnsi="Symbol" w:hint="default"/>
      </w:rPr>
    </w:lvl>
    <w:lvl w:ilvl="4" w:tplc="575E0B5A" w:tentative="1">
      <w:start w:val="1"/>
      <w:numFmt w:val="bullet"/>
      <w:lvlText w:val="o"/>
      <w:lvlJc w:val="left"/>
      <w:pPr>
        <w:ind w:left="3600" w:hanging="360"/>
      </w:pPr>
      <w:rPr>
        <w:rFonts w:ascii="Courier New" w:hAnsi="Courier New" w:cs="Courier New" w:hint="default"/>
      </w:rPr>
    </w:lvl>
    <w:lvl w:ilvl="5" w:tplc="DF18299E" w:tentative="1">
      <w:start w:val="1"/>
      <w:numFmt w:val="bullet"/>
      <w:lvlText w:val=""/>
      <w:lvlJc w:val="left"/>
      <w:pPr>
        <w:ind w:left="4320" w:hanging="360"/>
      </w:pPr>
      <w:rPr>
        <w:rFonts w:ascii="Wingdings" w:hAnsi="Wingdings" w:hint="default"/>
      </w:rPr>
    </w:lvl>
    <w:lvl w:ilvl="6" w:tplc="072C8698" w:tentative="1">
      <w:start w:val="1"/>
      <w:numFmt w:val="bullet"/>
      <w:lvlText w:val=""/>
      <w:lvlJc w:val="left"/>
      <w:pPr>
        <w:ind w:left="5040" w:hanging="360"/>
      </w:pPr>
      <w:rPr>
        <w:rFonts w:ascii="Symbol" w:hAnsi="Symbol" w:hint="default"/>
      </w:rPr>
    </w:lvl>
    <w:lvl w:ilvl="7" w:tplc="DD8A882C" w:tentative="1">
      <w:start w:val="1"/>
      <w:numFmt w:val="bullet"/>
      <w:lvlText w:val="o"/>
      <w:lvlJc w:val="left"/>
      <w:pPr>
        <w:ind w:left="5760" w:hanging="360"/>
      </w:pPr>
      <w:rPr>
        <w:rFonts w:ascii="Courier New" w:hAnsi="Courier New" w:cs="Courier New" w:hint="default"/>
      </w:rPr>
    </w:lvl>
    <w:lvl w:ilvl="8" w:tplc="6596C7E8" w:tentative="1">
      <w:start w:val="1"/>
      <w:numFmt w:val="bullet"/>
      <w:lvlText w:val=""/>
      <w:lvlJc w:val="left"/>
      <w:pPr>
        <w:ind w:left="6480" w:hanging="360"/>
      </w:pPr>
      <w:rPr>
        <w:rFonts w:ascii="Wingdings" w:hAnsi="Wingdings" w:hint="default"/>
      </w:rPr>
    </w:lvl>
  </w:abstractNum>
  <w:abstractNum w:abstractNumId="2" w15:restartNumberingAfterBreak="0">
    <w:nsid w:val="08694F37"/>
    <w:multiLevelType w:val="hybridMultilevel"/>
    <w:tmpl w:val="D31202E4"/>
    <w:lvl w:ilvl="0" w:tplc="A1084E06">
      <w:start w:val="1"/>
      <w:numFmt w:val="decimal"/>
      <w:lvlText w:val="%1."/>
      <w:lvlJc w:val="left"/>
      <w:pPr>
        <w:ind w:left="1797" w:hanging="360"/>
      </w:pPr>
    </w:lvl>
    <w:lvl w:ilvl="1" w:tplc="D2E63DAC" w:tentative="1">
      <w:start w:val="1"/>
      <w:numFmt w:val="lowerLetter"/>
      <w:lvlText w:val="%2."/>
      <w:lvlJc w:val="left"/>
      <w:pPr>
        <w:ind w:left="2160" w:hanging="360"/>
      </w:pPr>
    </w:lvl>
    <w:lvl w:ilvl="2" w:tplc="7E16B1B8" w:tentative="1">
      <w:start w:val="1"/>
      <w:numFmt w:val="lowerRoman"/>
      <w:lvlText w:val="%3."/>
      <w:lvlJc w:val="right"/>
      <w:pPr>
        <w:ind w:left="2880" w:hanging="180"/>
      </w:pPr>
    </w:lvl>
    <w:lvl w:ilvl="3" w:tplc="824034FA" w:tentative="1">
      <w:start w:val="1"/>
      <w:numFmt w:val="decimal"/>
      <w:lvlText w:val="%4."/>
      <w:lvlJc w:val="left"/>
      <w:pPr>
        <w:ind w:left="3600" w:hanging="360"/>
      </w:pPr>
    </w:lvl>
    <w:lvl w:ilvl="4" w:tplc="E654CDFC" w:tentative="1">
      <w:start w:val="1"/>
      <w:numFmt w:val="lowerLetter"/>
      <w:lvlText w:val="%5."/>
      <w:lvlJc w:val="left"/>
      <w:pPr>
        <w:ind w:left="4320" w:hanging="360"/>
      </w:pPr>
    </w:lvl>
    <w:lvl w:ilvl="5" w:tplc="CDB06890" w:tentative="1">
      <w:start w:val="1"/>
      <w:numFmt w:val="lowerRoman"/>
      <w:lvlText w:val="%6."/>
      <w:lvlJc w:val="right"/>
      <w:pPr>
        <w:ind w:left="5040" w:hanging="180"/>
      </w:pPr>
    </w:lvl>
    <w:lvl w:ilvl="6" w:tplc="E4EA9DA4" w:tentative="1">
      <w:start w:val="1"/>
      <w:numFmt w:val="decimal"/>
      <w:lvlText w:val="%7."/>
      <w:lvlJc w:val="left"/>
      <w:pPr>
        <w:ind w:left="5760" w:hanging="360"/>
      </w:pPr>
    </w:lvl>
    <w:lvl w:ilvl="7" w:tplc="3F4CD238" w:tentative="1">
      <w:start w:val="1"/>
      <w:numFmt w:val="lowerLetter"/>
      <w:lvlText w:val="%8."/>
      <w:lvlJc w:val="left"/>
      <w:pPr>
        <w:ind w:left="6480" w:hanging="360"/>
      </w:pPr>
    </w:lvl>
    <w:lvl w:ilvl="8" w:tplc="3EB07740" w:tentative="1">
      <w:start w:val="1"/>
      <w:numFmt w:val="lowerRoman"/>
      <w:lvlText w:val="%9."/>
      <w:lvlJc w:val="right"/>
      <w:pPr>
        <w:ind w:left="7200" w:hanging="180"/>
      </w:pPr>
    </w:lvl>
  </w:abstractNum>
  <w:abstractNum w:abstractNumId="3" w15:restartNumberingAfterBreak="0">
    <w:nsid w:val="0C27724A"/>
    <w:multiLevelType w:val="hybridMultilevel"/>
    <w:tmpl w:val="7968F444"/>
    <w:lvl w:ilvl="0" w:tplc="8C24E814">
      <w:start w:val="1"/>
      <w:numFmt w:val="decimal"/>
      <w:lvlText w:val="3.%1"/>
      <w:lvlJc w:val="left"/>
      <w:pPr>
        <w:ind w:left="720" w:hanging="360"/>
      </w:pPr>
      <w:rPr>
        <w:rFonts w:hint="default"/>
      </w:rPr>
    </w:lvl>
    <w:lvl w:ilvl="1" w:tplc="FB86C9AE" w:tentative="1">
      <w:start w:val="1"/>
      <w:numFmt w:val="lowerLetter"/>
      <w:lvlText w:val="%2."/>
      <w:lvlJc w:val="left"/>
      <w:pPr>
        <w:ind w:left="1440" w:hanging="360"/>
      </w:pPr>
    </w:lvl>
    <w:lvl w:ilvl="2" w:tplc="A9DCE38A" w:tentative="1">
      <w:start w:val="1"/>
      <w:numFmt w:val="lowerRoman"/>
      <w:lvlText w:val="%3."/>
      <w:lvlJc w:val="right"/>
      <w:pPr>
        <w:ind w:left="2160" w:hanging="180"/>
      </w:pPr>
    </w:lvl>
    <w:lvl w:ilvl="3" w:tplc="C1E88FDA" w:tentative="1">
      <w:start w:val="1"/>
      <w:numFmt w:val="decimal"/>
      <w:lvlText w:val="%4."/>
      <w:lvlJc w:val="left"/>
      <w:pPr>
        <w:ind w:left="2880" w:hanging="360"/>
      </w:pPr>
    </w:lvl>
    <w:lvl w:ilvl="4" w:tplc="3D9A9170" w:tentative="1">
      <w:start w:val="1"/>
      <w:numFmt w:val="lowerLetter"/>
      <w:lvlText w:val="%5."/>
      <w:lvlJc w:val="left"/>
      <w:pPr>
        <w:ind w:left="3600" w:hanging="360"/>
      </w:pPr>
    </w:lvl>
    <w:lvl w:ilvl="5" w:tplc="EE027F2E" w:tentative="1">
      <w:start w:val="1"/>
      <w:numFmt w:val="lowerRoman"/>
      <w:lvlText w:val="%6."/>
      <w:lvlJc w:val="right"/>
      <w:pPr>
        <w:ind w:left="4320" w:hanging="180"/>
      </w:pPr>
    </w:lvl>
    <w:lvl w:ilvl="6" w:tplc="AB74ED56" w:tentative="1">
      <w:start w:val="1"/>
      <w:numFmt w:val="decimal"/>
      <w:lvlText w:val="%7."/>
      <w:lvlJc w:val="left"/>
      <w:pPr>
        <w:ind w:left="5040" w:hanging="360"/>
      </w:pPr>
    </w:lvl>
    <w:lvl w:ilvl="7" w:tplc="BAB677FA" w:tentative="1">
      <w:start w:val="1"/>
      <w:numFmt w:val="lowerLetter"/>
      <w:lvlText w:val="%8."/>
      <w:lvlJc w:val="left"/>
      <w:pPr>
        <w:ind w:left="5760" w:hanging="360"/>
      </w:pPr>
    </w:lvl>
    <w:lvl w:ilvl="8" w:tplc="205E2932" w:tentative="1">
      <w:start w:val="1"/>
      <w:numFmt w:val="lowerRoman"/>
      <w:lvlText w:val="%9."/>
      <w:lvlJc w:val="right"/>
      <w:pPr>
        <w:ind w:left="6480" w:hanging="180"/>
      </w:pPr>
    </w:lvl>
  </w:abstractNum>
  <w:abstractNum w:abstractNumId="4" w15:restartNumberingAfterBreak="0">
    <w:nsid w:val="0E7F4386"/>
    <w:multiLevelType w:val="hybridMultilevel"/>
    <w:tmpl w:val="547EBB0A"/>
    <w:lvl w:ilvl="0" w:tplc="0E52CC56">
      <w:start w:val="1"/>
      <w:numFmt w:val="bullet"/>
      <w:lvlText w:val=""/>
      <w:lvlJc w:val="left"/>
      <w:pPr>
        <w:ind w:left="1440" w:hanging="360"/>
      </w:pPr>
      <w:rPr>
        <w:rFonts w:ascii="Symbol" w:hAnsi="Symbol" w:hint="default"/>
      </w:rPr>
    </w:lvl>
    <w:lvl w:ilvl="1" w:tplc="9454C1B0" w:tentative="1">
      <w:start w:val="1"/>
      <w:numFmt w:val="bullet"/>
      <w:lvlText w:val="o"/>
      <w:lvlJc w:val="left"/>
      <w:pPr>
        <w:ind w:left="2160" w:hanging="360"/>
      </w:pPr>
      <w:rPr>
        <w:rFonts w:ascii="Courier New" w:hAnsi="Courier New" w:cs="Courier New" w:hint="default"/>
      </w:rPr>
    </w:lvl>
    <w:lvl w:ilvl="2" w:tplc="2E64FA8E" w:tentative="1">
      <w:start w:val="1"/>
      <w:numFmt w:val="bullet"/>
      <w:lvlText w:val=""/>
      <w:lvlJc w:val="left"/>
      <w:pPr>
        <w:ind w:left="2880" w:hanging="360"/>
      </w:pPr>
      <w:rPr>
        <w:rFonts w:ascii="Wingdings" w:hAnsi="Wingdings" w:hint="default"/>
      </w:rPr>
    </w:lvl>
    <w:lvl w:ilvl="3" w:tplc="E66E8FAA" w:tentative="1">
      <w:start w:val="1"/>
      <w:numFmt w:val="bullet"/>
      <w:lvlText w:val=""/>
      <w:lvlJc w:val="left"/>
      <w:pPr>
        <w:ind w:left="3600" w:hanging="360"/>
      </w:pPr>
      <w:rPr>
        <w:rFonts w:ascii="Symbol" w:hAnsi="Symbol" w:hint="default"/>
      </w:rPr>
    </w:lvl>
    <w:lvl w:ilvl="4" w:tplc="EF041460" w:tentative="1">
      <w:start w:val="1"/>
      <w:numFmt w:val="bullet"/>
      <w:lvlText w:val="o"/>
      <w:lvlJc w:val="left"/>
      <w:pPr>
        <w:ind w:left="4320" w:hanging="360"/>
      </w:pPr>
      <w:rPr>
        <w:rFonts w:ascii="Courier New" w:hAnsi="Courier New" w:cs="Courier New" w:hint="default"/>
      </w:rPr>
    </w:lvl>
    <w:lvl w:ilvl="5" w:tplc="F3FCD5D0" w:tentative="1">
      <w:start w:val="1"/>
      <w:numFmt w:val="bullet"/>
      <w:lvlText w:val=""/>
      <w:lvlJc w:val="left"/>
      <w:pPr>
        <w:ind w:left="5040" w:hanging="360"/>
      </w:pPr>
      <w:rPr>
        <w:rFonts w:ascii="Wingdings" w:hAnsi="Wingdings" w:hint="default"/>
      </w:rPr>
    </w:lvl>
    <w:lvl w:ilvl="6" w:tplc="1ECE337C" w:tentative="1">
      <w:start w:val="1"/>
      <w:numFmt w:val="bullet"/>
      <w:lvlText w:val=""/>
      <w:lvlJc w:val="left"/>
      <w:pPr>
        <w:ind w:left="5760" w:hanging="360"/>
      </w:pPr>
      <w:rPr>
        <w:rFonts w:ascii="Symbol" w:hAnsi="Symbol" w:hint="default"/>
      </w:rPr>
    </w:lvl>
    <w:lvl w:ilvl="7" w:tplc="74D80B4A" w:tentative="1">
      <w:start w:val="1"/>
      <w:numFmt w:val="bullet"/>
      <w:lvlText w:val="o"/>
      <w:lvlJc w:val="left"/>
      <w:pPr>
        <w:ind w:left="6480" w:hanging="360"/>
      </w:pPr>
      <w:rPr>
        <w:rFonts w:ascii="Courier New" w:hAnsi="Courier New" w:cs="Courier New" w:hint="default"/>
      </w:rPr>
    </w:lvl>
    <w:lvl w:ilvl="8" w:tplc="5DC4B48E" w:tentative="1">
      <w:start w:val="1"/>
      <w:numFmt w:val="bullet"/>
      <w:lvlText w:val=""/>
      <w:lvlJc w:val="left"/>
      <w:pPr>
        <w:ind w:left="7200" w:hanging="360"/>
      </w:pPr>
      <w:rPr>
        <w:rFonts w:ascii="Wingdings" w:hAnsi="Wingdings" w:hint="default"/>
      </w:rPr>
    </w:lvl>
  </w:abstractNum>
  <w:abstractNum w:abstractNumId="5" w15:restartNumberingAfterBreak="0">
    <w:nsid w:val="0EFE59F2"/>
    <w:multiLevelType w:val="hybridMultilevel"/>
    <w:tmpl w:val="CAB4D9C8"/>
    <w:lvl w:ilvl="0" w:tplc="4AA06790">
      <w:start w:val="1"/>
      <w:numFmt w:val="bullet"/>
      <w:lvlText w:val=""/>
      <w:lvlJc w:val="left"/>
      <w:pPr>
        <w:ind w:left="1080" w:hanging="360"/>
      </w:pPr>
      <w:rPr>
        <w:rFonts w:ascii="Symbol" w:hAnsi="Symbol" w:hint="default"/>
      </w:rPr>
    </w:lvl>
    <w:lvl w:ilvl="1" w:tplc="64744CBC" w:tentative="1">
      <w:start w:val="1"/>
      <w:numFmt w:val="bullet"/>
      <w:lvlText w:val="o"/>
      <w:lvlJc w:val="left"/>
      <w:pPr>
        <w:ind w:left="1800" w:hanging="360"/>
      </w:pPr>
      <w:rPr>
        <w:rFonts w:ascii="Courier New" w:hAnsi="Courier New" w:cs="Courier New" w:hint="default"/>
      </w:rPr>
    </w:lvl>
    <w:lvl w:ilvl="2" w:tplc="2C62F980" w:tentative="1">
      <w:start w:val="1"/>
      <w:numFmt w:val="bullet"/>
      <w:lvlText w:val=""/>
      <w:lvlJc w:val="left"/>
      <w:pPr>
        <w:ind w:left="2520" w:hanging="360"/>
      </w:pPr>
      <w:rPr>
        <w:rFonts w:ascii="Wingdings" w:hAnsi="Wingdings" w:hint="default"/>
      </w:rPr>
    </w:lvl>
    <w:lvl w:ilvl="3" w:tplc="25DCD9C0" w:tentative="1">
      <w:start w:val="1"/>
      <w:numFmt w:val="bullet"/>
      <w:lvlText w:val=""/>
      <w:lvlJc w:val="left"/>
      <w:pPr>
        <w:ind w:left="3240" w:hanging="360"/>
      </w:pPr>
      <w:rPr>
        <w:rFonts w:ascii="Symbol" w:hAnsi="Symbol" w:hint="default"/>
      </w:rPr>
    </w:lvl>
    <w:lvl w:ilvl="4" w:tplc="554A93C4" w:tentative="1">
      <w:start w:val="1"/>
      <w:numFmt w:val="bullet"/>
      <w:lvlText w:val="o"/>
      <w:lvlJc w:val="left"/>
      <w:pPr>
        <w:ind w:left="3960" w:hanging="360"/>
      </w:pPr>
      <w:rPr>
        <w:rFonts w:ascii="Courier New" w:hAnsi="Courier New" w:cs="Courier New" w:hint="default"/>
      </w:rPr>
    </w:lvl>
    <w:lvl w:ilvl="5" w:tplc="3F864762" w:tentative="1">
      <w:start w:val="1"/>
      <w:numFmt w:val="bullet"/>
      <w:lvlText w:val=""/>
      <w:lvlJc w:val="left"/>
      <w:pPr>
        <w:ind w:left="4680" w:hanging="360"/>
      </w:pPr>
      <w:rPr>
        <w:rFonts w:ascii="Wingdings" w:hAnsi="Wingdings" w:hint="default"/>
      </w:rPr>
    </w:lvl>
    <w:lvl w:ilvl="6" w:tplc="E64220A0" w:tentative="1">
      <w:start w:val="1"/>
      <w:numFmt w:val="bullet"/>
      <w:lvlText w:val=""/>
      <w:lvlJc w:val="left"/>
      <w:pPr>
        <w:ind w:left="5400" w:hanging="360"/>
      </w:pPr>
      <w:rPr>
        <w:rFonts w:ascii="Symbol" w:hAnsi="Symbol" w:hint="default"/>
      </w:rPr>
    </w:lvl>
    <w:lvl w:ilvl="7" w:tplc="22F0B8C0" w:tentative="1">
      <w:start w:val="1"/>
      <w:numFmt w:val="bullet"/>
      <w:lvlText w:val="o"/>
      <w:lvlJc w:val="left"/>
      <w:pPr>
        <w:ind w:left="6120" w:hanging="360"/>
      </w:pPr>
      <w:rPr>
        <w:rFonts w:ascii="Courier New" w:hAnsi="Courier New" w:cs="Courier New" w:hint="default"/>
      </w:rPr>
    </w:lvl>
    <w:lvl w:ilvl="8" w:tplc="17F4690C" w:tentative="1">
      <w:start w:val="1"/>
      <w:numFmt w:val="bullet"/>
      <w:lvlText w:val=""/>
      <w:lvlJc w:val="left"/>
      <w:pPr>
        <w:ind w:left="6840" w:hanging="360"/>
      </w:pPr>
      <w:rPr>
        <w:rFonts w:ascii="Wingdings" w:hAnsi="Wingdings" w:hint="default"/>
      </w:rPr>
    </w:lvl>
  </w:abstractNum>
  <w:abstractNum w:abstractNumId="6" w15:restartNumberingAfterBreak="0">
    <w:nsid w:val="11E106AB"/>
    <w:multiLevelType w:val="multilevel"/>
    <w:tmpl w:val="449CA1FC"/>
    <w:lvl w:ilvl="0">
      <w:start w:val="1"/>
      <w:numFmt w:val="decimal"/>
      <w:lvlText w:val="5.%1"/>
      <w:lvlJc w:val="left"/>
      <w:pPr>
        <w:ind w:left="360" w:hanging="360"/>
      </w:pPr>
      <w:rPr>
        <w:rFonts w:hint="default"/>
      </w:rPr>
    </w:lvl>
    <w:lvl w:ilvl="1">
      <w:start w:val="1"/>
      <w:numFmt w:val="decimal"/>
      <w:lvlText w:val="5.%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283659"/>
    <w:multiLevelType w:val="multilevel"/>
    <w:tmpl w:val="0F9640A6"/>
    <w:lvl w:ilvl="0">
      <w:start w:val="1"/>
      <w:numFmt w:val="decimal"/>
      <w:lvlText w:val="%1."/>
      <w:lvlJc w:val="left"/>
      <w:pPr>
        <w:ind w:left="1077" w:hanging="360"/>
      </w:pPr>
      <w:rPr>
        <w:rFonts w:hint="default"/>
      </w:rPr>
    </w:lvl>
    <w:lvl w:ilvl="1">
      <w:start w:val="1"/>
      <w:numFmt w:val="decimal"/>
      <w:isLgl/>
      <w:lvlText w:val="%1.%2"/>
      <w:lvlJc w:val="left"/>
      <w:pPr>
        <w:ind w:left="1077" w:hanging="36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517" w:hanging="1800"/>
      </w:pPr>
      <w:rPr>
        <w:rFonts w:hint="default"/>
      </w:rPr>
    </w:lvl>
  </w:abstractNum>
  <w:abstractNum w:abstractNumId="8" w15:restartNumberingAfterBreak="0">
    <w:nsid w:val="1D1F5DAE"/>
    <w:multiLevelType w:val="hybridMultilevel"/>
    <w:tmpl w:val="346455D6"/>
    <w:lvl w:ilvl="0" w:tplc="16BC7A5E">
      <w:start w:val="1"/>
      <w:numFmt w:val="bullet"/>
      <w:lvlText w:val=""/>
      <w:lvlJc w:val="left"/>
      <w:pPr>
        <w:ind w:left="720" w:hanging="360"/>
      </w:pPr>
      <w:rPr>
        <w:rFonts w:ascii="Symbol" w:hAnsi="Symbol" w:hint="default"/>
      </w:rPr>
    </w:lvl>
    <w:lvl w:ilvl="1" w:tplc="CB68CF0C" w:tentative="1">
      <w:start w:val="1"/>
      <w:numFmt w:val="bullet"/>
      <w:lvlText w:val="o"/>
      <w:lvlJc w:val="left"/>
      <w:pPr>
        <w:ind w:left="1440" w:hanging="360"/>
      </w:pPr>
      <w:rPr>
        <w:rFonts w:ascii="Courier New" w:hAnsi="Courier New" w:cs="Courier New" w:hint="default"/>
      </w:rPr>
    </w:lvl>
    <w:lvl w:ilvl="2" w:tplc="7E74A42E" w:tentative="1">
      <w:start w:val="1"/>
      <w:numFmt w:val="bullet"/>
      <w:lvlText w:val=""/>
      <w:lvlJc w:val="left"/>
      <w:pPr>
        <w:ind w:left="2160" w:hanging="360"/>
      </w:pPr>
      <w:rPr>
        <w:rFonts w:ascii="Wingdings" w:hAnsi="Wingdings" w:hint="default"/>
      </w:rPr>
    </w:lvl>
    <w:lvl w:ilvl="3" w:tplc="F6F01B88" w:tentative="1">
      <w:start w:val="1"/>
      <w:numFmt w:val="bullet"/>
      <w:lvlText w:val=""/>
      <w:lvlJc w:val="left"/>
      <w:pPr>
        <w:ind w:left="2880" w:hanging="360"/>
      </w:pPr>
      <w:rPr>
        <w:rFonts w:ascii="Symbol" w:hAnsi="Symbol" w:hint="default"/>
      </w:rPr>
    </w:lvl>
    <w:lvl w:ilvl="4" w:tplc="94DC535E" w:tentative="1">
      <w:start w:val="1"/>
      <w:numFmt w:val="bullet"/>
      <w:lvlText w:val="o"/>
      <w:lvlJc w:val="left"/>
      <w:pPr>
        <w:ind w:left="3600" w:hanging="360"/>
      </w:pPr>
      <w:rPr>
        <w:rFonts w:ascii="Courier New" w:hAnsi="Courier New" w:cs="Courier New" w:hint="default"/>
      </w:rPr>
    </w:lvl>
    <w:lvl w:ilvl="5" w:tplc="8D8CB642" w:tentative="1">
      <w:start w:val="1"/>
      <w:numFmt w:val="bullet"/>
      <w:lvlText w:val=""/>
      <w:lvlJc w:val="left"/>
      <w:pPr>
        <w:ind w:left="4320" w:hanging="360"/>
      </w:pPr>
      <w:rPr>
        <w:rFonts w:ascii="Wingdings" w:hAnsi="Wingdings" w:hint="default"/>
      </w:rPr>
    </w:lvl>
    <w:lvl w:ilvl="6" w:tplc="93D85034" w:tentative="1">
      <w:start w:val="1"/>
      <w:numFmt w:val="bullet"/>
      <w:lvlText w:val=""/>
      <w:lvlJc w:val="left"/>
      <w:pPr>
        <w:ind w:left="5040" w:hanging="360"/>
      </w:pPr>
      <w:rPr>
        <w:rFonts w:ascii="Symbol" w:hAnsi="Symbol" w:hint="default"/>
      </w:rPr>
    </w:lvl>
    <w:lvl w:ilvl="7" w:tplc="576AE906" w:tentative="1">
      <w:start w:val="1"/>
      <w:numFmt w:val="bullet"/>
      <w:lvlText w:val="o"/>
      <w:lvlJc w:val="left"/>
      <w:pPr>
        <w:ind w:left="5760" w:hanging="360"/>
      </w:pPr>
      <w:rPr>
        <w:rFonts w:ascii="Courier New" w:hAnsi="Courier New" w:cs="Courier New" w:hint="default"/>
      </w:rPr>
    </w:lvl>
    <w:lvl w:ilvl="8" w:tplc="4A8EADEA" w:tentative="1">
      <w:start w:val="1"/>
      <w:numFmt w:val="bullet"/>
      <w:lvlText w:val=""/>
      <w:lvlJc w:val="left"/>
      <w:pPr>
        <w:ind w:left="6480" w:hanging="360"/>
      </w:pPr>
      <w:rPr>
        <w:rFonts w:ascii="Wingdings" w:hAnsi="Wingdings" w:hint="default"/>
      </w:rPr>
    </w:lvl>
  </w:abstractNum>
  <w:abstractNum w:abstractNumId="9" w15:restartNumberingAfterBreak="0">
    <w:nsid w:val="23A52C4A"/>
    <w:multiLevelType w:val="hybridMultilevel"/>
    <w:tmpl w:val="922AE60C"/>
    <w:lvl w:ilvl="0" w:tplc="A80424C4">
      <w:start w:val="1"/>
      <w:numFmt w:val="decimalZero"/>
      <w:pStyle w:val="Style1"/>
      <w:lvlText w:val="%1:"/>
      <w:lvlJc w:val="left"/>
      <w:pPr>
        <w:ind w:left="720" w:hanging="360"/>
      </w:pPr>
      <w:rPr>
        <w:rFonts w:ascii="Courier New" w:hAnsi="Courier New" w:hint="default"/>
        <w:b w:val="0"/>
        <w:i w:val="0"/>
        <w:sz w:val="20"/>
      </w:rPr>
    </w:lvl>
    <w:lvl w:ilvl="1" w:tplc="F39C71CC" w:tentative="1">
      <w:start w:val="1"/>
      <w:numFmt w:val="lowerLetter"/>
      <w:lvlText w:val="%2."/>
      <w:lvlJc w:val="left"/>
      <w:pPr>
        <w:ind w:left="1440" w:hanging="360"/>
      </w:pPr>
    </w:lvl>
    <w:lvl w:ilvl="2" w:tplc="1F5C569C" w:tentative="1">
      <w:start w:val="1"/>
      <w:numFmt w:val="lowerRoman"/>
      <w:lvlText w:val="%3."/>
      <w:lvlJc w:val="right"/>
      <w:pPr>
        <w:ind w:left="2160" w:hanging="180"/>
      </w:pPr>
    </w:lvl>
    <w:lvl w:ilvl="3" w:tplc="20AEFC34" w:tentative="1">
      <w:start w:val="1"/>
      <w:numFmt w:val="decimal"/>
      <w:lvlText w:val="%4."/>
      <w:lvlJc w:val="left"/>
      <w:pPr>
        <w:ind w:left="2880" w:hanging="360"/>
      </w:pPr>
    </w:lvl>
    <w:lvl w:ilvl="4" w:tplc="F9B8A460" w:tentative="1">
      <w:start w:val="1"/>
      <w:numFmt w:val="lowerLetter"/>
      <w:lvlText w:val="%5."/>
      <w:lvlJc w:val="left"/>
      <w:pPr>
        <w:ind w:left="3600" w:hanging="360"/>
      </w:pPr>
    </w:lvl>
    <w:lvl w:ilvl="5" w:tplc="97005A3E" w:tentative="1">
      <w:start w:val="1"/>
      <w:numFmt w:val="lowerRoman"/>
      <w:lvlText w:val="%6."/>
      <w:lvlJc w:val="right"/>
      <w:pPr>
        <w:ind w:left="4320" w:hanging="180"/>
      </w:pPr>
    </w:lvl>
    <w:lvl w:ilvl="6" w:tplc="915E4CBE" w:tentative="1">
      <w:start w:val="1"/>
      <w:numFmt w:val="decimal"/>
      <w:lvlText w:val="%7."/>
      <w:lvlJc w:val="left"/>
      <w:pPr>
        <w:ind w:left="5040" w:hanging="360"/>
      </w:pPr>
    </w:lvl>
    <w:lvl w:ilvl="7" w:tplc="9EB2A0AC" w:tentative="1">
      <w:start w:val="1"/>
      <w:numFmt w:val="lowerLetter"/>
      <w:lvlText w:val="%8."/>
      <w:lvlJc w:val="left"/>
      <w:pPr>
        <w:ind w:left="5760" w:hanging="360"/>
      </w:pPr>
    </w:lvl>
    <w:lvl w:ilvl="8" w:tplc="62A84ACA" w:tentative="1">
      <w:start w:val="1"/>
      <w:numFmt w:val="lowerRoman"/>
      <w:lvlText w:val="%9."/>
      <w:lvlJc w:val="right"/>
      <w:pPr>
        <w:ind w:left="6480" w:hanging="180"/>
      </w:pPr>
    </w:lvl>
  </w:abstractNum>
  <w:abstractNum w:abstractNumId="10" w15:restartNumberingAfterBreak="0">
    <w:nsid w:val="28796BD4"/>
    <w:multiLevelType w:val="multilevel"/>
    <w:tmpl w:val="EFA0928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DF373EB"/>
    <w:multiLevelType w:val="multilevel"/>
    <w:tmpl w:val="0CEC34CC"/>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286836"/>
    <w:multiLevelType w:val="hybridMultilevel"/>
    <w:tmpl w:val="50DA369E"/>
    <w:lvl w:ilvl="0" w:tplc="D6285468">
      <w:start w:val="1"/>
      <w:numFmt w:val="bullet"/>
      <w:lvlText w:val=""/>
      <w:lvlJc w:val="left"/>
      <w:pPr>
        <w:ind w:left="1440" w:hanging="360"/>
      </w:pPr>
      <w:rPr>
        <w:rFonts w:ascii="Symbol" w:hAnsi="Symbol" w:hint="default"/>
      </w:rPr>
    </w:lvl>
    <w:lvl w:ilvl="1" w:tplc="79CAA73C">
      <w:start w:val="1"/>
      <w:numFmt w:val="bullet"/>
      <w:lvlText w:val="o"/>
      <w:lvlJc w:val="left"/>
      <w:pPr>
        <w:ind w:left="2160" w:hanging="360"/>
      </w:pPr>
      <w:rPr>
        <w:rFonts w:ascii="Courier New" w:hAnsi="Courier New" w:cs="Courier New" w:hint="default"/>
      </w:rPr>
    </w:lvl>
    <w:lvl w:ilvl="2" w:tplc="36885B32">
      <w:start w:val="1"/>
      <w:numFmt w:val="bullet"/>
      <w:lvlText w:val=""/>
      <w:lvlJc w:val="left"/>
      <w:pPr>
        <w:ind w:left="2880" w:hanging="360"/>
      </w:pPr>
      <w:rPr>
        <w:rFonts w:ascii="Wingdings" w:hAnsi="Wingdings" w:hint="default"/>
      </w:rPr>
    </w:lvl>
    <w:lvl w:ilvl="3" w:tplc="11F0A846">
      <w:start w:val="1"/>
      <w:numFmt w:val="bullet"/>
      <w:lvlText w:val=""/>
      <w:lvlJc w:val="left"/>
      <w:pPr>
        <w:ind w:left="3600" w:hanging="360"/>
      </w:pPr>
      <w:rPr>
        <w:rFonts w:ascii="Symbol" w:hAnsi="Symbol" w:hint="default"/>
      </w:rPr>
    </w:lvl>
    <w:lvl w:ilvl="4" w:tplc="352C64B6">
      <w:start w:val="1"/>
      <w:numFmt w:val="bullet"/>
      <w:lvlText w:val="o"/>
      <w:lvlJc w:val="left"/>
      <w:pPr>
        <w:ind w:left="4320" w:hanging="360"/>
      </w:pPr>
      <w:rPr>
        <w:rFonts w:ascii="Courier New" w:hAnsi="Courier New" w:cs="Courier New" w:hint="default"/>
      </w:rPr>
    </w:lvl>
    <w:lvl w:ilvl="5" w:tplc="2B7A45CC">
      <w:start w:val="1"/>
      <w:numFmt w:val="bullet"/>
      <w:lvlText w:val=""/>
      <w:lvlJc w:val="left"/>
      <w:pPr>
        <w:ind w:left="5040" w:hanging="360"/>
      </w:pPr>
      <w:rPr>
        <w:rFonts w:ascii="Wingdings" w:hAnsi="Wingdings" w:hint="default"/>
      </w:rPr>
    </w:lvl>
    <w:lvl w:ilvl="6" w:tplc="F44E0BAA">
      <w:start w:val="1"/>
      <w:numFmt w:val="bullet"/>
      <w:lvlText w:val=""/>
      <w:lvlJc w:val="left"/>
      <w:pPr>
        <w:ind w:left="5760" w:hanging="360"/>
      </w:pPr>
      <w:rPr>
        <w:rFonts w:ascii="Symbol" w:hAnsi="Symbol" w:hint="default"/>
      </w:rPr>
    </w:lvl>
    <w:lvl w:ilvl="7" w:tplc="E4DEA1EE">
      <w:start w:val="1"/>
      <w:numFmt w:val="bullet"/>
      <w:lvlText w:val="o"/>
      <w:lvlJc w:val="left"/>
      <w:pPr>
        <w:ind w:left="6480" w:hanging="360"/>
      </w:pPr>
      <w:rPr>
        <w:rFonts w:ascii="Courier New" w:hAnsi="Courier New" w:cs="Courier New" w:hint="default"/>
      </w:rPr>
    </w:lvl>
    <w:lvl w:ilvl="8" w:tplc="CBB801CA">
      <w:start w:val="1"/>
      <w:numFmt w:val="bullet"/>
      <w:lvlText w:val=""/>
      <w:lvlJc w:val="left"/>
      <w:pPr>
        <w:ind w:left="7200" w:hanging="360"/>
      </w:pPr>
      <w:rPr>
        <w:rFonts w:ascii="Wingdings" w:hAnsi="Wingdings" w:hint="default"/>
      </w:rPr>
    </w:lvl>
  </w:abstractNum>
  <w:abstractNum w:abstractNumId="13" w15:restartNumberingAfterBreak="0">
    <w:nsid w:val="2F4D4A5A"/>
    <w:multiLevelType w:val="hybridMultilevel"/>
    <w:tmpl w:val="56B26E56"/>
    <w:lvl w:ilvl="0" w:tplc="0B9469CA">
      <w:start w:val="1"/>
      <w:numFmt w:val="bullet"/>
      <w:lvlText w:val=""/>
      <w:lvlJc w:val="left"/>
      <w:pPr>
        <w:ind w:left="720" w:hanging="360"/>
      </w:pPr>
      <w:rPr>
        <w:rFonts w:ascii="Symbol" w:hAnsi="Symbol" w:hint="default"/>
      </w:rPr>
    </w:lvl>
    <w:lvl w:ilvl="1" w:tplc="CA3844B8">
      <w:start w:val="1"/>
      <w:numFmt w:val="bullet"/>
      <w:lvlText w:val="o"/>
      <w:lvlJc w:val="left"/>
      <w:pPr>
        <w:ind w:left="1440" w:hanging="360"/>
      </w:pPr>
      <w:rPr>
        <w:rFonts w:ascii="Courier New" w:hAnsi="Courier New" w:cs="Courier New" w:hint="default"/>
      </w:rPr>
    </w:lvl>
    <w:lvl w:ilvl="2" w:tplc="BDC49C0C">
      <w:start w:val="1"/>
      <w:numFmt w:val="bullet"/>
      <w:lvlText w:val=""/>
      <w:lvlJc w:val="left"/>
      <w:pPr>
        <w:ind w:left="2160" w:hanging="360"/>
      </w:pPr>
      <w:rPr>
        <w:rFonts w:ascii="Wingdings" w:hAnsi="Wingdings" w:hint="default"/>
      </w:rPr>
    </w:lvl>
    <w:lvl w:ilvl="3" w:tplc="EB84AB6C">
      <w:start w:val="1"/>
      <w:numFmt w:val="bullet"/>
      <w:lvlText w:val=""/>
      <w:lvlJc w:val="left"/>
      <w:pPr>
        <w:ind w:left="2880" w:hanging="360"/>
      </w:pPr>
      <w:rPr>
        <w:rFonts w:ascii="Symbol" w:hAnsi="Symbol" w:hint="default"/>
      </w:rPr>
    </w:lvl>
    <w:lvl w:ilvl="4" w:tplc="C35AFBD4">
      <w:start w:val="1"/>
      <w:numFmt w:val="bullet"/>
      <w:lvlText w:val="o"/>
      <w:lvlJc w:val="left"/>
      <w:pPr>
        <w:ind w:left="3600" w:hanging="360"/>
      </w:pPr>
      <w:rPr>
        <w:rFonts w:ascii="Courier New" w:hAnsi="Courier New" w:cs="Courier New" w:hint="default"/>
      </w:rPr>
    </w:lvl>
    <w:lvl w:ilvl="5" w:tplc="97007D54">
      <w:start w:val="1"/>
      <w:numFmt w:val="bullet"/>
      <w:lvlText w:val=""/>
      <w:lvlJc w:val="left"/>
      <w:pPr>
        <w:ind w:left="4320" w:hanging="360"/>
      </w:pPr>
      <w:rPr>
        <w:rFonts w:ascii="Wingdings" w:hAnsi="Wingdings" w:hint="default"/>
      </w:rPr>
    </w:lvl>
    <w:lvl w:ilvl="6" w:tplc="80EEBD0A">
      <w:start w:val="1"/>
      <w:numFmt w:val="bullet"/>
      <w:lvlText w:val=""/>
      <w:lvlJc w:val="left"/>
      <w:pPr>
        <w:ind w:left="5040" w:hanging="360"/>
      </w:pPr>
      <w:rPr>
        <w:rFonts w:ascii="Symbol" w:hAnsi="Symbol" w:hint="default"/>
      </w:rPr>
    </w:lvl>
    <w:lvl w:ilvl="7" w:tplc="B0402A7A">
      <w:start w:val="1"/>
      <w:numFmt w:val="bullet"/>
      <w:lvlText w:val="o"/>
      <w:lvlJc w:val="left"/>
      <w:pPr>
        <w:ind w:left="5760" w:hanging="360"/>
      </w:pPr>
      <w:rPr>
        <w:rFonts w:ascii="Courier New" w:hAnsi="Courier New" w:cs="Courier New" w:hint="default"/>
      </w:rPr>
    </w:lvl>
    <w:lvl w:ilvl="8" w:tplc="0CFA175A">
      <w:start w:val="1"/>
      <w:numFmt w:val="bullet"/>
      <w:lvlText w:val=""/>
      <w:lvlJc w:val="left"/>
      <w:pPr>
        <w:ind w:left="6480" w:hanging="360"/>
      </w:pPr>
      <w:rPr>
        <w:rFonts w:ascii="Wingdings" w:hAnsi="Wingdings" w:hint="default"/>
      </w:rPr>
    </w:lvl>
  </w:abstractNum>
  <w:abstractNum w:abstractNumId="14" w15:restartNumberingAfterBreak="0">
    <w:nsid w:val="31F66B71"/>
    <w:multiLevelType w:val="hybridMultilevel"/>
    <w:tmpl w:val="3A80AE0A"/>
    <w:lvl w:ilvl="0" w:tplc="872AB96E">
      <w:start w:val="1"/>
      <w:numFmt w:val="decimalZero"/>
      <w:pStyle w:val="STTSAlgoritmaContent"/>
      <w:lvlText w:val="%1:"/>
      <w:lvlJc w:val="left"/>
      <w:pPr>
        <w:ind w:left="360" w:hanging="360"/>
      </w:pPr>
      <w:rPr>
        <w:rFonts w:ascii="Courier New" w:hAnsi="Courier New" w:hint="default"/>
        <w:b w:val="0"/>
        <w:i w:val="0"/>
        <w:sz w:val="20"/>
      </w:rPr>
    </w:lvl>
    <w:lvl w:ilvl="1" w:tplc="3600FFD4">
      <w:start w:val="1"/>
      <w:numFmt w:val="lowerLetter"/>
      <w:lvlText w:val="%2."/>
      <w:lvlJc w:val="left"/>
      <w:pPr>
        <w:ind w:left="1080" w:hanging="360"/>
      </w:pPr>
    </w:lvl>
    <w:lvl w:ilvl="2" w:tplc="28024D32">
      <w:start w:val="1"/>
      <w:numFmt w:val="lowerRoman"/>
      <w:lvlText w:val="%3."/>
      <w:lvlJc w:val="right"/>
      <w:pPr>
        <w:ind w:left="1800" w:hanging="180"/>
      </w:pPr>
    </w:lvl>
    <w:lvl w:ilvl="3" w:tplc="E13C6CAE" w:tentative="1">
      <w:start w:val="1"/>
      <w:numFmt w:val="decimal"/>
      <w:lvlText w:val="%4."/>
      <w:lvlJc w:val="left"/>
      <w:pPr>
        <w:ind w:left="2520" w:hanging="360"/>
      </w:pPr>
    </w:lvl>
    <w:lvl w:ilvl="4" w:tplc="B5D410A6" w:tentative="1">
      <w:start w:val="1"/>
      <w:numFmt w:val="lowerLetter"/>
      <w:lvlText w:val="%5."/>
      <w:lvlJc w:val="left"/>
      <w:pPr>
        <w:ind w:left="3240" w:hanging="360"/>
      </w:pPr>
    </w:lvl>
    <w:lvl w:ilvl="5" w:tplc="3572D4A8" w:tentative="1">
      <w:start w:val="1"/>
      <w:numFmt w:val="lowerRoman"/>
      <w:lvlText w:val="%6."/>
      <w:lvlJc w:val="right"/>
      <w:pPr>
        <w:ind w:left="3960" w:hanging="180"/>
      </w:pPr>
    </w:lvl>
    <w:lvl w:ilvl="6" w:tplc="E18412D2" w:tentative="1">
      <w:start w:val="1"/>
      <w:numFmt w:val="decimal"/>
      <w:lvlText w:val="%7."/>
      <w:lvlJc w:val="left"/>
      <w:pPr>
        <w:ind w:left="4680" w:hanging="360"/>
      </w:pPr>
    </w:lvl>
    <w:lvl w:ilvl="7" w:tplc="45949076" w:tentative="1">
      <w:start w:val="1"/>
      <w:numFmt w:val="lowerLetter"/>
      <w:lvlText w:val="%8."/>
      <w:lvlJc w:val="left"/>
      <w:pPr>
        <w:ind w:left="5400" w:hanging="360"/>
      </w:pPr>
    </w:lvl>
    <w:lvl w:ilvl="8" w:tplc="A8F43B28" w:tentative="1">
      <w:start w:val="1"/>
      <w:numFmt w:val="lowerRoman"/>
      <w:lvlText w:val="%9."/>
      <w:lvlJc w:val="right"/>
      <w:pPr>
        <w:ind w:left="6120" w:hanging="180"/>
      </w:pPr>
    </w:lvl>
  </w:abstractNum>
  <w:abstractNum w:abstractNumId="15" w15:restartNumberingAfterBreak="0">
    <w:nsid w:val="32841D68"/>
    <w:multiLevelType w:val="hybridMultilevel"/>
    <w:tmpl w:val="4EC684FC"/>
    <w:lvl w:ilvl="0" w:tplc="C5F6F69E">
      <w:start w:val="1"/>
      <w:numFmt w:val="bullet"/>
      <w:lvlText w:val=""/>
      <w:lvlJc w:val="left"/>
      <w:pPr>
        <w:ind w:left="720" w:hanging="360"/>
      </w:pPr>
      <w:rPr>
        <w:rFonts w:ascii="Symbol" w:hAnsi="Symbol" w:hint="default"/>
      </w:rPr>
    </w:lvl>
    <w:lvl w:ilvl="1" w:tplc="A97EBAD6" w:tentative="1">
      <w:start w:val="1"/>
      <w:numFmt w:val="bullet"/>
      <w:lvlText w:val="o"/>
      <w:lvlJc w:val="left"/>
      <w:pPr>
        <w:ind w:left="1440" w:hanging="360"/>
      </w:pPr>
      <w:rPr>
        <w:rFonts w:ascii="Courier New" w:hAnsi="Courier New" w:cs="Courier New" w:hint="default"/>
      </w:rPr>
    </w:lvl>
    <w:lvl w:ilvl="2" w:tplc="2638B724" w:tentative="1">
      <w:start w:val="1"/>
      <w:numFmt w:val="bullet"/>
      <w:lvlText w:val=""/>
      <w:lvlJc w:val="left"/>
      <w:pPr>
        <w:ind w:left="2160" w:hanging="360"/>
      </w:pPr>
      <w:rPr>
        <w:rFonts w:ascii="Wingdings" w:hAnsi="Wingdings" w:hint="default"/>
      </w:rPr>
    </w:lvl>
    <w:lvl w:ilvl="3" w:tplc="6D6E6D86" w:tentative="1">
      <w:start w:val="1"/>
      <w:numFmt w:val="bullet"/>
      <w:lvlText w:val=""/>
      <w:lvlJc w:val="left"/>
      <w:pPr>
        <w:ind w:left="2880" w:hanging="360"/>
      </w:pPr>
      <w:rPr>
        <w:rFonts w:ascii="Symbol" w:hAnsi="Symbol" w:hint="default"/>
      </w:rPr>
    </w:lvl>
    <w:lvl w:ilvl="4" w:tplc="4746A59A" w:tentative="1">
      <w:start w:val="1"/>
      <w:numFmt w:val="bullet"/>
      <w:lvlText w:val="o"/>
      <w:lvlJc w:val="left"/>
      <w:pPr>
        <w:ind w:left="3600" w:hanging="360"/>
      </w:pPr>
      <w:rPr>
        <w:rFonts w:ascii="Courier New" w:hAnsi="Courier New" w:cs="Courier New" w:hint="default"/>
      </w:rPr>
    </w:lvl>
    <w:lvl w:ilvl="5" w:tplc="9F6EBA42" w:tentative="1">
      <w:start w:val="1"/>
      <w:numFmt w:val="bullet"/>
      <w:lvlText w:val=""/>
      <w:lvlJc w:val="left"/>
      <w:pPr>
        <w:ind w:left="4320" w:hanging="360"/>
      </w:pPr>
      <w:rPr>
        <w:rFonts w:ascii="Wingdings" w:hAnsi="Wingdings" w:hint="default"/>
      </w:rPr>
    </w:lvl>
    <w:lvl w:ilvl="6" w:tplc="2828F0E0" w:tentative="1">
      <w:start w:val="1"/>
      <w:numFmt w:val="bullet"/>
      <w:lvlText w:val=""/>
      <w:lvlJc w:val="left"/>
      <w:pPr>
        <w:ind w:left="5040" w:hanging="360"/>
      </w:pPr>
      <w:rPr>
        <w:rFonts w:ascii="Symbol" w:hAnsi="Symbol" w:hint="default"/>
      </w:rPr>
    </w:lvl>
    <w:lvl w:ilvl="7" w:tplc="81F27EB2" w:tentative="1">
      <w:start w:val="1"/>
      <w:numFmt w:val="bullet"/>
      <w:lvlText w:val="o"/>
      <w:lvlJc w:val="left"/>
      <w:pPr>
        <w:ind w:left="5760" w:hanging="360"/>
      </w:pPr>
      <w:rPr>
        <w:rFonts w:ascii="Courier New" w:hAnsi="Courier New" w:cs="Courier New" w:hint="default"/>
      </w:rPr>
    </w:lvl>
    <w:lvl w:ilvl="8" w:tplc="D348E6A2" w:tentative="1">
      <w:start w:val="1"/>
      <w:numFmt w:val="bullet"/>
      <w:lvlText w:val=""/>
      <w:lvlJc w:val="left"/>
      <w:pPr>
        <w:ind w:left="6480" w:hanging="360"/>
      </w:pPr>
      <w:rPr>
        <w:rFonts w:ascii="Wingdings" w:hAnsi="Wingdings" w:hint="default"/>
      </w:rPr>
    </w:lvl>
  </w:abstractNum>
  <w:abstractNum w:abstractNumId="16" w15:restartNumberingAfterBreak="0">
    <w:nsid w:val="39343E04"/>
    <w:multiLevelType w:val="hybridMultilevel"/>
    <w:tmpl w:val="D4C4F468"/>
    <w:lvl w:ilvl="0" w:tplc="8E168282">
      <w:start w:val="1"/>
      <w:numFmt w:val="bullet"/>
      <w:lvlText w:val=""/>
      <w:lvlJc w:val="left"/>
      <w:pPr>
        <w:ind w:left="720" w:hanging="360"/>
      </w:pPr>
      <w:rPr>
        <w:rFonts w:ascii="Symbol" w:hAnsi="Symbol" w:hint="default"/>
      </w:rPr>
    </w:lvl>
    <w:lvl w:ilvl="1" w:tplc="2C7ABCC8" w:tentative="1">
      <w:start w:val="1"/>
      <w:numFmt w:val="bullet"/>
      <w:lvlText w:val="o"/>
      <w:lvlJc w:val="left"/>
      <w:pPr>
        <w:ind w:left="1440" w:hanging="360"/>
      </w:pPr>
      <w:rPr>
        <w:rFonts w:ascii="Courier New" w:hAnsi="Courier New" w:cs="Courier New" w:hint="default"/>
      </w:rPr>
    </w:lvl>
    <w:lvl w:ilvl="2" w:tplc="D4846124" w:tentative="1">
      <w:start w:val="1"/>
      <w:numFmt w:val="bullet"/>
      <w:lvlText w:val=""/>
      <w:lvlJc w:val="left"/>
      <w:pPr>
        <w:ind w:left="2160" w:hanging="360"/>
      </w:pPr>
      <w:rPr>
        <w:rFonts w:ascii="Wingdings" w:hAnsi="Wingdings" w:hint="default"/>
      </w:rPr>
    </w:lvl>
    <w:lvl w:ilvl="3" w:tplc="F5FC88D2" w:tentative="1">
      <w:start w:val="1"/>
      <w:numFmt w:val="bullet"/>
      <w:lvlText w:val=""/>
      <w:lvlJc w:val="left"/>
      <w:pPr>
        <w:ind w:left="2880" w:hanging="360"/>
      </w:pPr>
      <w:rPr>
        <w:rFonts w:ascii="Symbol" w:hAnsi="Symbol" w:hint="default"/>
      </w:rPr>
    </w:lvl>
    <w:lvl w:ilvl="4" w:tplc="7F4AD6D2" w:tentative="1">
      <w:start w:val="1"/>
      <w:numFmt w:val="bullet"/>
      <w:lvlText w:val="o"/>
      <w:lvlJc w:val="left"/>
      <w:pPr>
        <w:ind w:left="3600" w:hanging="360"/>
      </w:pPr>
      <w:rPr>
        <w:rFonts w:ascii="Courier New" w:hAnsi="Courier New" w:cs="Courier New" w:hint="default"/>
      </w:rPr>
    </w:lvl>
    <w:lvl w:ilvl="5" w:tplc="E7ECECBA" w:tentative="1">
      <w:start w:val="1"/>
      <w:numFmt w:val="bullet"/>
      <w:lvlText w:val=""/>
      <w:lvlJc w:val="left"/>
      <w:pPr>
        <w:ind w:left="4320" w:hanging="360"/>
      </w:pPr>
      <w:rPr>
        <w:rFonts w:ascii="Wingdings" w:hAnsi="Wingdings" w:hint="default"/>
      </w:rPr>
    </w:lvl>
    <w:lvl w:ilvl="6" w:tplc="54526976" w:tentative="1">
      <w:start w:val="1"/>
      <w:numFmt w:val="bullet"/>
      <w:lvlText w:val=""/>
      <w:lvlJc w:val="left"/>
      <w:pPr>
        <w:ind w:left="5040" w:hanging="360"/>
      </w:pPr>
      <w:rPr>
        <w:rFonts w:ascii="Symbol" w:hAnsi="Symbol" w:hint="default"/>
      </w:rPr>
    </w:lvl>
    <w:lvl w:ilvl="7" w:tplc="30FC9560" w:tentative="1">
      <w:start w:val="1"/>
      <w:numFmt w:val="bullet"/>
      <w:lvlText w:val="o"/>
      <w:lvlJc w:val="left"/>
      <w:pPr>
        <w:ind w:left="5760" w:hanging="360"/>
      </w:pPr>
      <w:rPr>
        <w:rFonts w:ascii="Courier New" w:hAnsi="Courier New" w:cs="Courier New" w:hint="default"/>
      </w:rPr>
    </w:lvl>
    <w:lvl w:ilvl="8" w:tplc="10F0247A" w:tentative="1">
      <w:start w:val="1"/>
      <w:numFmt w:val="bullet"/>
      <w:lvlText w:val=""/>
      <w:lvlJc w:val="left"/>
      <w:pPr>
        <w:ind w:left="6480" w:hanging="360"/>
      </w:pPr>
      <w:rPr>
        <w:rFonts w:ascii="Wingdings" w:hAnsi="Wingdings" w:hint="default"/>
      </w:rPr>
    </w:lvl>
  </w:abstractNum>
  <w:abstractNum w:abstractNumId="17" w15:restartNumberingAfterBreak="0">
    <w:nsid w:val="3DDB396A"/>
    <w:multiLevelType w:val="hybridMultilevel"/>
    <w:tmpl w:val="C408F3A8"/>
    <w:lvl w:ilvl="0" w:tplc="D3A04D16">
      <w:start w:val="1"/>
      <w:numFmt w:val="decimal"/>
      <w:lvlText w:val="2.%1"/>
      <w:lvlJc w:val="left"/>
      <w:pPr>
        <w:ind w:left="1070" w:hanging="360"/>
      </w:pPr>
      <w:rPr>
        <w:rFonts w:hint="default"/>
      </w:rPr>
    </w:lvl>
    <w:lvl w:ilvl="1" w:tplc="9B1026A0" w:tentative="1">
      <w:start w:val="1"/>
      <w:numFmt w:val="lowerLetter"/>
      <w:lvlText w:val="%2."/>
      <w:lvlJc w:val="left"/>
      <w:pPr>
        <w:ind w:left="1440" w:hanging="360"/>
      </w:pPr>
    </w:lvl>
    <w:lvl w:ilvl="2" w:tplc="1AC07C58" w:tentative="1">
      <w:start w:val="1"/>
      <w:numFmt w:val="lowerRoman"/>
      <w:lvlText w:val="%3."/>
      <w:lvlJc w:val="right"/>
      <w:pPr>
        <w:ind w:left="2160" w:hanging="180"/>
      </w:pPr>
    </w:lvl>
    <w:lvl w:ilvl="3" w:tplc="D604F86C" w:tentative="1">
      <w:start w:val="1"/>
      <w:numFmt w:val="decimal"/>
      <w:lvlText w:val="%4."/>
      <w:lvlJc w:val="left"/>
      <w:pPr>
        <w:ind w:left="2880" w:hanging="360"/>
      </w:pPr>
    </w:lvl>
    <w:lvl w:ilvl="4" w:tplc="11100DF6" w:tentative="1">
      <w:start w:val="1"/>
      <w:numFmt w:val="lowerLetter"/>
      <w:lvlText w:val="%5."/>
      <w:lvlJc w:val="left"/>
      <w:pPr>
        <w:ind w:left="3600" w:hanging="360"/>
      </w:pPr>
    </w:lvl>
    <w:lvl w:ilvl="5" w:tplc="DCEA9E38" w:tentative="1">
      <w:start w:val="1"/>
      <w:numFmt w:val="lowerRoman"/>
      <w:lvlText w:val="%6."/>
      <w:lvlJc w:val="right"/>
      <w:pPr>
        <w:ind w:left="4320" w:hanging="180"/>
      </w:pPr>
    </w:lvl>
    <w:lvl w:ilvl="6" w:tplc="5576F088" w:tentative="1">
      <w:start w:val="1"/>
      <w:numFmt w:val="decimal"/>
      <w:lvlText w:val="%7."/>
      <w:lvlJc w:val="left"/>
      <w:pPr>
        <w:ind w:left="5040" w:hanging="360"/>
      </w:pPr>
    </w:lvl>
    <w:lvl w:ilvl="7" w:tplc="1DC210E0" w:tentative="1">
      <w:start w:val="1"/>
      <w:numFmt w:val="lowerLetter"/>
      <w:lvlText w:val="%8."/>
      <w:lvlJc w:val="left"/>
      <w:pPr>
        <w:ind w:left="5760" w:hanging="360"/>
      </w:pPr>
    </w:lvl>
    <w:lvl w:ilvl="8" w:tplc="CD3E6434" w:tentative="1">
      <w:start w:val="1"/>
      <w:numFmt w:val="lowerRoman"/>
      <w:lvlText w:val="%9."/>
      <w:lvlJc w:val="right"/>
      <w:pPr>
        <w:ind w:left="6480" w:hanging="180"/>
      </w:pPr>
    </w:lvl>
  </w:abstractNum>
  <w:abstractNum w:abstractNumId="18" w15:restartNumberingAfterBreak="0">
    <w:nsid w:val="45366792"/>
    <w:multiLevelType w:val="hybridMultilevel"/>
    <w:tmpl w:val="37A6671E"/>
    <w:lvl w:ilvl="0" w:tplc="9F86579A">
      <w:start w:val="1"/>
      <w:numFmt w:val="bullet"/>
      <w:lvlText w:val=""/>
      <w:lvlJc w:val="left"/>
      <w:pPr>
        <w:ind w:left="720" w:hanging="360"/>
      </w:pPr>
      <w:rPr>
        <w:rFonts w:ascii="Symbol" w:hAnsi="Symbol" w:hint="default"/>
      </w:rPr>
    </w:lvl>
    <w:lvl w:ilvl="1" w:tplc="13DC6412" w:tentative="1">
      <w:start w:val="1"/>
      <w:numFmt w:val="bullet"/>
      <w:lvlText w:val="o"/>
      <w:lvlJc w:val="left"/>
      <w:pPr>
        <w:ind w:left="1440" w:hanging="360"/>
      </w:pPr>
      <w:rPr>
        <w:rFonts w:ascii="Courier New" w:hAnsi="Courier New" w:cs="Courier New" w:hint="default"/>
      </w:rPr>
    </w:lvl>
    <w:lvl w:ilvl="2" w:tplc="A008FC90" w:tentative="1">
      <w:start w:val="1"/>
      <w:numFmt w:val="bullet"/>
      <w:lvlText w:val=""/>
      <w:lvlJc w:val="left"/>
      <w:pPr>
        <w:ind w:left="2160" w:hanging="360"/>
      </w:pPr>
      <w:rPr>
        <w:rFonts w:ascii="Wingdings" w:hAnsi="Wingdings" w:hint="default"/>
      </w:rPr>
    </w:lvl>
    <w:lvl w:ilvl="3" w:tplc="B84AA87E" w:tentative="1">
      <w:start w:val="1"/>
      <w:numFmt w:val="bullet"/>
      <w:lvlText w:val=""/>
      <w:lvlJc w:val="left"/>
      <w:pPr>
        <w:ind w:left="2880" w:hanging="360"/>
      </w:pPr>
      <w:rPr>
        <w:rFonts w:ascii="Symbol" w:hAnsi="Symbol" w:hint="default"/>
      </w:rPr>
    </w:lvl>
    <w:lvl w:ilvl="4" w:tplc="93C46214" w:tentative="1">
      <w:start w:val="1"/>
      <w:numFmt w:val="bullet"/>
      <w:lvlText w:val="o"/>
      <w:lvlJc w:val="left"/>
      <w:pPr>
        <w:ind w:left="3600" w:hanging="360"/>
      </w:pPr>
      <w:rPr>
        <w:rFonts w:ascii="Courier New" w:hAnsi="Courier New" w:cs="Courier New" w:hint="default"/>
      </w:rPr>
    </w:lvl>
    <w:lvl w:ilvl="5" w:tplc="F850DCF8" w:tentative="1">
      <w:start w:val="1"/>
      <w:numFmt w:val="bullet"/>
      <w:lvlText w:val=""/>
      <w:lvlJc w:val="left"/>
      <w:pPr>
        <w:ind w:left="4320" w:hanging="360"/>
      </w:pPr>
      <w:rPr>
        <w:rFonts w:ascii="Wingdings" w:hAnsi="Wingdings" w:hint="default"/>
      </w:rPr>
    </w:lvl>
    <w:lvl w:ilvl="6" w:tplc="D3B214F4" w:tentative="1">
      <w:start w:val="1"/>
      <w:numFmt w:val="bullet"/>
      <w:lvlText w:val=""/>
      <w:lvlJc w:val="left"/>
      <w:pPr>
        <w:ind w:left="5040" w:hanging="360"/>
      </w:pPr>
      <w:rPr>
        <w:rFonts w:ascii="Symbol" w:hAnsi="Symbol" w:hint="default"/>
      </w:rPr>
    </w:lvl>
    <w:lvl w:ilvl="7" w:tplc="49989E6C" w:tentative="1">
      <w:start w:val="1"/>
      <w:numFmt w:val="bullet"/>
      <w:lvlText w:val="o"/>
      <w:lvlJc w:val="left"/>
      <w:pPr>
        <w:ind w:left="5760" w:hanging="360"/>
      </w:pPr>
      <w:rPr>
        <w:rFonts w:ascii="Courier New" w:hAnsi="Courier New" w:cs="Courier New" w:hint="default"/>
      </w:rPr>
    </w:lvl>
    <w:lvl w:ilvl="8" w:tplc="3C5C11BA" w:tentative="1">
      <w:start w:val="1"/>
      <w:numFmt w:val="bullet"/>
      <w:lvlText w:val=""/>
      <w:lvlJc w:val="left"/>
      <w:pPr>
        <w:ind w:left="6480" w:hanging="360"/>
      </w:pPr>
      <w:rPr>
        <w:rFonts w:ascii="Wingdings" w:hAnsi="Wingdings" w:hint="default"/>
      </w:rPr>
    </w:lvl>
  </w:abstractNum>
  <w:abstractNum w:abstractNumId="19" w15:restartNumberingAfterBreak="0">
    <w:nsid w:val="4B6C2A40"/>
    <w:multiLevelType w:val="hybridMultilevel"/>
    <w:tmpl w:val="4A1C9698"/>
    <w:lvl w:ilvl="0" w:tplc="320E8846">
      <w:start w:val="1"/>
      <w:numFmt w:val="bullet"/>
      <w:lvlText w:val=""/>
      <w:lvlJc w:val="left"/>
      <w:pPr>
        <w:ind w:left="720" w:hanging="360"/>
      </w:pPr>
      <w:rPr>
        <w:rFonts w:ascii="Symbol" w:hAnsi="Symbol" w:hint="default"/>
      </w:rPr>
    </w:lvl>
    <w:lvl w:ilvl="1" w:tplc="651437CA" w:tentative="1">
      <w:start w:val="1"/>
      <w:numFmt w:val="bullet"/>
      <w:lvlText w:val="o"/>
      <w:lvlJc w:val="left"/>
      <w:pPr>
        <w:ind w:left="1440" w:hanging="360"/>
      </w:pPr>
      <w:rPr>
        <w:rFonts w:ascii="Courier New" w:hAnsi="Courier New" w:cs="Courier New" w:hint="default"/>
      </w:rPr>
    </w:lvl>
    <w:lvl w:ilvl="2" w:tplc="BA78378E" w:tentative="1">
      <w:start w:val="1"/>
      <w:numFmt w:val="bullet"/>
      <w:lvlText w:val=""/>
      <w:lvlJc w:val="left"/>
      <w:pPr>
        <w:ind w:left="2160" w:hanging="360"/>
      </w:pPr>
      <w:rPr>
        <w:rFonts w:ascii="Wingdings" w:hAnsi="Wingdings" w:hint="default"/>
      </w:rPr>
    </w:lvl>
    <w:lvl w:ilvl="3" w:tplc="B3C64AB2" w:tentative="1">
      <w:start w:val="1"/>
      <w:numFmt w:val="bullet"/>
      <w:lvlText w:val=""/>
      <w:lvlJc w:val="left"/>
      <w:pPr>
        <w:ind w:left="2880" w:hanging="360"/>
      </w:pPr>
      <w:rPr>
        <w:rFonts w:ascii="Symbol" w:hAnsi="Symbol" w:hint="default"/>
      </w:rPr>
    </w:lvl>
    <w:lvl w:ilvl="4" w:tplc="0512F314" w:tentative="1">
      <w:start w:val="1"/>
      <w:numFmt w:val="bullet"/>
      <w:lvlText w:val="o"/>
      <w:lvlJc w:val="left"/>
      <w:pPr>
        <w:ind w:left="3600" w:hanging="360"/>
      </w:pPr>
      <w:rPr>
        <w:rFonts w:ascii="Courier New" w:hAnsi="Courier New" w:cs="Courier New" w:hint="default"/>
      </w:rPr>
    </w:lvl>
    <w:lvl w:ilvl="5" w:tplc="F19A46E6" w:tentative="1">
      <w:start w:val="1"/>
      <w:numFmt w:val="bullet"/>
      <w:lvlText w:val=""/>
      <w:lvlJc w:val="left"/>
      <w:pPr>
        <w:ind w:left="4320" w:hanging="360"/>
      </w:pPr>
      <w:rPr>
        <w:rFonts w:ascii="Wingdings" w:hAnsi="Wingdings" w:hint="default"/>
      </w:rPr>
    </w:lvl>
    <w:lvl w:ilvl="6" w:tplc="4404C714" w:tentative="1">
      <w:start w:val="1"/>
      <w:numFmt w:val="bullet"/>
      <w:lvlText w:val=""/>
      <w:lvlJc w:val="left"/>
      <w:pPr>
        <w:ind w:left="5040" w:hanging="360"/>
      </w:pPr>
      <w:rPr>
        <w:rFonts w:ascii="Symbol" w:hAnsi="Symbol" w:hint="default"/>
      </w:rPr>
    </w:lvl>
    <w:lvl w:ilvl="7" w:tplc="E8140D62" w:tentative="1">
      <w:start w:val="1"/>
      <w:numFmt w:val="bullet"/>
      <w:lvlText w:val="o"/>
      <w:lvlJc w:val="left"/>
      <w:pPr>
        <w:ind w:left="5760" w:hanging="360"/>
      </w:pPr>
      <w:rPr>
        <w:rFonts w:ascii="Courier New" w:hAnsi="Courier New" w:cs="Courier New" w:hint="default"/>
      </w:rPr>
    </w:lvl>
    <w:lvl w:ilvl="8" w:tplc="B496745E" w:tentative="1">
      <w:start w:val="1"/>
      <w:numFmt w:val="bullet"/>
      <w:lvlText w:val=""/>
      <w:lvlJc w:val="left"/>
      <w:pPr>
        <w:ind w:left="6480" w:hanging="360"/>
      </w:pPr>
      <w:rPr>
        <w:rFonts w:ascii="Wingdings" w:hAnsi="Wingdings" w:hint="default"/>
      </w:rPr>
    </w:lvl>
  </w:abstractNum>
  <w:abstractNum w:abstractNumId="20" w15:restartNumberingAfterBreak="0">
    <w:nsid w:val="51A03A9B"/>
    <w:multiLevelType w:val="hybridMultilevel"/>
    <w:tmpl w:val="1B40BC06"/>
    <w:lvl w:ilvl="0" w:tplc="77CE9156">
      <w:start w:val="1"/>
      <w:numFmt w:val="bullet"/>
      <w:lvlText w:val=""/>
      <w:lvlJc w:val="left"/>
      <w:pPr>
        <w:ind w:left="720" w:hanging="360"/>
      </w:pPr>
      <w:rPr>
        <w:rFonts w:ascii="Symbol" w:hAnsi="Symbol" w:hint="default"/>
      </w:rPr>
    </w:lvl>
    <w:lvl w:ilvl="1" w:tplc="21A669DE" w:tentative="1">
      <w:start w:val="1"/>
      <w:numFmt w:val="bullet"/>
      <w:lvlText w:val="o"/>
      <w:lvlJc w:val="left"/>
      <w:pPr>
        <w:ind w:left="1440" w:hanging="360"/>
      </w:pPr>
      <w:rPr>
        <w:rFonts w:ascii="Courier New" w:hAnsi="Courier New" w:cs="Courier New" w:hint="default"/>
      </w:rPr>
    </w:lvl>
    <w:lvl w:ilvl="2" w:tplc="E970EFBC" w:tentative="1">
      <w:start w:val="1"/>
      <w:numFmt w:val="bullet"/>
      <w:lvlText w:val=""/>
      <w:lvlJc w:val="left"/>
      <w:pPr>
        <w:ind w:left="2160" w:hanging="360"/>
      </w:pPr>
      <w:rPr>
        <w:rFonts w:ascii="Wingdings" w:hAnsi="Wingdings" w:hint="default"/>
      </w:rPr>
    </w:lvl>
    <w:lvl w:ilvl="3" w:tplc="8738DEBA" w:tentative="1">
      <w:start w:val="1"/>
      <w:numFmt w:val="bullet"/>
      <w:lvlText w:val=""/>
      <w:lvlJc w:val="left"/>
      <w:pPr>
        <w:ind w:left="2880" w:hanging="360"/>
      </w:pPr>
      <w:rPr>
        <w:rFonts w:ascii="Symbol" w:hAnsi="Symbol" w:hint="default"/>
      </w:rPr>
    </w:lvl>
    <w:lvl w:ilvl="4" w:tplc="2CDEC8BC" w:tentative="1">
      <w:start w:val="1"/>
      <w:numFmt w:val="bullet"/>
      <w:lvlText w:val="o"/>
      <w:lvlJc w:val="left"/>
      <w:pPr>
        <w:ind w:left="3600" w:hanging="360"/>
      </w:pPr>
      <w:rPr>
        <w:rFonts w:ascii="Courier New" w:hAnsi="Courier New" w:cs="Courier New" w:hint="default"/>
      </w:rPr>
    </w:lvl>
    <w:lvl w:ilvl="5" w:tplc="797AC19C" w:tentative="1">
      <w:start w:val="1"/>
      <w:numFmt w:val="bullet"/>
      <w:lvlText w:val=""/>
      <w:lvlJc w:val="left"/>
      <w:pPr>
        <w:ind w:left="4320" w:hanging="360"/>
      </w:pPr>
      <w:rPr>
        <w:rFonts w:ascii="Wingdings" w:hAnsi="Wingdings" w:hint="default"/>
      </w:rPr>
    </w:lvl>
    <w:lvl w:ilvl="6" w:tplc="EF6A72A0" w:tentative="1">
      <w:start w:val="1"/>
      <w:numFmt w:val="bullet"/>
      <w:lvlText w:val=""/>
      <w:lvlJc w:val="left"/>
      <w:pPr>
        <w:ind w:left="5040" w:hanging="360"/>
      </w:pPr>
      <w:rPr>
        <w:rFonts w:ascii="Symbol" w:hAnsi="Symbol" w:hint="default"/>
      </w:rPr>
    </w:lvl>
    <w:lvl w:ilvl="7" w:tplc="F6748706" w:tentative="1">
      <w:start w:val="1"/>
      <w:numFmt w:val="bullet"/>
      <w:lvlText w:val="o"/>
      <w:lvlJc w:val="left"/>
      <w:pPr>
        <w:ind w:left="5760" w:hanging="360"/>
      </w:pPr>
      <w:rPr>
        <w:rFonts w:ascii="Courier New" w:hAnsi="Courier New" w:cs="Courier New" w:hint="default"/>
      </w:rPr>
    </w:lvl>
    <w:lvl w:ilvl="8" w:tplc="98E881F2" w:tentative="1">
      <w:start w:val="1"/>
      <w:numFmt w:val="bullet"/>
      <w:lvlText w:val=""/>
      <w:lvlJc w:val="left"/>
      <w:pPr>
        <w:ind w:left="6480" w:hanging="360"/>
      </w:pPr>
      <w:rPr>
        <w:rFonts w:ascii="Wingdings" w:hAnsi="Wingdings" w:hint="default"/>
      </w:rPr>
    </w:lvl>
  </w:abstractNum>
  <w:abstractNum w:abstractNumId="21" w15:restartNumberingAfterBreak="0">
    <w:nsid w:val="5AD60480"/>
    <w:multiLevelType w:val="hybridMultilevel"/>
    <w:tmpl w:val="FC9A301E"/>
    <w:lvl w:ilvl="0" w:tplc="E2EE67F6">
      <w:start w:val="1"/>
      <w:numFmt w:val="decimal"/>
      <w:lvlText w:val="7.%1"/>
      <w:lvlJc w:val="left"/>
      <w:pPr>
        <w:ind w:left="1440" w:hanging="360"/>
      </w:pPr>
      <w:rPr>
        <w:rFonts w:hint="default"/>
      </w:rPr>
    </w:lvl>
    <w:lvl w:ilvl="1" w:tplc="BB24CE22">
      <w:start w:val="1"/>
      <w:numFmt w:val="lowerLetter"/>
      <w:lvlText w:val="%2."/>
      <w:lvlJc w:val="left"/>
      <w:pPr>
        <w:ind w:left="1440" w:hanging="360"/>
      </w:pPr>
    </w:lvl>
    <w:lvl w:ilvl="2" w:tplc="84B205FC">
      <w:start w:val="1"/>
      <w:numFmt w:val="lowerRoman"/>
      <w:lvlText w:val="%3."/>
      <w:lvlJc w:val="right"/>
      <w:pPr>
        <w:ind w:left="2160" w:hanging="180"/>
      </w:pPr>
    </w:lvl>
    <w:lvl w:ilvl="3" w:tplc="1876C8D2">
      <w:start w:val="1"/>
      <w:numFmt w:val="decimal"/>
      <w:lvlText w:val="%4."/>
      <w:lvlJc w:val="left"/>
      <w:pPr>
        <w:ind w:left="2880" w:hanging="360"/>
      </w:pPr>
    </w:lvl>
    <w:lvl w:ilvl="4" w:tplc="C69E47BE">
      <w:start w:val="1"/>
      <w:numFmt w:val="lowerLetter"/>
      <w:lvlText w:val="%5."/>
      <w:lvlJc w:val="left"/>
      <w:pPr>
        <w:ind w:left="3600" w:hanging="360"/>
      </w:pPr>
    </w:lvl>
    <w:lvl w:ilvl="5" w:tplc="B72A4CF4">
      <w:start w:val="1"/>
      <w:numFmt w:val="lowerRoman"/>
      <w:lvlText w:val="%6."/>
      <w:lvlJc w:val="right"/>
      <w:pPr>
        <w:ind w:left="4320" w:hanging="180"/>
      </w:pPr>
    </w:lvl>
    <w:lvl w:ilvl="6" w:tplc="AD6A4356">
      <w:start w:val="1"/>
      <w:numFmt w:val="decimal"/>
      <w:lvlText w:val="%7."/>
      <w:lvlJc w:val="left"/>
      <w:pPr>
        <w:ind w:left="5040" w:hanging="360"/>
      </w:pPr>
    </w:lvl>
    <w:lvl w:ilvl="7" w:tplc="B07CF734">
      <w:start w:val="1"/>
      <w:numFmt w:val="lowerLetter"/>
      <w:lvlText w:val="%8."/>
      <w:lvlJc w:val="left"/>
      <w:pPr>
        <w:ind w:left="5760" w:hanging="360"/>
      </w:pPr>
    </w:lvl>
    <w:lvl w:ilvl="8" w:tplc="3F948DF6">
      <w:start w:val="1"/>
      <w:numFmt w:val="lowerRoman"/>
      <w:lvlText w:val="%9."/>
      <w:lvlJc w:val="right"/>
      <w:pPr>
        <w:ind w:left="6480" w:hanging="180"/>
      </w:pPr>
    </w:lvl>
  </w:abstractNum>
  <w:abstractNum w:abstractNumId="22" w15:restartNumberingAfterBreak="0">
    <w:nsid w:val="5B5769B3"/>
    <w:multiLevelType w:val="multilevel"/>
    <w:tmpl w:val="4E103F38"/>
    <w:lvl w:ilvl="0">
      <w:start w:val="1"/>
      <w:numFmt w:val="decimal"/>
      <w:lvlText w:val="6.%1"/>
      <w:lvlJc w:val="left"/>
      <w:pPr>
        <w:ind w:left="720" w:hanging="360"/>
      </w:pPr>
      <w:rPr>
        <w:rFonts w:hint="default"/>
      </w:rPr>
    </w:lvl>
    <w:lvl w:ilvl="1">
      <w:start w:val="5"/>
      <w:numFmt w:val="decimal"/>
      <w:isLgl/>
      <w:lvlText w:val="%1.%2"/>
      <w:lvlJc w:val="left"/>
      <w:pPr>
        <w:ind w:left="1200" w:hanging="840"/>
      </w:pPr>
      <w:rPr>
        <w:rFonts w:hint="default"/>
      </w:rPr>
    </w:lvl>
    <w:lvl w:ilvl="2">
      <w:start w:val="3"/>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BB447C2"/>
    <w:multiLevelType w:val="multilevel"/>
    <w:tmpl w:val="449CA1FC"/>
    <w:lvl w:ilvl="0">
      <w:start w:val="2"/>
      <w:numFmt w:val="decimal"/>
      <w:lvlText w:val="5.%1"/>
      <w:lvlJc w:val="left"/>
      <w:pPr>
        <w:ind w:left="360" w:hanging="360"/>
      </w:pPr>
      <w:rPr>
        <w:rFonts w:hint="default"/>
      </w:rPr>
    </w:lvl>
    <w:lvl w:ilvl="1">
      <w:start w:val="1"/>
      <w:numFmt w:val="decimal"/>
      <w:lvlText w:val="5.%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636572"/>
    <w:multiLevelType w:val="hybridMultilevel"/>
    <w:tmpl w:val="2FD46094"/>
    <w:lvl w:ilvl="0" w:tplc="3BD4BB3C">
      <w:start w:val="1"/>
      <w:numFmt w:val="bullet"/>
      <w:lvlText w:val=""/>
      <w:lvlJc w:val="left"/>
      <w:pPr>
        <w:ind w:left="720" w:hanging="360"/>
      </w:pPr>
      <w:rPr>
        <w:rFonts w:ascii="Symbol" w:hAnsi="Symbol" w:hint="default"/>
      </w:rPr>
    </w:lvl>
    <w:lvl w:ilvl="1" w:tplc="7CA2E5C2" w:tentative="1">
      <w:start w:val="1"/>
      <w:numFmt w:val="bullet"/>
      <w:lvlText w:val="o"/>
      <w:lvlJc w:val="left"/>
      <w:pPr>
        <w:ind w:left="1440" w:hanging="360"/>
      </w:pPr>
      <w:rPr>
        <w:rFonts w:ascii="Courier New" w:hAnsi="Courier New" w:cs="Courier New" w:hint="default"/>
      </w:rPr>
    </w:lvl>
    <w:lvl w:ilvl="2" w:tplc="EC1A3C4A" w:tentative="1">
      <w:start w:val="1"/>
      <w:numFmt w:val="bullet"/>
      <w:lvlText w:val=""/>
      <w:lvlJc w:val="left"/>
      <w:pPr>
        <w:ind w:left="2160" w:hanging="360"/>
      </w:pPr>
      <w:rPr>
        <w:rFonts w:ascii="Wingdings" w:hAnsi="Wingdings" w:hint="default"/>
      </w:rPr>
    </w:lvl>
    <w:lvl w:ilvl="3" w:tplc="3DEC0F1E" w:tentative="1">
      <w:start w:val="1"/>
      <w:numFmt w:val="bullet"/>
      <w:lvlText w:val=""/>
      <w:lvlJc w:val="left"/>
      <w:pPr>
        <w:ind w:left="2880" w:hanging="360"/>
      </w:pPr>
      <w:rPr>
        <w:rFonts w:ascii="Symbol" w:hAnsi="Symbol" w:hint="default"/>
      </w:rPr>
    </w:lvl>
    <w:lvl w:ilvl="4" w:tplc="61FEE34E" w:tentative="1">
      <w:start w:val="1"/>
      <w:numFmt w:val="bullet"/>
      <w:lvlText w:val="o"/>
      <w:lvlJc w:val="left"/>
      <w:pPr>
        <w:ind w:left="3600" w:hanging="360"/>
      </w:pPr>
      <w:rPr>
        <w:rFonts w:ascii="Courier New" w:hAnsi="Courier New" w:cs="Courier New" w:hint="default"/>
      </w:rPr>
    </w:lvl>
    <w:lvl w:ilvl="5" w:tplc="DB5E3420" w:tentative="1">
      <w:start w:val="1"/>
      <w:numFmt w:val="bullet"/>
      <w:lvlText w:val=""/>
      <w:lvlJc w:val="left"/>
      <w:pPr>
        <w:ind w:left="4320" w:hanging="360"/>
      </w:pPr>
      <w:rPr>
        <w:rFonts w:ascii="Wingdings" w:hAnsi="Wingdings" w:hint="default"/>
      </w:rPr>
    </w:lvl>
    <w:lvl w:ilvl="6" w:tplc="FC60A5EC" w:tentative="1">
      <w:start w:val="1"/>
      <w:numFmt w:val="bullet"/>
      <w:lvlText w:val=""/>
      <w:lvlJc w:val="left"/>
      <w:pPr>
        <w:ind w:left="5040" w:hanging="360"/>
      </w:pPr>
      <w:rPr>
        <w:rFonts w:ascii="Symbol" w:hAnsi="Symbol" w:hint="default"/>
      </w:rPr>
    </w:lvl>
    <w:lvl w:ilvl="7" w:tplc="D584A1DA" w:tentative="1">
      <w:start w:val="1"/>
      <w:numFmt w:val="bullet"/>
      <w:lvlText w:val="o"/>
      <w:lvlJc w:val="left"/>
      <w:pPr>
        <w:ind w:left="5760" w:hanging="360"/>
      </w:pPr>
      <w:rPr>
        <w:rFonts w:ascii="Courier New" w:hAnsi="Courier New" w:cs="Courier New" w:hint="default"/>
      </w:rPr>
    </w:lvl>
    <w:lvl w:ilvl="8" w:tplc="BEB00080" w:tentative="1">
      <w:start w:val="1"/>
      <w:numFmt w:val="bullet"/>
      <w:lvlText w:val=""/>
      <w:lvlJc w:val="left"/>
      <w:pPr>
        <w:ind w:left="6480" w:hanging="360"/>
      </w:pPr>
      <w:rPr>
        <w:rFonts w:ascii="Wingdings" w:hAnsi="Wingdings" w:hint="default"/>
      </w:rPr>
    </w:lvl>
  </w:abstractNum>
  <w:abstractNum w:abstractNumId="25" w15:restartNumberingAfterBreak="0">
    <w:nsid w:val="7201580E"/>
    <w:multiLevelType w:val="hybridMultilevel"/>
    <w:tmpl w:val="AA96EC54"/>
    <w:lvl w:ilvl="0" w:tplc="259644CE">
      <w:start w:val="1"/>
      <w:numFmt w:val="bullet"/>
      <w:lvlText w:val=""/>
      <w:lvlJc w:val="left"/>
      <w:pPr>
        <w:ind w:left="720" w:hanging="360"/>
      </w:pPr>
      <w:rPr>
        <w:rFonts w:ascii="Symbol" w:hAnsi="Symbol" w:hint="default"/>
      </w:rPr>
    </w:lvl>
    <w:lvl w:ilvl="1" w:tplc="DF902704" w:tentative="1">
      <w:start w:val="1"/>
      <w:numFmt w:val="bullet"/>
      <w:lvlText w:val="o"/>
      <w:lvlJc w:val="left"/>
      <w:pPr>
        <w:ind w:left="1440" w:hanging="360"/>
      </w:pPr>
      <w:rPr>
        <w:rFonts w:ascii="Courier New" w:hAnsi="Courier New" w:cs="Courier New" w:hint="default"/>
      </w:rPr>
    </w:lvl>
    <w:lvl w:ilvl="2" w:tplc="168A024E" w:tentative="1">
      <w:start w:val="1"/>
      <w:numFmt w:val="bullet"/>
      <w:lvlText w:val=""/>
      <w:lvlJc w:val="left"/>
      <w:pPr>
        <w:ind w:left="2160" w:hanging="360"/>
      </w:pPr>
      <w:rPr>
        <w:rFonts w:ascii="Wingdings" w:hAnsi="Wingdings" w:hint="default"/>
      </w:rPr>
    </w:lvl>
    <w:lvl w:ilvl="3" w:tplc="BD4A5FB2" w:tentative="1">
      <w:start w:val="1"/>
      <w:numFmt w:val="bullet"/>
      <w:lvlText w:val=""/>
      <w:lvlJc w:val="left"/>
      <w:pPr>
        <w:ind w:left="2880" w:hanging="360"/>
      </w:pPr>
      <w:rPr>
        <w:rFonts w:ascii="Symbol" w:hAnsi="Symbol" w:hint="default"/>
      </w:rPr>
    </w:lvl>
    <w:lvl w:ilvl="4" w:tplc="A996673E" w:tentative="1">
      <w:start w:val="1"/>
      <w:numFmt w:val="bullet"/>
      <w:lvlText w:val="o"/>
      <w:lvlJc w:val="left"/>
      <w:pPr>
        <w:ind w:left="3600" w:hanging="360"/>
      </w:pPr>
      <w:rPr>
        <w:rFonts w:ascii="Courier New" w:hAnsi="Courier New" w:cs="Courier New" w:hint="default"/>
      </w:rPr>
    </w:lvl>
    <w:lvl w:ilvl="5" w:tplc="27E84284" w:tentative="1">
      <w:start w:val="1"/>
      <w:numFmt w:val="bullet"/>
      <w:lvlText w:val=""/>
      <w:lvlJc w:val="left"/>
      <w:pPr>
        <w:ind w:left="4320" w:hanging="360"/>
      </w:pPr>
      <w:rPr>
        <w:rFonts w:ascii="Wingdings" w:hAnsi="Wingdings" w:hint="default"/>
      </w:rPr>
    </w:lvl>
    <w:lvl w:ilvl="6" w:tplc="0F462E82" w:tentative="1">
      <w:start w:val="1"/>
      <w:numFmt w:val="bullet"/>
      <w:lvlText w:val=""/>
      <w:lvlJc w:val="left"/>
      <w:pPr>
        <w:ind w:left="5040" w:hanging="360"/>
      </w:pPr>
      <w:rPr>
        <w:rFonts w:ascii="Symbol" w:hAnsi="Symbol" w:hint="default"/>
      </w:rPr>
    </w:lvl>
    <w:lvl w:ilvl="7" w:tplc="99364292" w:tentative="1">
      <w:start w:val="1"/>
      <w:numFmt w:val="bullet"/>
      <w:lvlText w:val="o"/>
      <w:lvlJc w:val="left"/>
      <w:pPr>
        <w:ind w:left="5760" w:hanging="360"/>
      </w:pPr>
      <w:rPr>
        <w:rFonts w:ascii="Courier New" w:hAnsi="Courier New" w:cs="Courier New" w:hint="default"/>
      </w:rPr>
    </w:lvl>
    <w:lvl w:ilvl="8" w:tplc="3F4836C0" w:tentative="1">
      <w:start w:val="1"/>
      <w:numFmt w:val="bullet"/>
      <w:lvlText w:val=""/>
      <w:lvlJc w:val="left"/>
      <w:pPr>
        <w:ind w:left="6480" w:hanging="360"/>
      </w:pPr>
      <w:rPr>
        <w:rFonts w:ascii="Wingdings" w:hAnsi="Wingdings" w:hint="default"/>
      </w:rPr>
    </w:lvl>
  </w:abstractNum>
  <w:abstractNum w:abstractNumId="26" w15:restartNumberingAfterBreak="0">
    <w:nsid w:val="74DB4789"/>
    <w:multiLevelType w:val="hybridMultilevel"/>
    <w:tmpl w:val="39F6E6E2"/>
    <w:lvl w:ilvl="0" w:tplc="5C8263A2">
      <w:start w:val="1"/>
      <w:numFmt w:val="decimal"/>
      <w:lvlText w:val="%1."/>
      <w:lvlJc w:val="left"/>
      <w:pPr>
        <w:ind w:left="720" w:hanging="360"/>
      </w:pPr>
    </w:lvl>
    <w:lvl w:ilvl="1" w:tplc="D482386C" w:tentative="1">
      <w:start w:val="1"/>
      <w:numFmt w:val="lowerLetter"/>
      <w:lvlText w:val="%2."/>
      <w:lvlJc w:val="left"/>
      <w:pPr>
        <w:ind w:left="1440" w:hanging="360"/>
      </w:pPr>
    </w:lvl>
    <w:lvl w:ilvl="2" w:tplc="1A5EE9DE" w:tentative="1">
      <w:start w:val="1"/>
      <w:numFmt w:val="lowerRoman"/>
      <w:lvlText w:val="%3."/>
      <w:lvlJc w:val="right"/>
      <w:pPr>
        <w:ind w:left="2160" w:hanging="180"/>
      </w:pPr>
    </w:lvl>
    <w:lvl w:ilvl="3" w:tplc="87A67178">
      <w:start w:val="1"/>
      <w:numFmt w:val="decimal"/>
      <w:lvlText w:val="%4."/>
      <w:lvlJc w:val="left"/>
      <w:pPr>
        <w:ind w:left="2880" w:hanging="360"/>
      </w:pPr>
    </w:lvl>
    <w:lvl w:ilvl="4" w:tplc="AC0E49FA" w:tentative="1">
      <w:start w:val="1"/>
      <w:numFmt w:val="lowerLetter"/>
      <w:lvlText w:val="%5."/>
      <w:lvlJc w:val="left"/>
      <w:pPr>
        <w:ind w:left="3600" w:hanging="360"/>
      </w:pPr>
    </w:lvl>
    <w:lvl w:ilvl="5" w:tplc="50DA3D2C" w:tentative="1">
      <w:start w:val="1"/>
      <w:numFmt w:val="lowerRoman"/>
      <w:lvlText w:val="%6."/>
      <w:lvlJc w:val="right"/>
      <w:pPr>
        <w:ind w:left="4320" w:hanging="180"/>
      </w:pPr>
    </w:lvl>
    <w:lvl w:ilvl="6" w:tplc="2278C6CA" w:tentative="1">
      <w:start w:val="1"/>
      <w:numFmt w:val="decimal"/>
      <w:lvlText w:val="%7."/>
      <w:lvlJc w:val="left"/>
      <w:pPr>
        <w:ind w:left="5040" w:hanging="360"/>
      </w:pPr>
    </w:lvl>
    <w:lvl w:ilvl="7" w:tplc="D9368FB8" w:tentative="1">
      <w:start w:val="1"/>
      <w:numFmt w:val="lowerLetter"/>
      <w:lvlText w:val="%8."/>
      <w:lvlJc w:val="left"/>
      <w:pPr>
        <w:ind w:left="5760" w:hanging="360"/>
      </w:pPr>
    </w:lvl>
    <w:lvl w:ilvl="8" w:tplc="0E8EA096" w:tentative="1">
      <w:start w:val="1"/>
      <w:numFmt w:val="lowerRoman"/>
      <w:lvlText w:val="%9."/>
      <w:lvlJc w:val="right"/>
      <w:pPr>
        <w:ind w:left="6480" w:hanging="180"/>
      </w:pPr>
    </w:lvl>
  </w:abstractNum>
  <w:abstractNum w:abstractNumId="27" w15:restartNumberingAfterBreak="0">
    <w:nsid w:val="75767623"/>
    <w:multiLevelType w:val="hybridMultilevel"/>
    <w:tmpl w:val="DC006FA6"/>
    <w:lvl w:ilvl="0" w:tplc="25E42782">
      <w:start w:val="1"/>
      <w:numFmt w:val="decimalZero"/>
      <w:pStyle w:val="STTSSegmenProgramContent"/>
      <w:lvlText w:val="%1:"/>
      <w:lvlJc w:val="left"/>
      <w:pPr>
        <w:ind w:left="360" w:hanging="360"/>
      </w:pPr>
      <w:rPr>
        <w:rFonts w:ascii="Courier New" w:hAnsi="Courier New" w:hint="default"/>
        <w:b w:val="0"/>
        <w:i w:val="0"/>
        <w:sz w:val="20"/>
      </w:rPr>
    </w:lvl>
    <w:lvl w:ilvl="1" w:tplc="F4447F88">
      <w:start w:val="1"/>
      <w:numFmt w:val="lowerLetter"/>
      <w:lvlText w:val="%2."/>
      <w:lvlJc w:val="left"/>
      <w:pPr>
        <w:ind w:left="1080" w:hanging="360"/>
      </w:pPr>
    </w:lvl>
    <w:lvl w:ilvl="2" w:tplc="13AE4458" w:tentative="1">
      <w:start w:val="1"/>
      <w:numFmt w:val="lowerRoman"/>
      <w:lvlText w:val="%3."/>
      <w:lvlJc w:val="right"/>
      <w:pPr>
        <w:ind w:left="1800" w:hanging="180"/>
      </w:pPr>
    </w:lvl>
    <w:lvl w:ilvl="3" w:tplc="5F3E286E" w:tentative="1">
      <w:start w:val="1"/>
      <w:numFmt w:val="decimal"/>
      <w:lvlText w:val="%4."/>
      <w:lvlJc w:val="left"/>
      <w:pPr>
        <w:ind w:left="2520" w:hanging="360"/>
      </w:pPr>
    </w:lvl>
    <w:lvl w:ilvl="4" w:tplc="79260F22" w:tentative="1">
      <w:start w:val="1"/>
      <w:numFmt w:val="lowerLetter"/>
      <w:lvlText w:val="%5."/>
      <w:lvlJc w:val="left"/>
      <w:pPr>
        <w:ind w:left="3240" w:hanging="360"/>
      </w:pPr>
    </w:lvl>
    <w:lvl w:ilvl="5" w:tplc="006C70A4" w:tentative="1">
      <w:start w:val="1"/>
      <w:numFmt w:val="lowerRoman"/>
      <w:lvlText w:val="%6."/>
      <w:lvlJc w:val="right"/>
      <w:pPr>
        <w:ind w:left="3960" w:hanging="180"/>
      </w:pPr>
    </w:lvl>
    <w:lvl w:ilvl="6" w:tplc="E0300DDC" w:tentative="1">
      <w:start w:val="1"/>
      <w:numFmt w:val="decimal"/>
      <w:lvlText w:val="%7."/>
      <w:lvlJc w:val="left"/>
      <w:pPr>
        <w:ind w:left="4680" w:hanging="360"/>
      </w:pPr>
    </w:lvl>
    <w:lvl w:ilvl="7" w:tplc="116A86D8" w:tentative="1">
      <w:start w:val="1"/>
      <w:numFmt w:val="lowerLetter"/>
      <w:lvlText w:val="%8."/>
      <w:lvlJc w:val="left"/>
      <w:pPr>
        <w:ind w:left="5400" w:hanging="360"/>
      </w:pPr>
    </w:lvl>
    <w:lvl w:ilvl="8" w:tplc="87368944" w:tentative="1">
      <w:start w:val="1"/>
      <w:numFmt w:val="lowerRoman"/>
      <w:lvlText w:val="%9."/>
      <w:lvlJc w:val="right"/>
      <w:pPr>
        <w:ind w:left="6120" w:hanging="180"/>
      </w:pPr>
    </w:lvl>
  </w:abstractNum>
  <w:abstractNum w:abstractNumId="28" w15:restartNumberingAfterBreak="0">
    <w:nsid w:val="76503DE7"/>
    <w:multiLevelType w:val="multilevel"/>
    <w:tmpl w:val="FBFE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40BB6"/>
    <w:multiLevelType w:val="hybridMultilevel"/>
    <w:tmpl w:val="5A6A30FA"/>
    <w:lvl w:ilvl="0" w:tplc="C87E0828">
      <w:start w:val="1"/>
      <w:numFmt w:val="decimal"/>
      <w:lvlText w:val="1.%1"/>
      <w:lvlJc w:val="left"/>
      <w:pPr>
        <w:ind w:left="720" w:hanging="360"/>
      </w:pPr>
      <w:rPr>
        <w:rFonts w:hint="default"/>
      </w:rPr>
    </w:lvl>
    <w:lvl w:ilvl="1" w:tplc="262E04C4">
      <w:start w:val="1"/>
      <w:numFmt w:val="upperLetter"/>
      <w:lvlText w:val="%2."/>
      <w:lvlJc w:val="left"/>
      <w:pPr>
        <w:ind w:left="1440" w:hanging="360"/>
      </w:pPr>
      <w:rPr>
        <w:rFonts w:hint="default"/>
      </w:rPr>
    </w:lvl>
    <w:lvl w:ilvl="2" w:tplc="4808EE40" w:tentative="1">
      <w:start w:val="1"/>
      <w:numFmt w:val="lowerRoman"/>
      <w:lvlText w:val="%3."/>
      <w:lvlJc w:val="right"/>
      <w:pPr>
        <w:ind w:left="2160" w:hanging="180"/>
      </w:pPr>
    </w:lvl>
    <w:lvl w:ilvl="3" w:tplc="A328C544" w:tentative="1">
      <w:start w:val="1"/>
      <w:numFmt w:val="decimal"/>
      <w:lvlText w:val="%4."/>
      <w:lvlJc w:val="left"/>
      <w:pPr>
        <w:ind w:left="2880" w:hanging="360"/>
      </w:pPr>
    </w:lvl>
    <w:lvl w:ilvl="4" w:tplc="385C9626" w:tentative="1">
      <w:start w:val="1"/>
      <w:numFmt w:val="lowerLetter"/>
      <w:lvlText w:val="%5."/>
      <w:lvlJc w:val="left"/>
      <w:pPr>
        <w:ind w:left="3600" w:hanging="360"/>
      </w:pPr>
    </w:lvl>
    <w:lvl w:ilvl="5" w:tplc="AD3A1AB2" w:tentative="1">
      <w:start w:val="1"/>
      <w:numFmt w:val="lowerRoman"/>
      <w:lvlText w:val="%6."/>
      <w:lvlJc w:val="right"/>
      <w:pPr>
        <w:ind w:left="4320" w:hanging="180"/>
      </w:pPr>
    </w:lvl>
    <w:lvl w:ilvl="6" w:tplc="6EDC90CE" w:tentative="1">
      <w:start w:val="1"/>
      <w:numFmt w:val="decimal"/>
      <w:lvlText w:val="%7."/>
      <w:lvlJc w:val="left"/>
      <w:pPr>
        <w:ind w:left="5040" w:hanging="360"/>
      </w:pPr>
    </w:lvl>
    <w:lvl w:ilvl="7" w:tplc="D56C3F0E" w:tentative="1">
      <w:start w:val="1"/>
      <w:numFmt w:val="lowerLetter"/>
      <w:lvlText w:val="%8."/>
      <w:lvlJc w:val="left"/>
      <w:pPr>
        <w:ind w:left="5760" w:hanging="360"/>
      </w:pPr>
    </w:lvl>
    <w:lvl w:ilvl="8" w:tplc="7696DAE2" w:tentative="1">
      <w:start w:val="1"/>
      <w:numFmt w:val="lowerRoman"/>
      <w:lvlText w:val="%9."/>
      <w:lvlJc w:val="right"/>
      <w:pPr>
        <w:ind w:left="6480" w:hanging="180"/>
      </w:pPr>
    </w:lvl>
  </w:abstractNum>
  <w:abstractNum w:abstractNumId="30" w15:restartNumberingAfterBreak="0">
    <w:nsid w:val="7D3C3BC7"/>
    <w:multiLevelType w:val="hybridMultilevel"/>
    <w:tmpl w:val="DF845366"/>
    <w:lvl w:ilvl="0" w:tplc="7834DDE2">
      <w:start w:val="1"/>
      <w:numFmt w:val="bullet"/>
      <w:lvlText w:val=""/>
      <w:lvlJc w:val="left"/>
      <w:pPr>
        <w:ind w:left="1440" w:hanging="360"/>
      </w:pPr>
      <w:rPr>
        <w:rFonts w:ascii="Symbol" w:hAnsi="Symbol" w:hint="default"/>
      </w:rPr>
    </w:lvl>
    <w:lvl w:ilvl="1" w:tplc="B4E2DCFA" w:tentative="1">
      <w:start w:val="1"/>
      <w:numFmt w:val="bullet"/>
      <w:lvlText w:val="o"/>
      <w:lvlJc w:val="left"/>
      <w:pPr>
        <w:ind w:left="2160" w:hanging="360"/>
      </w:pPr>
      <w:rPr>
        <w:rFonts w:ascii="Courier New" w:hAnsi="Courier New" w:cs="Courier New" w:hint="default"/>
      </w:rPr>
    </w:lvl>
    <w:lvl w:ilvl="2" w:tplc="15AA5FAC" w:tentative="1">
      <w:start w:val="1"/>
      <w:numFmt w:val="bullet"/>
      <w:lvlText w:val=""/>
      <w:lvlJc w:val="left"/>
      <w:pPr>
        <w:ind w:left="2880" w:hanging="360"/>
      </w:pPr>
      <w:rPr>
        <w:rFonts w:ascii="Wingdings" w:hAnsi="Wingdings" w:hint="default"/>
      </w:rPr>
    </w:lvl>
    <w:lvl w:ilvl="3" w:tplc="C78A7C7E" w:tentative="1">
      <w:start w:val="1"/>
      <w:numFmt w:val="bullet"/>
      <w:lvlText w:val=""/>
      <w:lvlJc w:val="left"/>
      <w:pPr>
        <w:ind w:left="3600" w:hanging="360"/>
      </w:pPr>
      <w:rPr>
        <w:rFonts w:ascii="Symbol" w:hAnsi="Symbol" w:hint="default"/>
      </w:rPr>
    </w:lvl>
    <w:lvl w:ilvl="4" w:tplc="509A7F8E" w:tentative="1">
      <w:start w:val="1"/>
      <w:numFmt w:val="bullet"/>
      <w:lvlText w:val="o"/>
      <w:lvlJc w:val="left"/>
      <w:pPr>
        <w:ind w:left="4320" w:hanging="360"/>
      </w:pPr>
      <w:rPr>
        <w:rFonts w:ascii="Courier New" w:hAnsi="Courier New" w:cs="Courier New" w:hint="default"/>
      </w:rPr>
    </w:lvl>
    <w:lvl w:ilvl="5" w:tplc="06043D38" w:tentative="1">
      <w:start w:val="1"/>
      <w:numFmt w:val="bullet"/>
      <w:lvlText w:val=""/>
      <w:lvlJc w:val="left"/>
      <w:pPr>
        <w:ind w:left="5040" w:hanging="360"/>
      </w:pPr>
      <w:rPr>
        <w:rFonts w:ascii="Wingdings" w:hAnsi="Wingdings" w:hint="default"/>
      </w:rPr>
    </w:lvl>
    <w:lvl w:ilvl="6" w:tplc="F508BF46" w:tentative="1">
      <w:start w:val="1"/>
      <w:numFmt w:val="bullet"/>
      <w:lvlText w:val=""/>
      <w:lvlJc w:val="left"/>
      <w:pPr>
        <w:ind w:left="5760" w:hanging="360"/>
      </w:pPr>
      <w:rPr>
        <w:rFonts w:ascii="Symbol" w:hAnsi="Symbol" w:hint="default"/>
      </w:rPr>
    </w:lvl>
    <w:lvl w:ilvl="7" w:tplc="77C08686" w:tentative="1">
      <w:start w:val="1"/>
      <w:numFmt w:val="bullet"/>
      <w:lvlText w:val="o"/>
      <w:lvlJc w:val="left"/>
      <w:pPr>
        <w:ind w:left="6480" w:hanging="360"/>
      </w:pPr>
      <w:rPr>
        <w:rFonts w:ascii="Courier New" w:hAnsi="Courier New" w:cs="Courier New" w:hint="default"/>
      </w:rPr>
    </w:lvl>
    <w:lvl w:ilvl="8" w:tplc="21D08DCE" w:tentative="1">
      <w:start w:val="1"/>
      <w:numFmt w:val="bullet"/>
      <w:lvlText w:val=""/>
      <w:lvlJc w:val="left"/>
      <w:pPr>
        <w:ind w:left="7200" w:hanging="360"/>
      </w:pPr>
      <w:rPr>
        <w:rFonts w:ascii="Wingdings" w:hAnsi="Wingdings" w:hint="default"/>
      </w:rPr>
    </w:lvl>
  </w:abstractNum>
  <w:abstractNum w:abstractNumId="31" w15:restartNumberingAfterBreak="0">
    <w:nsid w:val="7D9A63A3"/>
    <w:multiLevelType w:val="multilevel"/>
    <w:tmpl w:val="492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A63A4"/>
    <w:multiLevelType w:val="multilevel"/>
    <w:tmpl w:val="449CA1FC"/>
    <w:lvl w:ilvl="0">
      <w:start w:val="1"/>
      <w:numFmt w:val="decimal"/>
      <w:lvlText w:val="5.%1"/>
      <w:lvlJc w:val="left"/>
      <w:pPr>
        <w:ind w:left="360" w:hanging="360"/>
      </w:pPr>
      <w:rPr>
        <w:rFonts w:hint="default"/>
      </w:rPr>
    </w:lvl>
    <w:lvl w:ilvl="1">
      <w:start w:val="1"/>
      <w:numFmt w:val="decimal"/>
      <w:lvlText w:val="5.%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99592495">
    <w:abstractNumId w:val="29"/>
  </w:num>
  <w:num w:numId="2" w16cid:durableId="1070497734">
    <w:abstractNumId w:val="30"/>
  </w:num>
  <w:num w:numId="3" w16cid:durableId="761874990">
    <w:abstractNumId w:val="9"/>
  </w:num>
  <w:num w:numId="4" w16cid:durableId="421344721">
    <w:abstractNumId w:val="27"/>
  </w:num>
  <w:num w:numId="5" w16cid:durableId="1161507239">
    <w:abstractNumId w:val="4"/>
  </w:num>
  <w:num w:numId="6" w16cid:durableId="764110816">
    <w:abstractNumId w:val="7"/>
  </w:num>
  <w:num w:numId="7" w16cid:durableId="165679391">
    <w:abstractNumId w:val="2"/>
  </w:num>
  <w:num w:numId="8" w16cid:durableId="619578961">
    <w:abstractNumId w:val="14"/>
  </w:num>
  <w:num w:numId="9" w16cid:durableId="116071023">
    <w:abstractNumId w:val="17"/>
  </w:num>
  <w:num w:numId="10" w16cid:durableId="1286034685">
    <w:abstractNumId w:val="10"/>
  </w:num>
  <w:num w:numId="11" w16cid:durableId="20866876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7828051">
    <w:abstractNumId w:val="14"/>
    <w:lvlOverride w:ilvl="0">
      <w:startOverride w:val="1"/>
    </w:lvlOverride>
  </w:num>
  <w:num w:numId="13" w16cid:durableId="1462260420">
    <w:abstractNumId w:val="0"/>
  </w:num>
  <w:num w:numId="14" w16cid:durableId="741874443">
    <w:abstractNumId w:val="14"/>
    <w:lvlOverride w:ilvl="0">
      <w:startOverride w:val="1"/>
    </w:lvlOverride>
  </w:num>
  <w:num w:numId="15" w16cid:durableId="1817607275">
    <w:abstractNumId w:val="14"/>
    <w:lvlOverride w:ilvl="0">
      <w:startOverride w:val="1"/>
    </w:lvlOverride>
  </w:num>
  <w:num w:numId="16" w16cid:durableId="1803621399">
    <w:abstractNumId w:val="14"/>
    <w:lvlOverride w:ilvl="0">
      <w:startOverride w:val="1"/>
    </w:lvlOverride>
  </w:num>
  <w:num w:numId="17" w16cid:durableId="1450205211">
    <w:abstractNumId w:val="14"/>
    <w:lvlOverride w:ilvl="0">
      <w:startOverride w:val="1"/>
    </w:lvlOverride>
  </w:num>
  <w:num w:numId="18" w16cid:durableId="1345203338">
    <w:abstractNumId w:val="14"/>
    <w:lvlOverride w:ilvl="0">
      <w:startOverride w:val="1"/>
    </w:lvlOverride>
  </w:num>
  <w:num w:numId="19" w16cid:durableId="591086459">
    <w:abstractNumId w:val="21"/>
  </w:num>
  <w:num w:numId="20" w16cid:durableId="1392584407">
    <w:abstractNumId w:val="12"/>
  </w:num>
  <w:num w:numId="21" w16cid:durableId="2100638837">
    <w:abstractNumId w:val="14"/>
    <w:lvlOverride w:ilvl="0">
      <w:startOverride w:val="1"/>
    </w:lvlOverride>
  </w:num>
  <w:num w:numId="22" w16cid:durableId="1165827697">
    <w:abstractNumId w:val="14"/>
    <w:lvlOverride w:ilvl="0">
      <w:startOverride w:val="1"/>
    </w:lvlOverride>
  </w:num>
  <w:num w:numId="23" w16cid:durableId="1081681639">
    <w:abstractNumId w:val="14"/>
    <w:lvlOverride w:ilvl="0">
      <w:startOverride w:val="1"/>
    </w:lvlOverride>
  </w:num>
  <w:num w:numId="24" w16cid:durableId="1447886870">
    <w:abstractNumId w:val="14"/>
    <w:lvlOverride w:ilvl="0">
      <w:startOverride w:val="1"/>
    </w:lvlOverride>
  </w:num>
  <w:num w:numId="25" w16cid:durableId="1440640277">
    <w:abstractNumId w:val="14"/>
    <w:lvlOverride w:ilvl="0">
      <w:startOverride w:val="1"/>
    </w:lvlOverride>
  </w:num>
  <w:num w:numId="26" w16cid:durableId="1447117197">
    <w:abstractNumId w:val="14"/>
    <w:lvlOverride w:ilvl="0">
      <w:startOverride w:val="1"/>
    </w:lvlOverride>
  </w:num>
  <w:num w:numId="27" w16cid:durableId="123279886">
    <w:abstractNumId w:val="14"/>
    <w:lvlOverride w:ilvl="0">
      <w:startOverride w:val="1"/>
    </w:lvlOverride>
  </w:num>
  <w:num w:numId="28" w16cid:durableId="225574968">
    <w:abstractNumId w:val="14"/>
    <w:lvlOverride w:ilvl="0">
      <w:startOverride w:val="1"/>
    </w:lvlOverride>
  </w:num>
  <w:num w:numId="29" w16cid:durableId="1042444379">
    <w:abstractNumId w:val="14"/>
    <w:lvlOverride w:ilvl="0">
      <w:startOverride w:val="1"/>
    </w:lvlOverride>
  </w:num>
  <w:num w:numId="30" w16cid:durableId="1785153425">
    <w:abstractNumId w:val="14"/>
    <w:lvlOverride w:ilvl="0">
      <w:startOverride w:val="1"/>
    </w:lvlOverride>
  </w:num>
  <w:num w:numId="31" w16cid:durableId="1130708531">
    <w:abstractNumId w:val="14"/>
    <w:lvlOverride w:ilvl="0">
      <w:startOverride w:val="1"/>
    </w:lvlOverride>
  </w:num>
  <w:num w:numId="32" w16cid:durableId="1413041050">
    <w:abstractNumId w:val="14"/>
    <w:lvlOverride w:ilvl="0">
      <w:startOverride w:val="1"/>
    </w:lvlOverride>
  </w:num>
  <w:num w:numId="33" w16cid:durableId="157037292">
    <w:abstractNumId w:val="14"/>
    <w:lvlOverride w:ilvl="0">
      <w:startOverride w:val="1"/>
    </w:lvlOverride>
  </w:num>
  <w:num w:numId="34" w16cid:durableId="482090855">
    <w:abstractNumId w:val="14"/>
    <w:lvlOverride w:ilvl="0">
      <w:startOverride w:val="1"/>
    </w:lvlOverride>
  </w:num>
  <w:num w:numId="35" w16cid:durableId="416246332">
    <w:abstractNumId w:val="14"/>
    <w:lvlOverride w:ilvl="0">
      <w:startOverride w:val="1"/>
    </w:lvlOverride>
  </w:num>
  <w:num w:numId="36" w16cid:durableId="888154329">
    <w:abstractNumId w:val="14"/>
    <w:lvlOverride w:ilvl="0">
      <w:startOverride w:val="1"/>
    </w:lvlOverride>
  </w:num>
  <w:num w:numId="37" w16cid:durableId="283272490">
    <w:abstractNumId w:val="14"/>
    <w:lvlOverride w:ilvl="0">
      <w:startOverride w:val="1"/>
    </w:lvlOverride>
  </w:num>
  <w:num w:numId="38" w16cid:durableId="838929662">
    <w:abstractNumId w:val="14"/>
    <w:lvlOverride w:ilvl="0">
      <w:startOverride w:val="1"/>
    </w:lvlOverride>
  </w:num>
  <w:num w:numId="39" w16cid:durableId="1226916896">
    <w:abstractNumId w:val="14"/>
    <w:lvlOverride w:ilvl="0">
      <w:startOverride w:val="1"/>
    </w:lvlOverride>
  </w:num>
  <w:num w:numId="40" w16cid:durableId="695810039">
    <w:abstractNumId w:val="14"/>
    <w:lvlOverride w:ilvl="0">
      <w:startOverride w:val="1"/>
    </w:lvlOverride>
  </w:num>
  <w:num w:numId="41" w16cid:durableId="1328170432">
    <w:abstractNumId w:val="14"/>
    <w:lvlOverride w:ilvl="0">
      <w:startOverride w:val="1"/>
    </w:lvlOverride>
  </w:num>
  <w:num w:numId="42" w16cid:durableId="378360480">
    <w:abstractNumId w:val="14"/>
    <w:lvlOverride w:ilvl="0">
      <w:startOverride w:val="1"/>
    </w:lvlOverride>
  </w:num>
  <w:num w:numId="43" w16cid:durableId="126629216">
    <w:abstractNumId w:val="14"/>
    <w:lvlOverride w:ilvl="0">
      <w:startOverride w:val="1"/>
    </w:lvlOverride>
  </w:num>
  <w:num w:numId="44" w16cid:durableId="1549489554">
    <w:abstractNumId w:val="14"/>
    <w:lvlOverride w:ilvl="0">
      <w:startOverride w:val="1"/>
    </w:lvlOverride>
  </w:num>
  <w:num w:numId="45" w16cid:durableId="587889864">
    <w:abstractNumId w:val="14"/>
    <w:lvlOverride w:ilvl="0">
      <w:startOverride w:val="1"/>
    </w:lvlOverride>
  </w:num>
  <w:num w:numId="46" w16cid:durableId="877859822">
    <w:abstractNumId w:val="14"/>
    <w:lvlOverride w:ilvl="0">
      <w:startOverride w:val="1"/>
    </w:lvlOverride>
  </w:num>
  <w:num w:numId="47" w16cid:durableId="2135322119">
    <w:abstractNumId w:val="14"/>
    <w:lvlOverride w:ilvl="0">
      <w:startOverride w:val="1"/>
    </w:lvlOverride>
  </w:num>
  <w:num w:numId="48" w16cid:durableId="2094621092">
    <w:abstractNumId w:val="14"/>
    <w:lvlOverride w:ilvl="0">
      <w:startOverride w:val="1"/>
    </w:lvlOverride>
  </w:num>
  <w:num w:numId="49" w16cid:durableId="714089377">
    <w:abstractNumId w:val="14"/>
    <w:lvlOverride w:ilvl="0">
      <w:startOverride w:val="1"/>
    </w:lvlOverride>
  </w:num>
  <w:num w:numId="50" w16cid:durableId="1479692478">
    <w:abstractNumId w:val="14"/>
    <w:lvlOverride w:ilvl="0">
      <w:startOverride w:val="1"/>
    </w:lvlOverride>
  </w:num>
  <w:num w:numId="51" w16cid:durableId="138693848">
    <w:abstractNumId w:val="14"/>
    <w:lvlOverride w:ilvl="0">
      <w:startOverride w:val="1"/>
    </w:lvlOverride>
  </w:num>
  <w:num w:numId="52" w16cid:durableId="501356247">
    <w:abstractNumId w:val="14"/>
    <w:lvlOverride w:ilvl="0">
      <w:startOverride w:val="1"/>
    </w:lvlOverride>
  </w:num>
  <w:num w:numId="53" w16cid:durableId="934481477">
    <w:abstractNumId w:val="14"/>
    <w:lvlOverride w:ilvl="0">
      <w:startOverride w:val="1"/>
    </w:lvlOverride>
  </w:num>
  <w:num w:numId="54" w16cid:durableId="17706562">
    <w:abstractNumId w:val="14"/>
    <w:lvlOverride w:ilvl="0">
      <w:startOverride w:val="1"/>
    </w:lvlOverride>
  </w:num>
  <w:num w:numId="55" w16cid:durableId="408423923">
    <w:abstractNumId w:val="14"/>
    <w:lvlOverride w:ilvl="0">
      <w:startOverride w:val="1"/>
    </w:lvlOverride>
  </w:num>
  <w:num w:numId="56" w16cid:durableId="1569992879">
    <w:abstractNumId w:val="14"/>
    <w:lvlOverride w:ilvl="0">
      <w:startOverride w:val="1"/>
    </w:lvlOverride>
  </w:num>
  <w:num w:numId="57" w16cid:durableId="1794445863">
    <w:abstractNumId w:val="14"/>
    <w:lvlOverride w:ilvl="0">
      <w:startOverride w:val="1"/>
    </w:lvlOverride>
  </w:num>
  <w:num w:numId="58" w16cid:durableId="1514413573">
    <w:abstractNumId w:val="14"/>
    <w:lvlOverride w:ilvl="0">
      <w:startOverride w:val="1"/>
    </w:lvlOverride>
  </w:num>
  <w:num w:numId="59" w16cid:durableId="1135759992">
    <w:abstractNumId w:val="14"/>
    <w:lvlOverride w:ilvl="0">
      <w:startOverride w:val="1"/>
    </w:lvlOverride>
  </w:num>
  <w:num w:numId="60" w16cid:durableId="187254733">
    <w:abstractNumId w:val="14"/>
    <w:lvlOverride w:ilvl="0">
      <w:startOverride w:val="1"/>
    </w:lvlOverride>
  </w:num>
  <w:num w:numId="61" w16cid:durableId="1178153483">
    <w:abstractNumId w:val="14"/>
    <w:lvlOverride w:ilvl="0">
      <w:startOverride w:val="1"/>
    </w:lvlOverride>
  </w:num>
  <w:num w:numId="62" w16cid:durableId="980499033">
    <w:abstractNumId w:val="14"/>
    <w:lvlOverride w:ilvl="0">
      <w:startOverride w:val="1"/>
    </w:lvlOverride>
  </w:num>
  <w:num w:numId="63" w16cid:durableId="313681190">
    <w:abstractNumId w:val="14"/>
    <w:lvlOverride w:ilvl="0">
      <w:startOverride w:val="1"/>
    </w:lvlOverride>
  </w:num>
  <w:num w:numId="64" w16cid:durableId="1389911863">
    <w:abstractNumId w:val="14"/>
    <w:lvlOverride w:ilvl="0">
      <w:startOverride w:val="1"/>
    </w:lvlOverride>
  </w:num>
  <w:num w:numId="65" w16cid:durableId="377246100">
    <w:abstractNumId w:val="14"/>
    <w:lvlOverride w:ilvl="0">
      <w:startOverride w:val="1"/>
    </w:lvlOverride>
  </w:num>
  <w:num w:numId="66" w16cid:durableId="201402520">
    <w:abstractNumId w:val="28"/>
  </w:num>
  <w:num w:numId="67" w16cid:durableId="1672102270">
    <w:abstractNumId w:val="3"/>
  </w:num>
  <w:num w:numId="68" w16cid:durableId="669210662">
    <w:abstractNumId w:val="24"/>
  </w:num>
  <w:num w:numId="69" w16cid:durableId="1359700731">
    <w:abstractNumId w:val="1"/>
  </w:num>
  <w:num w:numId="70" w16cid:durableId="2086225041">
    <w:abstractNumId w:val="16"/>
  </w:num>
  <w:num w:numId="71" w16cid:durableId="329793865">
    <w:abstractNumId w:val="18"/>
  </w:num>
  <w:num w:numId="72" w16cid:durableId="1320114333">
    <w:abstractNumId w:val="20"/>
  </w:num>
  <w:num w:numId="73" w16cid:durableId="1364402299">
    <w:abstractNumId w:val="19"/>
  </w:num>
  <w:num w:numId="74" w16cid:durableId="836189612">
    <w:abstractNumId w:val="8"/>
  </w:num>
  <w:num w:numId="75" w16cid:durableId="765271159">
    <w:abstractNumId w:val="11"/>
  </w:num>
  <w:num w:numId="76" w16cid:durableId="1688364796">
    <w:abstractNumId w:val="6"/>
  </w:num>
  <w:num w:numId="77" w16cid:durableId="1661347243">
    <w:abstractNumId w:val="23"/>
  </w:num>
  <w:num w:numId="78" w16cid:durableId="2055884790">
    <w:abstractNumId w:val="22"/>
  </w:num>
  <w:num w:numId="79" w16cid:durableId="248079137">
    <w:abstractNumId w:val="31"/>
  </w:num>
  <w:num w:numId="80" w16cid:durableId="1884713508">
    <w:abstractNumId w:val="5"/>
  </w:num>
  <w:num w:numId="81" w16cid:durableId="2039307239">
    <w:abstractNumId w:val="26"/>
  </w:num>
  <w:num w:numId="82" w16cid:durableId="38093202">
    <w:abstractNumId w:val="15"/>
  </w:num>
  <w:num w:numId="83" w16cid:durableId="1451165592">
    <w:abstractNumId w:val="25"/>
  </w:num>
  <w:num w:numId="84" w16cid:durableId="106393878">
    <w:abstractNumId w:val="30"/>
  </w:num>
  <w:num w:numId="85" w16cid:durableId="1995598787">
    <w:abstractNumId w:val="13"/>
  </w:num>
  <w:num w:numId="86" w16cid:durableId="244613018">
    <w:abstractNumId w:val="3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DD"/>
    <w:rsid w:val="00000120"/>
    <w:rsid w:val="000029E1"/>
    <w:rsid w:val="00002AE9"/>
    <w:rsid w:val="000043AF"/>
    <w:rsid w:val="00005CE7"/>
    <w:rsid w:val="000062C6"/>
    <w:rsid w:val="00010EDE"/>
    <w:rsid w:val="0001119C"/>
    <w:rsid w:val="000111C5"/>
    <w:rsid w:val="0001212D"/>
    <w:rsid w:val="00012A9C"/>
    <w:rsid w:val="00013680"/>
    <w:rsid w:val="00013B00"/>
    <w:rsid w:val="0001441B"/>
    <w:rsid w:val="00014FFD"/>
    <w:rsid w:val="0001571C"/>
    <w:rsid w:val="00015B5D"/>
    <w:rsid w:val="00015D29"/>
    <w:rsid w:val="0001774C"/>
    <w:rsid w:val="00020277"/>
    <w:rsid w:val="00020474"/>
    <w:rsid w:val="00021F8B"/>
    <w:rsid w:val="00022221"/>
    <w:rsid w:val="00022474"/>
    <w:rsid w:val="000243F1"/>
    <w:rsid w:val="00025094"/>
    <w:rsid w:val="0002519A"/>
    <w:rsid w:val="0002524B"/>
    <w:rsid w:val="00025787"/>
    <w:rsid w:val="0002644C"/>
    <w:rsid w:val="00026471"/>
    <w:rsid w:val="00027009"/>
    <w:rsid w:val="00027051"/>
    <w:rsid w:val="000302AE"/>
    <w:rsid w:val="00030C35"/>
    <w:rsid w:val="00030FEB"/>
    <w:rsid w:val="000310D8"/>
    <w:rsid w:val="00031D82"/>
    <w:rsid w:val="000321C9"/>
    <w:rsid w:val="0003272F"/>
    <w:rsid w:val="00032966"/>
    <w:rsid w:val="00032ABF"/>
    <w:rsid w:val="00032B74"/>
    <w:rsid w:val="00034CDA"/>
    <w:rsid w:val="000351BD"/>
    <w:rsid w:val="00035BBB"/>
    <w:rsid w:val="00036D5E"/>
    <w:rsid w:val="0003760D"/>
    <w:rsid w:val="000400C5"/>
    <w:rsid w:val="00040C66"/>
    <w:rsid w:val="00040DA8"/>
    <w:rsid w:val="000419D0"/>
    <w:rsid w:val="000419EC"/>
    <w:rsid w:val="0004237E"/>
    <w:rsid w:val="000426EE"/>
    <w:rsid w:val="00043BFA"/>
    <w:rsid w:val="000456A7"/>
    <w:rsid w:val="000460FE"/>
    <w:rsid w:val="00046384"/>
    <w:rsid w:val="000465B1"/>
    <w:rsid w:val="000469E9"/>
    <w:rsid w:val="0004789D"/>
    <w:rsid w:val="000510D1"/>
    <w:rsid w:val="00051327"/>
    <w:rsid w:val="000516C9"/>
    <w:rsid w:val="000520E6"/>
    <w:rsid w:val="00052164"/>
    <w:rsid w:val="00054F51"/>
    <w:rsid w:val="0005505C"/>
    <w:rsid w:val="0005553E"/>
    <w:rsid w:val="00055676"/>
    <w:rsid w:val="000566CB"/>
    <w:rsid w:val="00057637"/>
    <w:rsid w:val="00057B65"/>
    <w:rsid w:val="0006004B"/>
    <w:rsid w:val="0006024F"/>
    <w:rsid w:val="00060BF5"/>
    <w:rsid w:val="00064082"/>
    <w:rsid w:val="00064812"/>
    <w:rsid w:val="00064D4E"/>
    <w:rsid w:val="00065EA5"/>
    <w:rsid w:val="00066FC5"/>
    <w:rsid w:val="00067CD4"/>
    <w:rsid w:val="000723AC"/>
    <w:rsid w:val="000737D5"/>
    <w:rsid w:val="00073A55"/>
    <w:rsid w:val="00074481"/>
    <w:rsid w:val="0007486B"/>
    <w:rsid w:val="00076059"/>
    <w:rsid w:val="00076A09"/>
    <w:rsid w:val="00076A11"/>
    <w:rsid w:val="00076CA0"/>
    <w:rsid w:val="00077A0C"/>
    <w:rsid w:val="00077B17"/>
    <w:rsid w:val="00077B2A"/>
    <w:rsid w:val="000803A1"/>
    <w:rsid w:val="00080AFC"/>
    <w:rsid w:val="00081864"/>
    <w:rsid w:val="00081DBE"/>
    <w:rsid w:val="00082FCB"/>
    <w:rsid w:val="00085139"/>
    <w:rsid w:val="00086AA5"/>
    <w:rsid w:val="00086B71"/>
    <w:rsid w:val="00091ED4"/>
    <w:rsid w:val="00092A28"/>
    <w:rsid w:val="000932C3"/>
    <w:rsid w:val="0009330C"/>
    <w:rsid w:val="000938A4"/>
    <w:rsid w:val="00093F67"/>
    <w:rsid w:val="0009596F"/>
    <w:rsid w:val="00095EA4"/>
    <w:rsid w:val="00095ECC"/>
    <w:rsid w:val="00096360"/>
    <w:rsid w:val="000973D8"/>
    <w:rsid w:val="00097556"/>
    <w:rsid w:val="00097C60"/>
    <w:rsid w:val="00097CDE"/>
    <w:rsid w:val="00097DA3"/>
    <w:rsid w:val="000A08AB"/>
    <w:rsid w:val="000A0B15"/>
    <w:rsid w:val="000A1806"/>
    <w:rsid w:val="000A1F0F"/>
    <w:rsid w:val="000A238F"/>
    <w:rsid w:val="000A2D2A"/>
    <w:rsid w:val="000A32DD"/>
    <w:rsid w:val="000A34EC"/>
    <w:rsid w:val="000A353F"/>
    <w:rsid w:val="000A3CB4"/>
    <w:rsid w:val="000A46FF"/>
    <w:rsid w:val="000A4B67"/>
    <w:rsid w:val="000A576F"/>
    <w:rsid w:val="000A68A2"/>
    <w:rsid w:val="000A6E2F"/>
    <w:rsid w:val="000A6E71"/>
    <w:rsid w:val="000A7089"/>
    <w:rsid w:val="000A7903"/>
    <w:rsid w:val="000B0521"/>
    <w:rsid w:val="000B0569"/>
    <w:rsid w:val="000B08C5"/>
    <w:rsid w:val="000B1749"/>
    <w:rsid w:val="000B1B09"/>
    <w:rsid w:val="000B2D18"/>
    <w:rsid w:val="000B30AB"/>
    <w:rsid w:val="000B30CF"/>
    <w:rsid w:val="000B37AF"/>
    <w:rsid w:val="000B3939"/>
    <w:rsid w:val="000B39FC"/>
    <w:rsid w:val="000B427A"/>
    <w:rsid w:val="000B4417"/>
    <w:rsid w:val="000B58E6"/>
    <w:rsid w:val="000B5981"/>
    <w:rsid w:val="000B5C62"/>
    <w:rsid w:val="000B69F3"/>
    <w:rsid w:val="000B6BD5"/>
    <w:rsid w:val="000B77AE"/>
    <w:rsid w:val="000B7D1E"/>
    <w:rsid w:val="000C02F2"/>
    <w:rsid w:val="000C0E05"/>
    <w:rsid w:val="000C1D8A"/>
    <w:rsid w:val="000C237D"/>
    <w:rsid w:val="000C24DC"/>
    <w:rsid w:val="000C2DF3"/>
    <w:rsid w:val="000C32B4"/>
    <w:rsid w:val="000C3601"/>
    <w:rsid w:val="000C3AAF"/>
    <w:rsid w:val="000C3E22"/>
    <w:rsid w:val="000C41A2"/>
    <w:rsid w:val="000C595F"/>
    <w:rsid w:val="000C5B9B"/>
    <w:rsid w:val="000C6043"/>
    <w:rsid w:val="000C68D5"/>
    <w:rsid w:val="000C6BAF"/>
    <w:rsid w:val="000C6D26"/>
    <w:rsid w:val="000C6F3E"/>
    <w:rsid w:val="000C7200"/>
    <w:rsid w:val="000C7284"/>
    <w:rsid w:val="000D05F2"/>
    <w:rsid w:val="000D0749"/>
    <w:rsid w:val="000D07AE"/>
    <w:rsid w:val="000D094C"/>
    <w:rsid w:val="000D1481"/>
    <w:rsid w:val="000D157C"/>
    <w:rsid w:val="000D3531"/>
    <w:rsid w:val="000D3DC7"/>
    <w:rsid w:val="000D4568"/>
    <w:rsid w:val="000D48B4"/>
    <w:rsid w:val="000D4A43"/>
    <w:rsid w:val="000D4E62"/>
    <w:rsid w:val="000D56A1"/>
    <w:rsid w:val="000D5AA3"/>
    <w:rsid w:val="000D5B87"/>
    <w:rsid w:val="000D5D47"/>
    <w:rsid w:val="000D681A"/>
    <w:rsid w:val="000D6AB6"/>
    <w:rsid w:val="000D6E38"/>
    <w:rsid w:val="000D75D8"/>
    <w:rsid w:val="000D7677"/>
    <w:rsid w:val="000D7BA3"/>
    <w:rsid w:val="000E0D09"/>
    <w:rsid w:val="000E114F"/>
    <w:rsid w:val="000E141A"/>
    <w:rsid w:val="000E153F"/>
    <w:rsid w:val="000E1D61"/>
    <w:rsid w:val="000E25FE"/>
    <w:rsid w:val="000E2D7E"/>
    <w:rsid w:val="000E315A"/>
    <w:rsid w:val="000E36D5"/>
    <w:rsid w:val="000E37C5"/>
    <w:rsid w:val="000E37C7"/>
    <w:rsid w:val="000E4B3C"/>
    <w:rsid w:val="000E5279"/>
    <w:rsid w:val="000E5D33"/>
    <w:rsid w:val="000E73DB"/>
    <w:rsid w:val="000E7548"/>
    <w:rsid w:val="000E7A76"/>
    <w:rsid w:val="000F046A"/>
    <w:rsid w:val="000F05D2"/>
    <w:rsid w:val="000F1C87"/>
    <w:rsid w:val="000F216C"/>
    <w:rsid w:val="000F320F"/>
    <w:rsid w:val="000F392F"/>
    <w:rsid w:val="000F3B76"/>
    <w:rsid w:val="000F3CE7"/>
    <w:rsid w:val="000F3FDF"/>
    <w:rsid w:val="000F4656"/>
    <w:rsid w:val="000F4967"/>
    <w:rsid w:val="000F4ED2"/>
    <w:rsid w:val="000F533E"/>
    <w:rsid w:val="000F5DF8"/>
    <w:rsid w:val="000F71EF"/>
    <w:rsid w:val="000F76AC"/>
    <w:rsid w:val="000F79DD"/>
    <w:rsid w:val="000F7F3D"/>
    <w:rsid w:val="00100B0C"/>
    <w:rsid w:val="00102049"/>
    <w:rsid w:val="00102837"/>
    <w:rsid w:val="00103270"/>
    <w:rsid w:val="00104245"/>
    <w:rsid w:val="001046A6"/>
    <w:rsid w:val="0010525B"/>
    <w:rsid w:val="00105E85"/>
    <w:rsid w:val="001064B4"/>
    <w:rsid w:val="001067E0"/>
    <w:rsid w:val="001071B1"/>
    <w:rsid w:val="00107C48"/>
    <w:rsid w:val="0011044E"/>
    <w:rsid w:val="001104C9"/>
    <w:rsid w:val="00111A47"/>
    <w:rsid w:val="00111E18"/>
    <w:rsid w:val="001120D9"/>
    <w:rsid w:val="00112875"/>
    <w:rsid w:val="0011360F"/>
    <w:rsid w:val="0011422B"/>
    <w:rsid w:val="00115CD2"/>
    <w:rsid w:val="001174D5"/>
    <w:rsid w:val="001204C9"/>
    <w:rsid w:val="00120B7F"/>
    <w:rsid w:val="001226C2"/>
    <w:rsid w:val="00122858"/>
    <w:rsid w:val="001228F8"/>
    <w:rsid w:val="0012318D"/>
    <w:rsid w:val="00123657"/>
    <w:rsid w:val="00123BC2"/>
    <w:rsid w:val="00123E62"/>
    <w:rsid w:val="001241ED"/>
    <w:rsid w:val="00124E96"/>
    <w:rsid w:val="001276F5"/>
    <w:rsid w:val="00127A63"/>
    <w:rsid w:val="00132028"/>
    <w:rsid w:val="0013263E"/>
    <w:rsid w:val="00132BF6"/>
    <w:rsid w:val="0013333D"/>
    <w:rsid w:val="00134BD1"/>
    <w:rsid w:val="00134D3C"/>
    <w:rsid w:val="00135CCD"/>
    <w:rsid w:val="00135E5E"/>
    <w:rsid w:val="001361CA"/>
    <w:rsid w:val="00136486"/>
    <w:rsid w:val="00137236"/>
    <w:rsid w:val="00137A1C"/>
    <w:rsid w:val="00140485"/>
    <w:rsid w:val="00140824"/>
    <w:rsid w:val="0014265C"/>
    <w:rsid w:val="00142F15"/>
    <w:rsid w:val="00143F85"/>
    <w:rsid w:val="00145BBB"/>
    <w:rsid w:val="00145C8F"/>
    <w:rsid w:val="001461CD"/>
    <w:rsid w:val="00146855"/>
    <w:rsid w:val="00146B4C"/>
    <w:rsid w:val="00146BEE"/>
    <w:rsid w:val="00147B15"/>
    <w:rsid w:val="0015020E"/>
    <w:rsid w:val="00151578"/>
    <w:rsid w:val="001526DF"/>
    <w:rsid w:val="00153037"/>
    <w:rsid w:val="001530F5"/>
    <w:rsid w:val="00153998"/>
    <w:rsid w:val="00153CB4"/>
    <w:rsid w:val="00154160"/>
    <w:rsid w:val="00154AC5"/>
    <w:rsid w:val="00154C53"/>
    <w:rsid w:val="00154D53"/>
    <w:rsid w:val="00154D72"/>
    <w:rsid w:val="00155BA6"/>
    <w:rsid w:val="00156390"/>
    <w:rsid w:val="001569E0"/>
    <w:rsid w:val="00157A61"/>
    <w:rsid w:val="00157E55"/>
    <w:rsid w:val="00157F63"/>
    <w:rsid w:val="00157F7A"/>
    <w:rsid w:val="001600B9"/>
    <w:rsid w:val="001608CF"/>
    <w:rsid w:val="00161167"/>
    <w:rsid w:val="00161965"/>
    <w:rsid w:val="00161BE8"/>
    <w:rsid w:val="00161ECF"/>
    <w:rsid w:val="001641A3"/>
    <w:rsid w:val="00164397"/>
    <w:rsid w:val="00164462"/>
    <w:rsid w:val="00165A2B"/>
    <w:rsid w:val="00165D7D"/>
    <w:rsid w:val="00166222"/>
    <w:rsid w:val="001674AD"/>
    <w:rsid w:val="00167D47"/>
    <w:rsid w:val="001701ED"/>
    <w:rsid w:val="00170203"/>
    <w:rsid w:val="00170D1C"/>
    <w:rsid w:val="00171627"/>
    <w:rsid w:val="0017240F"/>
    <w:rsid w:val="00172DAE"/>
    <w:rsid w:val="0017411F"/>
    <w:rsid w:val="00174428"/>
    <w:rsid w:val="00174A83"/>
    <w:rsid w:val="00174B2B"/>
    <w:rsid w:val="00174C76"/>
    <w:rsid w:val="00175BBD"/>
    <w:rsid w:val="00176535"/>
    <w:rsid w:val="0017682A"/>
    <w:rsid w:val="00176D52"/>
    <w:rsid w:val="00176DD7"/>
    <w:rsid w:val="001770C4"/>
    <w:rsid w:val="001772B0"/>
    <w:rsid w:val="00177466"/>
    <w:rsid w:val="00177FAC"/>
    <w:rsid w:val="00180E16"/>
    <w:rsid w:val="00181028"/>
    <w:rsid w:val="001842D5"/>
    <w:rsid w:val="00184744"/>
    <w:rsid w:val="00185020"/>
    <w:rsid w:val="00185636"/>
    <w:rsid w:val="00186825"/>
    <w:rsid w:val="00186995"/>
    <w:rsid w:val="00187919"/>
    <w:rsid w:val="00190B0C"/>
    <w:rsid w:val="001912CA"/>
    <w:rsid w:val="00192195"/>
    <w:rsid w:val="00192799"/>
    <w:rsid w:val="00194B01"/>
    <w:rsid w:val="00195C26"/>
    <w:rsid w:val="001965AB"/>
    <w:rsid w:val="00196A44"/>
    <w:rsid w:val="00196C78"/>
    <w:rsid w:val="00196EEC"/>
    <w:rsid w:val="001975E4"/>
    <w:rsid w:val="001A0277"/>
    <w:rsid w:val="001A0672"/>
    <w:rsid w:val="001A327A"/>
    <w:rsid w:val="001A4305"/>
    <w:rsid w:val="001A4E0E"/>
    <w:rsid w:val="001A4E12"/>
    <w:rsid w:val="001A5320"/>
    <w:rsid w:val="001A5A84"/>
    <w:rsid w:val="001A77DB"/>
    <w:rsid w:val="001A7914"/>
    <w:rsid w:val="001B0360"/>
    <w:rsid w:val="001B0F5F"/>
    <w:rsid w:val="001B1C36"/>
    <w:rsid w:val="001B2002"/>
    <w:rsid w:val="001B2A9A"/>
    <w:rsid w:val="001B2C45"/>
    <w:rsid w:val="001B4042"/>
    <w:rsid w:val="001B444E"/>
    <w:rsid w:val="001B45AB"/>
    <w:rsid w:val="001B4C1C"/>
    <w:rsid w:val="001B572E"/>
    <w:rsid w:val="001B58B5"/>
    <w:rsid w:val="001B5DD2"/>
    <w:rsid w:val="001B6096"/>
    <w:rsid w:val="001B621A"/>
    <w:rsid w:val="001B651C"/>
    <w:rsid w:val="001B6D72"/>
    <w:rsid w:val="001B7852"/>
    <w:rsid w:val="001C1855"/>
    <w:rsid w:val="001C1CD4"/>
    <w:rsid w:val="001C1E28"/>
    <w:rsid w:val="001C32CE"/>
    <w:rsid w:val="001C4349"/>
    <w:rsid w:val="001C4E7D"/>
    <w:rsid w:val="001C5032"/>
    <w:rsid w:val="001C5B9E"/>
    <w:rsid w:val="001C645C"/>
    <w:rsid w:val="001C67F2"/>
    <w:rsid w:val="001C6804"/>
    <w:rsid w:val="001C6B65"/>
    <w:rsid w:val="001C6D6C"/>
    <w:rsid w:val="001C703D"/>
    <w:rsid w:val="001C777D"/>
    <w:rsid w:val="001C7D5B"/>
    <w:rsid w:val="001D04B5"/>
    <w:rsid w:val="001D0AA0"/>
    <w:rsid w:val="001D106C"/>
    <w:rsid w:val="001D125A"/>
    <w:rsid w:val="001D25B7"/>
    <w:rsid w:val="001D2883"/>
    <w:rsid w:val="001D34EB"/>
    <w:rsid w:val="001D4AB6"/>
    <w:rsid w:val="001D4E6F"/>
    <w:rsid w:val="001D68CF"/>
    <w:rsid w:val="001D7585"/>
    <w:rsid w:val="001E02E3"/>
    <w:rsid w:val="001E1196"/>
    <w:rsid w:val="001E1A16"/>
    <w:rsid w:val="001E235A"/>
    <w:rsid w:val="001E3AF4"/>
    <w:rsid w:val="001E3D11"/>
    <w:rsid w:val="001E3F60"/>
    <w:rsid w:val="001E440D"/>
    <w:rsid w:val="001E4684"/>
    <w:rsid w:val="001E551C"/>
    <w:rsid w:val="001E59FB"/>
    <w:rsid w:val="001E672A"/>
    <w:rsid w:val="001E7AC5"/>
    <w:rsid w:val="001F0E77"/>
    <w:rsid w:val="001F10EB"/>
    <w:rsid w:val="001F1392"/>
    <w:rsid w:val="001F1CCD"/>
    <w:rsid w:val="001F3644"/>
    <w:rsid w:val="001F3C96"/>
    <w:rsid w:val="001F3DA7"/>
    <w:rsid w:val="001F42F0"/>
    <w:rsid w:val="001F48CA"/>
    <w:rsid w:val="001F4E26"/>
    <w:rsid w:val="001F4F44"/>
    <w:rsid w:val="001F5160"/>
    <w:rsid w:val="001F7088"/>
    <w:rsid w:val="001F7944"/>
    <w:rsid w:val="0020002C"/>
    <w:rsid w:val="00200334"/>
    <w:rsid w:val="002014B3"/>
    <w:rsid w:val="002018B8"/>
    <w:rsid w:val="00201AE3"/>
    <w:rsid w:val="00202340"/>
    <w:rsid w:val="002027CF"/>
    <w:rsid w:val="002029E8"/>
    <w:rsid w:val="00202C12"/>
    <w:rsid w:val="0020356E"/>
    <w:rsid w:val="002043A5"/>
    <w:rsid w:val="00204B6A"/>
    <w:rsid w:val="00204CC0"/>
    <w:rsid w:val="00205D60"/>
    <w:rsid w:val="00205E41"/>
    <w:rsid w:val="00206A2C"/>
    <w:rsid w:val="00206A2F"/>
    <w:rsid w:val="00206E9D"/>
    <w:rsid w:val="00207668"/>
    <w:rsid w:val="00207EFD"/>
    <w:rsid w:val="0021052B"/>
    <w:rsid w:val="00210763"/>
    <w:rsid w:val="00210DC9"/>
    <w:rsid w:val="002115E9"/>
    <w:rsid w:val="002116A2"/>
    <w:rsid w:val="00211AD9"/>
    <w:rsid w:val="002125A9"/>
    <w:rsid w:val="0021266D"/>
    <w:rsid w:val="0021353B"/>
    <w:rsid w:val="002135D7"/>
    <w:rsid w:val="00213853"/>
    <w:rsid w:val="00213DE2"/>
    <w:rsid w:val="00213F9F"/>
    <w:rsid w:val="0021442A"/>
    <w:rsid w:val="00215633"/>
    <w:rsid w:val="00215809"/>
    <w:rsid w:val="00215C3E"/>
    <w:rsid w:val="002166B3"/>
    <w:rsid w:val="002167A1"/>
    <w:rsid w:val="00217097"/>
    <w:rsid w:val="00217FF3"/>
    <w:rsid w:val="00220166"/>
    <w:rsid w:val="002215EA"/>
    <w:rsid w:val="00221B7B"/>
    <w:rsid w:val="00221C54"/>
    <w:rsid w:val="0022286A"/>
    <w:rsid w:val="00223ECA"/>
    <w:rsid w:val="00223F84"/>
    <w:rsid w:val="00224486"/>
    <w:rsid w:val="002244FE"/>
    <w:rsid w:val="00224C9A"/>
    <w:rsid w:val="002251E9"/>
    <w:rsid w:val="002259AC"/>
    <w:rsid w:val="0022664A"/>
    <w:rsid w:val="00226818"/>
    <w:rsid w:val="002301A0"/>
    <w:rsid w:val="0023060A"/>
    <w:rsid w:val="00230B40"/>
    <w:rsid w:val="00231A7B"/>
    <w:rsid w:val="00231FB2"/>
    <w:rsid w:val="00232165"/>
    <w:rsid w:val="00232AAB"/>
    <w:rsid w:val="00233057"/>
    <w:rsid w:val="0023447C"/>
    <w:rsid w:val="002344E8"/>
    <w:rsid w:val="0023457B"/>
    <w:rsid w:val="002346AD"/>
    <w:rsid w:val="00234AD5"/>
    <w:rsid w:val="00234FB9"/>
    <w:rsid w:val="0023517E"/>
    <w:rsid w:val="00235287"/>
    <w:rsid w:val="00235CD0"/>
    <w:rsid w:val="00236171"/>
    <w:rsid w:val="0023696E"/>
    <w:rsid w:val="002369AA"/>
    <w:rsid w:val="00237187"/>
    <w:rsid w:val="0023746D"/>
    <w:rsid w:val="00237A6C"/>
    <w:rsid w:val="00240D56"/>
    <w:rsid w:val="00240E64"/>
    <w:rsid w:val="00240F76"/>
    <w:rsid w:val="0024219A"/>
    <w:rsid w:val="0024231F"/>
    <w:rsid w:val="0024280E"/>
    <w:rsid w:val="00242D06"/>
    <w:rsid w:val="00242E11"/>
    <w:rsid w:val="002430A6"/>
    <w:rsid w:val="0024527C"/>
    <w:rsid w:val="002459FE"/>
    <w:rsid w:val="00245A6D"/>
    <w:rsid w:val="002463B6"/>
    <w:rsid w:val="00246AA1"/>
    <w:rsid w:val="00250833"/>
    <w:rsid w:val="002514B0"/>
    <w:rsid w:val="00252036"/>
    <w:rsid w:val="00252648"/>
    <w:rsid w:val="00252A79"/>
    <w:rsid w:val="002530F0"/>
    <w:rsid w:val="002534B1"/>
    <w:rsid w:val="002544F7"/>
    <w:rsid w:val="0025517A"/>
    <w:rsid w:val="002556D9"/>
    <w:rsid w:val="00255FB5"/>
    <w:rsid w:val="00255FD9"/>
    <w:rsid w:val="002601D6"/>
    <w:rsid w:val="00261F1C"/>
    <w:rsid w:val="002633CA"/>
    <w:rsid w:val="00263D2F"/>
    <w:rsid w:val="00263E26"/>
    <w:rsid w:val="00264E4B"/>
    <w:rsid w:val="00267ECA"/>
    <w:rsid w:val="002703E8"/>
    <w:rsid w:val="0027048D"/>
    <w:rsid w:val="002706CB"/>
    <w:rsid w:val="00270A28"/>
    <w:rsid w:val="00270DAE"/>
    <w:rsid w:val="00270EE7"/>
    <w:rsid w:val="0027137D"/>
    <w:rsid w:val="002715B9"/>
    <w:rsid w:val="00271A33"/>
    <w:rsid w:val="00271A58"/>
    <w:rsid w:val="00272EC8"/>
    <w:rsid w:val="002736DF"/>
    <w:rsid w:val="00273B23"/>
    <w:rsid w:val="00273E6A"/>
    <w:rsid w:val="00274E1E"/>
    <w:rsid w:val="002757DB"/>
    <w:rsid w:val="00276151"/>
    <w:rsid w:val="002768AE"/>
    <w:rsid w:val="00277352"/>
    <w:rsid w:val="00280176"/>
    <w:rsid w:val="002806F4"/>
    <w:rsid w:val="00280D47"/>
    <w:rsid w:val="00283104"/>
    <w:rsid w:val="00284105"/>
    <w:rsid w:val="00284522"/>
    <w:rsid w:val="00284A85"/>
    <w:rsid w:val="002850E5"/>
    <w:rsid w:val="002852B4"/>
    <w:rsid w:val="00285432"/>
    <w:rsid w:val="002854AF"/>
    <w:rsid w:val="00285AB4"/>
    <w:rsid w:val="00285E76"/>
    <w:rsid w:val="002860F4"/>
    <w:rsid w:val="0028636E"/>
    <w:rsid w:val="00286EB7"/>
    <w:rsid w:val="00290A96"/>
    <w:rsid w:val="00290E6E"/>
    <w:rsid w:val="00290E92"/>
    <w:rsid w:val="002920F4"/>
    <w:rsid w:val="00292B9C"/>
    <w:rsid w:val="002930D1"/>
    <w:rsid w:val="00293956"/>
    <w:rsid w:val="00294018"/>
    <w:rsid w:val="002944DF"/>
    <w:rsid w:val="00295055"/>
    <w:rsid w:val="00295AB6"/>
    <w:rsid w:val="00296CFD"/>
    <w:rsid w:val="00297023"/>
    <w:rsid w:val="002978E6"/>
    <w:rsid w:val="002A00A1"/>
    <w:rsid w:val="002A0C24"/>
    <w:rsid w:val="002A0E65"/>
    <w:rsid w:val="002A3A1E"/>
    <w:rsid w:val="002A3A7E"/>
    <w:rsid w:val="002A401E"/>
    <w:rsid w:val="002A410A"/>
    <w:rsid w:val="002A44D9"/>
    <w:rsid w:val="002A50C5"/>
    <w:rsid w:val="002A530F"/>
    <w:rsid w:val="002A5360"/>
    <w:rsid w:val="002A5634"/>
    <w:rsid w:val="002A5FEE"/>
    <w:rsid w:val="002A77C0"/>
    <w:rsid w:val="002A7979"/>
    <w:rsid w:val="002B021B"/>
    <w:rsid w:val="002B07DF"/>
    <w:rsid w:val="002B1D44"/>
    <w:rsid w:val="002B25B8"/>
    <w:rsid w:val="002B3825"/>
    <w:rsid w:val="002B3DA0"/>
    <w:rsid w:val="002B4621"/>
    <w:rsid w:val="002B4EDD"/>
    <w:rsid w:val="002B777A"/>
    <w:rsid w:val="002B7E11"/>
    <w:rsid w:val="002C09E5"/>
    <w:rsid w:val="002C0F7A"/>
    <w:rsid w:val="002C20EB"/>
    <w:rsid w:val="002C24F1"/>
    <w:rsid w:val="002C256D"/>
    <w:rsid w:val="002C3F4E"/>
    <w:rsid w:val="002C42D3"/>
    <w:rsid w:val="002C5533"/>
    <w:rsid w:val="002C577B"/>
    <w:rsid w:val="002C5E0C"/>
    <w:rsid w:val="002C68FB"/>
    <w:rsid w:val="002C692A"/>
    <w:rsid w:val="002C7A40"/>
    <w:rsid w:val="002C7A53"/>
    <w:rsid w:val="002C7CB1"/>
    <w:rsid w:val="002D11E1"/>
    <w:rsid w:val="002D1BA9"/>
    <w:rsid w:val="002D1C50"/>
    <w:rsid w:val="002D1F66"/>
    <w:rsid w:val="002D266F"/>
    <w:rsid w:val="002D3AF7"/>
    <w:rsid w:val="002D3FB0"/>
    <w:rsid w:val="002D481D"/>
    <w:rsid w:val="002D56FF"/>
    <w:rsid w:val="002D5AEF"/>
    <w:rsid w:val="002D64A7"/>
    <w:rsid w:val="002D7051"/>
    <w:rsid w:val="002D75EB"/>
    <w:rsid w:val="002D7FF0"/>
    <w:rsid w:val="002E003C"/>
    <w:rsid w:val="002E15B3"/>
    <w:rsid w:val="002E180C"/>
    <w:rsid w:val="002E307A"/>
    <w:rsid w:val="002E3703"/>
    <w:rsid w:val="002E3B4B"/>
    <w:rsid w:val="002E3E0E"/>
    <w:rsid w:val="002E40AA"/>
    <w:rsid w:val="002E4488"/>
    <w:rsid w:val="002E4B5E"/>
    <w:rsid w:val="002E5595"/>
    <w:rsid w:val="002E564C"/>
    <w:rsid w:val="002E5AE1"/>
    <w:rsid w:val="002E6284"/>
    <w:rsid w:val="002E65BF"/>
    <w:rsid w:val="002E6A56"/>
    <w:rsid w:val="002E74B0"/>
    <w:rsid w:val="002E74B8"/>
    <w:rsid w:val="002E75CB"/>
    <w:rsid w:val="002F039C"/>
    <w:rsid w:val="002F08FF"/>
    <w:rsid w:val="002F1023"/>
    <w:rsid w:val="002F1872"/>
    <w:rsid w:val="002F1F88"/>
    <w:rsid w:val="002F2227"/>
    <w:rsid w:val="002F27A4"/>
    <w:rsid w:val="002F4A1E"/>
    <w:rsid w:val="002F4A2C"/>
    <w:rsid w:val="002F5734"/>
    <w:rsid w:val="002F5A28"/>
    <w:rsid w:val="002F5F9C"/>
    <w:rsid w:val="002F6DCF"/>
    <w:rsid w:val="002F72B6"/>
    <w:rsid w:val="00300785"/>
    <w:rsid w:val="00300BBB"/>
    <w:rsid w:val="00300F75"/>
    <w:rsid w:val="00301090"/>
    <w:rsid w:val="00301440"/>
    <w:rsid w:val="00303456"/>
    <w:rsid w:val="00303836"/>
    <w:rsid w:val="0030387A"/>
    <w:rsid w:val="003038DC"/>
    <w:rsid w:val="00303BAA"/>
    <w:rsid w:val="00303C58"/>
    <w:rsid w:val="00304079"/>
    <w:rsid w:val="00304A32"/>
    <w:rsid w:val="00305110"/>
    <w:rsid w:val="00306570"/>
    <w:rsid w:val="003069D3"/>
    <w:rsid w:val="00307CCF"/>
    <w:rsid w:val="0031015B"/>
    <w:rsid w:val="00310756"/>
    <w:rsid w:val="00311545"/>
    <w:rsid w:val="003116E6"/>
    <w:rsid w:val="003135C2"/>
    <w:rsid w:val="003140FF"/>
    <w:rsid w:val="003146B7"/>
    <w:rsid w:val="00314BFB"/>
    <w:rsid w:val="00315264"/>
    <w:rsid w:val="003159C3"/>
    <w:rsid w:val="003174D6"/>
    <w:rsid w:val="00317794"/>
    <w:rsid w:val="00320837"/>
    <w:rsid w:val="00321705"/>
    <w:rsid w:val="00321CAB"/>
    <w:rsid w:val="00322F2D"/>
    <w:rsid w:val="003231C9"/>
    <w:rsid w:val="0032345C"/>
    <w:rsid w:val="003234D6"/>
    <w:rsid w:val="00323C0B"/>
    <w:rsid w:val="00324809"/>
    <w:rsid w:val="00324938"/>
    <w:rsid w:val="00324D92"/>
    <w:rsid w:val="00325257"/>
    <w:rsid w:val="00325EF5"/>
    <w:rsid w:val="00326CB0"/>
    <w:rsid w:val="00326E80"/>
    <w:rsid w:val="003270D4"/>
    <w:rsid w:val="003277BA"/>
    <w:rsid w:val="00330DFB"/>
    <w:rsid w:val="003314AD"/>
    <w:rsid w:val="003315FE"/>
    <w:rsid w:val="00331999"/>
    <w:rsid w:val="003338E0"/>
    <w:rsid w:val="00333A88"/>
    <w:rsid w:val="003347FE"/>
    <w:rsid w:val="003365B0"/>
    <w:rsid w:val="00336E6A"/>
    <w:rsid w:val="00337E0F"/>
    <w:rsid w:val="003415EF"/>
    <w:rsid w:val="00341E4A"/>
    <w:rsid w:val="003428C7"/>
    <w:rsid w:val="00342F8D"/>
    <w:rsid w:val="003434D4"/>
    <w:rsid w:val="00343A9F"/>
    <w:rsid w:val="00343C85"/>
    <w:rsid w:val="00343CA2"/>
    <w:rsid w:val="00344574"/>
    <w:rsid w:val="00344858"/>
    <w:rsid w:val="00344A01"/>
    <w:rsid w:val="003452F3"/>
    <w:rsid w:val="00345978"/>
    <w:rsid w:val="00345C4E"/>
    <w:rsid w:val="0034641C"/>
    <w:rsid w:val="003464F9"/>
    <w:rsid w:val="003467FB"/>
    <w:rsid w:val="00347A6C"/>
    <w:rsid w:val="00351523"/>
    <w:rsid w:val="00351BBF"/>
    <w:rsid w:val="00351E3E"/>
    <w:rsid w:val="00351FF1"/>
    <w:rsid w:val="0035215D"/>
    <w:rsid w:val="00353703"/>
    <w:rsid w:val="00353DCC"/>
    <w:rsid w:val="00353EA8"/>
    <w:rsid w:val="0035501F"/>
    <w:rsid w:val="00355A49"/>
    <w:rsid w:val="003563A2"/>
    <w:rsid w:val="00356541"/>
    <w:rsid w:val="0035718D"/>
    <w:rsid w:val="00357485"/>
    <w:rsid w:val="00357894"/>
    <w:rsid w:val="003578D1"/>
    <w:rsid w:val="00360823"/>
    <w:rsid w:val="00360B38"/>
    <w:rsid w:val="00361B9C"/>
    <w:rsid w:val="00362292"/>
    <w:rsid w:val="00362587"/>
    <w:rsid w:val="00362639"/>
    <w:rsid w:val="00362805"/>
    <w:rsid w:val="00362957"/>
    <w:rsid w:val="00362E0E"/>
    <w:rsid w:val="003636D1"/>
    <w:rsid w:val="00363976"/>
    <w:rsid w:val="003640ED"/>
    <w:rsid w:val="00364227"/>
    <w:rsid w:val="00366A58"/>
    <w:rsid w:val="003673C6"/>
    <w:rsid w:val="0036758F"/>
    <w:rsid w:val="0036786D"/>
    <w:rsid w:val="0037037B"/>
    <w:rsid w:val="00370525"/>
    <w:rsid w:val="00371725"/>
    <w:rsid w:val="00371D5D"/>
    <w:rsid w:val="003731F5"/>
    <w:rsid w:val="0037489B"/>
    <w:rsid w:val="003749E5"/>
    <w:rsid w:val="00376456"/>
    <w:rsid w:val="00376623"/>
    <w:rsid w:val="00376811"/>
    <w:rsid w:val="00376D2E"/>
    <w:rsid w:val="00376DA4"/>
    <w:rsid w:val="0037744C"/>
    <w:rsid w:val="00377D63"/>
    <w:rsid w:val="00377DBB"/>
    <w:rsid w:val="00380B89"/>
    <w:rsid w:val="00380CA9"/>
    <w:rsid w:val="0038110C"/>
    <w:rsid w:val="003836A8"/>
    <w:rsid w:val="003839D5"/>
    <w:rsid w:val="00383FDB"/>
    <w:rsid w:val="00384132"/>
    <w:rsid w:val="0038480C"/>
    <w:rsid w:val="00384D58"/>
    <w:rsid w:val="00385391"/>
    <w:rsid w:val="0038569E"/>
    <w:rsid w:val="00386EA4"/>
    <w:rsid w:val="00387170"/>
    <w:rsid w:val="00387182"/>
    <w:rsid w:val="00387266"/>
    <w:rsid w:val="00387AB7"/>
    <w:rsid w:val="00387BB5"/>
    <w:rsid w:val="003900B4"/>
    <w:rsid w:val="00390EEE"/>
    <w:rsid w:val="003913BF"/>
    <w:rsid w:val="00391F4C"/>
    <w:rsid w:val="00392494"/>
    <w:rsid w:val="00393B05"/>
    <w:rsid w:val="003942AA"/>
    <w:rsid w:val="003943AB"/>
    <w:rsid w:val="003945A9"/>
    <w:rsid w:val="0039484D"/>
    <w:rsid w:val="00395072"/>
    <w:rsid w:val="00395521"/>
    <w:rsid w:val="00395997"/>
    <w:rsid w:val="00395E08"/>
    <w:rsid w:val="00397287"/>
    <w:rsid w:val="0039742C"/>
    <w:rsid w:val="0039789E"/>
    <w:rsid w:val="00397B1F"/>
    <w:rsid w:val="00397E95"/>
    <w:rsid w:val="003A055A"/>
    <w:rsid w:val="003A0968"/>
    <w:rsid w:val="003A1123"/>
    <w:rsid w:val="003A1BEA"/>
    <w:rsid w:val="003A1F5E"/>
    <w:rsid w:val="003A22E3"/>
    <w:rsid w:val="003A29EE"/>
    <w:rsid w:val="003A4444"/>
    <w:rsid w:val="003A49CE"/>
    <w:rsid w:val="003A4A4B"/>
    <w:rsid w:val="003A7664"/>
    <w:rsid w:val="003B0700"/>
    <w:rsid w:val="003B0FAB"/>
    <w:rsid w:val="003B16DD"/>
    <w:rsid w:val="003B1D15"/>
    <w:rsid w:val="003B2A88"/>
    <w:rsid w:val="003B2D06"/>
    <w:rsid w:val="003B33E8"/>
    <w:rsid w:val="003B4745"/>
    <w:rsid w:val="003B5A4A"/>
    <w:rsid w:val="003B5C48"/>
    <w:rsid w:val="003B5EFB"/>
    <w:rsid w:val="003B6288"/>
    <w:rsid w:val="003B6651"/>
    <w:rsid w:val="003B6D71"/>
    <w:rsid w:val="003B6D95"/>
    <w:rsid w:val="003B78F0"/>
    <w:rsid w:val="003B7B57"/>
    <w:rsid w:val="003C0382"/>
    <w:rsid w:val="003C07DA"/>
    <w:rsid w:val="003C0D39"/>
    <w:rsid w:val="003C13B8"/>
    <w:rsid w:val="003C1530"/>
    <w:rsid w:val="003C1983"/>
    <w:rsid w:val="003C1BBD"/>
    <w:rsid w:val="003C1FE1"/>
    <w:rsid w:val="003C2860"/>
    <w:rsid w:val="003C2A48"/>
    <w:rsid w:val="003C3C7A"/>
    <w:rsid w:val="003C41D8"/>
    <w:rsid w:val="003C4550"/>
    <w:rsid w:val="003C5038"/>
    <w:rsid w:val="003C51F5"/>
    <w:rsid w:val="003C53D7"/>
    <w:rsid w:val="003C771B"/>
    <w:rsid w:val="003C7D3D"/>
    <w:rsid w:val="003D020F"/>
    <w:rsid w:val="003D09BD"/>
    <w:rsid w:val="003D1423"/>
    <w:rsid w:val="003D14BD"/>
    <w:rsid w:val="003D15CD"/>
    <w:rsid w:val="003D1EC9"/>
    <w:rsid w:val="003D20F2"/>
    <w:rsid w:val="003D2239"/>
    <w:rsid w:val="003D2FF8"/>
    <w:rsid w:val="003D4313"/>
    <w:rsid w:val="003D46EC"/>
    <w:rsid w:val="003D52FA"/>
    <w:rsid w:val="003D6810"/>
    <w:rsid w:val="003D68AB"/>
    <w:rsid w:val="003D6EA2"/>
    <w:rsid w:val="003E151F"/>
    <w:rsid w:val="003E3900"/>
    <w:rsid w:val="003E417C"/>
    <w:rsid w:val="003E4C01"/>
    <w:rsid w:val="003E5004"/>
    <w:rsid w:val="003E617D"/>
    <w:rsid w:val="003E61CB"/>
    <w:rsid w:val="003E657A"/>
    <w:rsid w:val="003E662B"/>
    <w:rsid w:val="003E681B"/>
    <w:rsid w:val="003E7C43"/>
    <w:rsid w:val="003E7E56"/>
    <w:rsid w:val="003F018B"/>
    <w:rsid w:val="003F0D22"/>
    <w:rsid w:val="003F19B2"/>
    <w:rsid w:val="003F257D"/>
    <w:rsid w:val="003F2918"/>
    <w:rsid w:val="003F3496"/>
    <w:rsid w:val="003F37B9"/>
    <w:rsid w:val="003F3826"/>
    <w:rsid w:val="003F3A21"/>
    <w:rsid w:val="003F4202"/>
    <w:rsid w:val="003F4409"/>
    <w:rsid w:val="003F59DF"/>
    <w:rsid w:val="003F5AFB"/>
    <w:rsid w:val="003F64B9"/>
    <w:rsid w:val="003F6B98"/>
    <w:rsid w:val="003F6DA3"/>
    <w:rsid w:val="003F70AC"/>
    <w:rsid w:val="003F7C88"/>
    <w:rsid w:val="003F7ED4"/>
    <w:rsid w:val="003F7FF0"/>
    <w:rsid w:val="004009C9"/>
    <w:rsid w:val="00401EEE"/>
    <w:rsid w:val="00402043"/>
    <w:rsid w:val="004021F6"/>
    <w:rsid w:val="00402280"/>
    <w:rsid w:val="0040247A"/>
    <w:rsid w:val="00402F0F"/>
    <w:rsid w:val="004062EF"/>
    <w:rsid w:val="00406521"/>
    <w:rsid w:val="0040656B"/>
    <w:rsid w:val="0040664A"/>
    <w:rsid w:val="00406DD2"/>
    <w:rsid w:val="004074CF"/>
    <w:rsid w:val="004077E1"/>
    <w:rsid w:val="0041097F"/>
    <w:rsid w:val="00410DA6"/>
    <w:rsid w:val="00411185"/>
    <w:rsid w:val="00411938"/>
    <w:rsid w:val="00411DBE"/>
    <w:rsid w:val="00411EB0"/>
    <w:rsid w:val="00412353"/>
    <w:rsid w:val="00414391"/>
    <w:rsid w:val="004152D1"/>
    <w:rsid w:val="004161DC"/>
    <w:rsid w:val="00416797"/>
    <w:rsid w:val="0041725B"/>
    <w:rsid w:val="004210DC"/>
    <w:rsid w:val="0042132B"/>
    <w:rsid w:val="004213FE"/>
    <w:rsid w:val="004219DB"/>
    <w:rsid w:val="00421F76"/>
    <w:rsid w:val="00422A7C"/>
    <w:rsid w:val="00423970"/>
    <w:rsid w:val="00424F4C"/>
    <w:rsid w:val="00425B6F"/>
    <w:rsid w:val="00426547"/>
    <w:rsid w:val="00426949"/>
    <w:rsid w:val="004272BC"/>
    <w:rsid w:val="00427FF6"/>
    <w:rsid w:val="00430125"/>
    <w:rsid w:val="00430190"/>
    <w:rsid w:val="00430A4A"/>
    <w:rsid w:val="00430BA0"/>
    <w:rsid w:val="00431209"/>
    <w:rsid w:val="00431C06"/>
    <w:rsid w:val="00431DEC"/>
    <w:rsid w:val="0043292A"/>
    <w:rsid w:val="00433C17"/>
    <w:rsid w:val="00433E08"/>
    <w:rsid w:val="00433F00"/>
    <w:rsid w:val="00434567"/>
    <w:rsid w:val="004349B0"/>
    <w:rsid w:val="00434E9D"/>
    <w:rsid w:val="00436F0C"/>
    <w:rsid w:val="004379CE"/>
    <w:rsid w:val="00437DF6"/>
    <w:rsid w:val="0044021C"/>
    <w:rsid w:val="004405C8"/>
    <w:rsid w:val="00440D67"/>
    <w:rsid w:val="00440DBC"/>
    <w:rsid w:val="00442014"/>
    <w:rsid w:val="004431B1"/>
    <w:rsid w:val="004450D0"/>
    <w:rsid w:val="0044523B"/>
    <w:rsid w:val="00445378"/>
    <w:rsid w:val="00445C9E"/>
    <w:rsid w:val="00445D09"/>
    <w:rsid w:val="00446200"/>
    <w:rsid w:val="00447B9A"/>
    <w:rsid w:val="00447FDD"/>
    <w:rsid w:val="00450D61"/>
    <w:rsid w:val="00451310"/>
    <w:rsid w:val="00451393"/>
    <w:rsid w:val="004515F4"/>
    <w:rsid w:val="004519B1"/>
    <w:rsid w:val="004526D3"/>
    <w:rsid w:val="00452773"/>
    <w:rsid w:val="00452E31"/>
    <w:rsid w:val="0045373F"/>
    <w:rsid w:val="00453EA7"/>
    <w:rsid w:val="00455D15"/>
    <w:rsid w:val="00456BFA"/>
    <w:rsid w:val="00456CAC"/>
    <w:rsid w:val="00460C50"/>
    <w:rsid w:val="00461192"/>
    <w:rsid w:val="00461EC4"/>
    <w:rsid w:val="00462200"/>
    <w:rsid w:val="004627E2"/>
    <w:rsid w:val="00462CE1"/>
    <w:rsid w:val="004630DC"/>
    <w:rsid w:val="00463534"/>
    <w:rsid w:val="00464520"/>
    <w:rsid w:val="004652CF"/>
    <w:rsid w:val="00465657"/>
    <w:rsid w:val="004657BC"/>
    <w:rsid w:val="00465EB1"/>
    <w:rsid w:val="00466386"/>
    <w:rsid w:val="00466398"/>
    <w:rsid w:val="004700B9"/>
    <w:rsid w:val="0047072E"/>
    <w:rsid w:val="00471B52"/>
    <w:rsid w:val="00471B6D"/>
    <w:rsid w:val="004725C3"/>
    <w:rsid w:val="00473B57"/>
    <w:rsid w:val="004753D6"/>
    <w:rsid w:val="00476CFE"/>
    <w:rsid w:val="00476DA2"/>
    <w:rsid w:val="00477772"/>
    <w:rsid w:val="004829C8"/>
    <w:rsid w:val="00483205"/>
    <w:rsid w:val="004836D6"/>
    <w:rsid w:val="0048454F"/>
    <w:rsid w:val="00485A5C"/>
    <w:rsid w:val="00485F5D"/>
    <w:rsid w:val="00486E46"/>
    <w:rsid w:val="004874FD"/>
    <w:rsid w:val="00487DAF"/>
    <w:rsid w:val="00490F37"/>
    <w:rsid w:val="00490F6E"/>
    <w:rsid w:val="00491239"/>
    <w:rsid w:val="00491255"/>
    <w:rsid w:val="00491412"/>
    <w:rsid w:val="0049155A"/>
    <w:rsid w:val="00491E53"/>
    <w:rsid w:val="00492320"/>
    <w:rsid w:val="004935C6"/>
    <w:rsid w:val="004942E1"/>
    <w:rsid w:val="00494397"/>
    <w:rsid w:val="00494B20"/>
    <w:rsid w:val="00495B02"/>
    <w:rsid w:val="004962B2"/>
    <w:rsid w:val="00496C9F"/>
    <w:rsid w:val="00497760"/>
    <w:rsid w:val="004A0382"/>
    <w:rsid w:val="004A2FD4"/>
    <w:rsid w:val="004A36E1"/>
    <w:rsid w:val="004A4A98"/>
    <w:rsid w:val="004A54A7"/>
    <w:rsid w:val="004A627B"/>
    <w:rsid w:val="004A6C1E"/>
    <w:rsid w:val="004A7123"/>
    <w:rsid w:val="004B0089"/>
    <w:rsid w:val="004B149A"/>
    <w:rsid w:val="004B41E2"/>
    <w:rsid w:val="004B46B6"/>
    <w:rsid w:val="004B4C51"/>
    <w:rsid w:val="004B4DD9"/>
    <w:rsid w:val="004B54B0"/>
    <w:rsid w:val="004B5AB7"/>
    <w:rsid w:val="004B62DD"/>
    <w:rsid w:val="004B67EE"/>
    <w:rsid w:val="004B6B23"/>
    <w:rsid w:val="004B6B9A"/>
    <w:rsid w:val="004B7249"/>
    <w:rsid w:val="004B7DE6"/>
    <w:rsid w:val="004C10D9"/>
    <w:rsid w:val="004C23C1"/>
    <w:rsid w:val="004C2907"/>
    <w:rsid w:val="004C2F44"/>
    <w:rsid w:val="004C37FC"/>
    <w:rsid w:val="004C5197"/>
    <w:rsid w:val="004C540F"/>
    <w:rsid w:val="004C54C6"/>
    <w:rsid w:val="004C5B9E"/>
    <w:rsid w:val="004C62CE"/>
    <w:rsid w:val="004C6A8F"/>
    <w:rsid w:val="004C74C0"/>
    <w:rsid w:val="004D0E37"/>
    <w:rsid w:val="004D28CF"/>
    <w:rsid w:val="004D2F9D"/>
    <w:rsid w:val="004D36D1"/>
    <w:rsid w:val="004D40CF"/>
    <w:rsid w:val="004D4347"/>
    <w:rsid w:val="004D616E"/>
    <w:rsid w:val="004D6A1A"/>
    <w:rsid w:val="004D6C3B"/>
    <w:rsid w:val="004D7551"/>
    <w:rsid w:val="004D7FED"/>
    <w:rsid w:val="004E0408"/>
    <w:rsid w:val="004E0457"/>
    <w:rsid w:val="004E123D"/>
    <w:rsid w:val="004E1570"/>
    <w:rsid w:val="004E1ED8"/>
    <w:rsid w:val="004E2227"/>
    <w:rsid w:val="004E28D0"/>
    <w:rsid w:val="004E34CE"/>
    <w:rsid w:val="004E35F7"/>
    <w:rsid w:val="004E3D21"/>
    <w:rsid w:val="004E3FC1"/>
    <w:rsid w:val="004E42E9"/>
    <w:rsid w:val="004E4942"/>
    <w:rsid w:val="004E4E7F"/>
    <w:rsid w:val="004E5852"/>
    <w:rsid w:val="004E5D3B"/>
    <w:rsid w:val="004E6421"/>
    <w:rsid w:val="004E7A63"/>
    <w:rsid w:val="004F003B"/>
    <w:rsid w:val="004F02C4"/>
    <w:rsid w:val="004F03DA"/>
    <w:rsid w:val="004F088F"/>
    <w:rsid w:val="004F143F"/>
    <w:rsid w:val="004F1835"/>
    <w:rsid w:val="004F1D8D"/>
    <w:rsid w:val="004F25B3"/>
    <w:rsid w:val="004F2682"/>
    <w:rsid w:val="004F2C69"/>
    <w:rsid w:val="004F3196"/>
    <w:rsid w:val="004F3C27"/>
    <w:rsid w:val="004F40C1"/>
    <w:rsid w:val="004F4B90"/>
    <w:rsid w:val="004F5A5A"/>
    <w:rsid w:val="004F75D9"/>
    <w:rsid w:val="004F7D68"/>
    <w:rsid w:val="004F7E4C"/>
    <w:rsid w:val="0050062C"/>
    <w:rsid w:val="00500B29"/>
    <w:rsid w:val="00501593"/>
    <w:rsid w:val="0050229B"/>
    <w:rsid w:val="005022F4"/>
    <w:rsid w:val="00502752"/>
    <w:rsid w:val="00502D25"/>
    <w:rsid w:val="00502F6E"/>
    <w:rsid w:val="005030DE"/>
    <w:rsid w:val="0050354E"/>
    <w:rsid w:val="00505075"/>
    <w:rsid w:val="00505D43"/>
    <w:rsid w:val="005101E0"/>
    <w:rsid w:val="0051059A"/>
    <w:rsid w:val="00510658"/>
    <w:rsid w:val="00510D5E"/>
    <w:rsid w:val="00512327"/>
    <w:rsid w:val="005130E8"/>
    <w:rsid w:val="005138C5"/>
    <w:rsid w:val="0051445C"/>
    <w:rsid w:val="005147BC"/>
    <w:rsid w:val="0051486E"/>
    <w:rsid w:val="0051556D"/>
    <w:rsid w:val="00516819"/>
    <w:rsid w:val="00516B3C"/>
    <w:rsid w:val="00516B57"/>
    <w:rsid w:val="00517306"/>
    <w:rsid w:val="005178A1"/>
    <w:rsid w:val="00517AFE"/>
    <w:rsid w:val="00520101"/>
    <w:rsid w:val="00520B54"/>
    <w:rsid w:val="00520C01"/>
    <w:rsid w:val="00520F13"/>
    <w:rsid w:val="00521B2B"/>
    <w:rsid w:val="00522949"/>
    <w:rsid w:val="00522E08"/>
    <w:rsid w:val="00523DA2"/>
    <w:rsid w:val="00523EE0"/>
    <w:rsid w:val="005244B9"/>
    <w:rsid w:val="00524BC6"/>
    <w:rsid w:val="00524C3E"/>
    <w:rsid w:val="00524F5D"/>
    <w:rsid w:val="005251B4"/>
    <w:rsid w:val="005264BD"/>
    <w:rsid w:val="00530F3B"/>
    <w:rsid w:val="00530FDA"/>
    <w:rsid w:val="005314FC"/>
    <w:rsid w:val="0053170B"/>
    <w:rsid w:val="00532C85"/>
    <w:rsid w:val="00533145"/>
    <w:rsid w:val="00533FB7"/>
    <w:rsid w:val="00534268"/>
    <w:rsid w:val="005342BD"/>
    <w:rsid w:val="00535191"/>
    <w:rsid w:val="00536717"/>
    <w:rsid w:val="005368B3"/>
    <w:rsid w:val="005369B9"/>
    <w:rsid w:val="005375A6"/>
    <w:rsid w:val="005378C0"/>
    <w:rsid w:val="0054094D"/>
    <w:rsid w:val="00540D8C"/>
    <w:rsid w:val="00540E75"/>
    <w:rsid w:val="0054106E"/>
    <w:rsid w:val="005429F4"/>
    <w:rsid w:val="0054350E"/>
    <w:rsid w:val="0054383E"/>
    <w:rsid w:val="00544A34"/>
    <w:rsid w:val="00544E24"/>
    <w:rsid w:val="00545280"/>
    <w:rsid w:val="005456FA"/>
    <w:rsid w:val="00545A4D"/>
    <w:rsid w:val="00545B60"/>
    <w:rsid w:val="005464F0"/>
    <w:rsid w:val="00546740"/>
    <w:rsid w:val="005469BA"/>
    <w:rsid w:val="00546D50"/>
    <w:rsid w:val="00551A87"/>
    <w:rsid w:val="00551AAB"/>
    <w:rsid w:val="005523F7"/>
    <w:rsid w:val="005537C6"/>
    <w:rsid w:val="00553C87"/>
    <w:rsid w:val="00553D8E"/>
    <w:rsid w:val="00554C1F"/>
    <w:rsid w:val="00554FE9"/>
    <w:rsid w:val="00555C87"/>
    <w:rsid w:val="00555EC3"/>
    <w:rsid w:val="005578E9"/>
    <w:rsid w:val="00557BF2"/>
    <w:rsid w:val="0056015D"/>
    <w:rsid w:val="005624E6"/>
    <w:rsid w:val="00563CAF"/>
    <w:rsid w:val="00564171"/>
    <w:rsid w:val="005648EF"/>
    <w:rsid w:val="0056547D"/>
    <w:rsid w:val="005656D3"/>
    <w:rsid w:val="00565F92"/>
    <w:rsid w:val="0056614D"/>
    <w:rsid w:val="005661A4"/>
    <w:rsid w:val="005666AD"/>
    <w:rsid w:val="00566821"/>
    <w:rsid w:val="0057059C"/>
    <w:rsid w:val="005707E3"/>
    <w:rsid w:val="00570D1E"/>
    <w:rsid w:val="00571DF2"/>
    <w:rsid w:val="00571EAD"/>
    <w:rsid w:val="00572277"/>
    <w:rsid w:val="005725BB"/>
    <w:rsid w:val="00572994"/>
    <w:rsid w:val="00574A38"/>
    <w:rsid w:val="005760F8"/>
    <w:rsid w:val="005774C9"/>
    <w:rsid w:val="00577E77"/>
    <w:rsid w:val="0058072E"/>
    <w:rsid w:val="00581934"/>
    <w:rsid w:val="0058295E"/>
    <w:rsid w:val="00582B5E"/>
    <w:rsid w:val="00583461"/>
    <w:rsid w:val="0058385E"/>
    <w:rsid w:val="005844A0"/>
    <w:rsid w:val="00584CD9"/>
    <w:rsid w:val="00585043"/>
    <w:rsid w:val="005866B7"/>
    <w:rsid w:val="00586740"/>
    <w:rsid w:val="00587125"/>
    <w:rsid w:val="005872D9"/>
    <w:rsid w:val="00587587"/>
    <w:rsid w:val="005900D5"/>
    <w:rsid w:val="0059133B"/>
    <w:rsid w:val="005917DE"/>
    <w:rsid w:val="00592E4F"/>
    <w:rsid w:val="00593EEC"/>
    <w:rsid w:val="00594070"/>
    <w:rsid w:val="0059455D"/>
    <w:rsid w:val="0059494E"/>
    <w:rsid w:val="0059531F"/>
    <w:rsid w:val="00595604"/>
    <w:rsid w:val="00595AE1"/>
    <w:rsid w:val="005A03ED"/>
    <w:rsid w:val="005A0526"/>
    <w:rsid w:val="005A13EB"/>
    <w:rsid w:val="005A1D6A"/>
    <w:rsid w:val="005A1E9B"/>
    <w:rsid w:val="005A2D30"/>
    <w:rsid w:val="005A3801"/>
    <w:rsid w:val="005A3E5F"/>
    <w:rsid w:val="005A5C03"/>
    <w:rsid w:val="005A76CB"/>
    <w:rsid w:val="005B064C"/>
    <w:rsid w:val="005B102A"/>
    <w:rsid w:val="005B1546"/>
    <w:rsid w:val="005B1D00"/>
    <w:rsid w:val="005B2BD0"/>
    <w:rsid w:val="005B2E52"/>
    <w:rsid w:val="005B2F92"/>
    <w:rsid w:val="005B3366"/>
    <w:rsid w:val="005B39D9"/>
    <w:rsid w:val="005B4633"/>
    <w:rsid w:val="005B4D30"/>
    <w:rsid w:val="005B5C89"/>
    <w:rsid w:val="005B6693"/>
    <w:rsid w:val="005B6B51"/>
    <w:rsid w:val="005B7001"/>
    <w:rsid w:val="005B77C1"/>
    <w:rsid w:val="005B7F53"/>
    <w:rsid w:val="005C0C7D"/>
    <w:rsid w:val="005C0D99"/>
    <w:rsid w:val="005C1750"/>
    <w:rsid w:val="005C1B39"/>
    <w:rsid w:val="005C1F1B"/>
    <w:rsid w:val="005C20F3"/>
    <w:rsid w:val="005C5411"/>
    <w:rsid w:val="005C7255"/>
    <w:rsid w:val="005C7AB2"/>
    <w:rsid w:val="005C7ED6"/>
    <w:rsid w:val="005D0003"/>
    <w:rsid w:val="005D05FA"/>
    <w:rsid w:val="005D1575"/>
    <w:rsid w:val="005D2985"/>
    <w:rsid w:val="005D2E7E"/>
    <w:rsid w:val="005D3A58"/>
    <w:rsid w:val="005D495E"/>
    <w:rsid w:val="005D588E"/>
    <w:rsid w:val="005D5BA0"/>
    <w:rsid w:val="005D60DF"/>
    <w:rsid w:val="005D6BB6"/>
    <w:rsid w:val="005D6DB0"/>
    <w:rsid w:val="005D733E"/>
    <w:rsid w:val="005D7697"/>
    <w:rsid w:val="005D7EDD"/>
    <w:rsid w:val="005E14B5"/>
    <w:rsid w:val="005E1B6C"/>
    <w:rsid w:val="005E2A93"/>
    <w:rsid w:val="005E3477"/>
    <w:rsid w:val="005E3B19"/>
    <w:rsid w:val="005E4487"/>
    <w:rsid w:val="005E467D"/>
    <w:rsid w:val="005E4F3E"/>
    <w:rsid w:val="005E6120"/>
    <w:rsid w:val="005E631B"/>
    <w:rsid w:val="005E6C51"/>
    <w:rsid w:val="005E6E45"/>
    <w:rsid w:val="005F1F10"/>
    <w:rsid w:val="005F1F73"/>
    <w:rsid w:val="005F21FB"/>
    <w:rsid w:val="005F24BD"/>
    <w:rsid w:val="005F2D7C"/>
    <w:rsid w:val="005F2FCD"/>
    <w:rsid w:val="005F386D"/>
    <w:rsid w:val="005F3B4B"/>
    <w:rsid w:val="005F5375"/>
    <w:rsid w:val="005F61D4"/>
    <w:rsid w:val="005F6610"/>
    <w:rsid w:val="005F6B43"/>
    <w:rsid w:val="005F7832"/>
    <w:rsid w:val="0060022B"/>
    <w:rsid w:val="00600568"/>
    <w:rsid w:val="00600BB1"/>
    <w:rsid w:val="00600D51"/>
    <w:rsid w:val="00601543"/>
    <w:rsid w:val="00601742"/>
    <w:rsid w:val="0060185E"/>
    <w:rsid w:val="006021B4"/>
    <w:rsid w:val="00602603"/>
    <w:rsid w:val="00602C61"/>
    <w:rsid w:val="00602C85"/>
    <w:rsid w:val="00603431"/>
    <w:rsid w:val="00603775"/>
    <w:rsid w:val="006040CB"/>
    <w:rsid w:val="00604F0E"/>
    <w:rsid w:val="00606F63"/>
    <w:rsid w:val="00606FD6"/>
    <w:rsid w:val="006077EA"/>
    <w:rsid w:val="00610423"/>
    <w:rsid w:val="0061060F"/>
    <w:rsid w:val="0061205A"/>
    <w:rsid w:val="006141F7"/>
    <w:rsid w:val="00614969"/>
    <w:rsid w:val="00614DCC"/>
    <w:rsid w:val="00615040"/>
    <w:rsid w:val="00615412"/>
    <w:rsid w:val="00616F21"/>
    <w:rsid w:val="00616F7E"/>
    <w:rsid w:val="006175C1"/>
    <w:rsid w:val="006217A6"/>
    <w:rsid w:val="00621B0C"/>
    <w:rsid w:val="0062218C"/>
    <w:rsid w:val="006227BA"/>
    <w:rsid w:val="006228AC"/>
    <w:rsid w:val="00622EA7"/>
    <w:rsid w:val="006234D0"/>
    <w:rsid w:val="00624227"/>
    <w:rsid w:val="00625191"/>
    <w:rsid w:val="00625207"/>
    <w:rsid w:val="006254F9"/>
    <w:rsid w:val="00625EA1"/>
    <w:rsid w:val="00626E41"/>
    <w:rsid w:val="00630105"/>
    <w:rsid w:val="0063037E"/>
    <w:rsid w:val="00630973"/>
    <w:rsid w:val="00631B0B"/>
    <w:rsid w:val="00631E2F"/>
    <w:rsid w:val="00632C10"/>
    <w:rsid w:val="0063327A"/>
    <w:rsid w:val="0063339D"/>
    <w:rsid w:val="006336DA"/>
    <w:rsid w:val="00633CE2"/>
    <w:rsid w:val="006341AA"/>
    <w:rsid w:val="0063433E"/>
    <w:rsid w:val="00634547"/>
    <w:rsid w:val="00635029"/>
    <w:rsid w:val="0063529E"/>
    <w:rsid w:val="006352A8"/>
    <w:rsid w:val="00637761"/>
    <w:rsid w:val="00637A85"/>
    <w:rsid w:val="00640C77"/>
    <w:rsid w:val="006416E2"/>
    <w:rsid w:val="006423FA"/>
    <w:rsid w:val="006425E7"/>
    <w:rsid w:val="0064265F"/>
    <w:rsid w:val="006431FE"/>
    <w:rsid w:val="00643C1C"/>
    <w:rsid w:val="00643EB3"/>
    <w:rsid w:val="00644236"/>
    <w:rsid w:val="0064462F"/>
    <w:rsid w:val="00645265"/>
    <w:rsid w:val="006459AB"/>
    <w:rsid w:val="00646397"/>
    <w:rsid w:val="00646F7B"/>
    <w:rsid w:val="00647168"/>
    <w:rsid w:val="006478B7"/>
    <w:rsid w:val="00647C0B"/>
    <w:rsid w:val="0065046C"/>
    <w:rsid w:val="00650A5E"/>
    <w:rsid w:val="0065110A"/>
    <w:rsid w:val="006519E3"/>
    <w:rsid w:val="006521D6"/>
    <w:rsid w:val="00652B04"/>
    <w:rsid w:val="00653348"/>
    <w:rsid w:val="00653850"/>
    <w:rsid w:val="00654285"/>
    <w:rsid w:val="00654549"/>
    <w:rsid w:val="006545C9"/>
    <w:rsid w:val="00654A5A"/>
    <w:rsid w:val="00654C90"/>
    <w:rsid w:val="00655702"/>
    <w:rsid w:val="0065594C"/>
    <w:rsid w:val="00656476"/>
    <w:rsid w:val="006566A4"/>
    <w:rsid w:val="00656D79"/>
    <w:rsid w:val="006610D7"/>
    <w:rsid w:val="00661934"/>
    <w:rsid w:val="00661C8A"/>
    <w:rsid w:val="006626E5"/>
    <w:rsid w:val="00662979"/>
    <w:rsid w:val="00662DBB"/>
    <w:rsid w:val="006648AD"/>
    <w:rsid w:val="00665290"/>
    <w:rsid w:val="0066531A"/>
    <w:rsid w:val="00665390"/>
    <w:rsid w:val="006659D4"/>
    <w:rsid w:val="00666994"/>
    <w:rsid w:val="00667113"/>
    <w:rsid w:val="00667CDF"/>
    <w:rsid w:val="006704BF"/>
    <w:rsid w:val="00671776"/>
    <w:rsid w:val="00671901"/>
    <w:rsid w:val="00671A31"/>
    <w:rsid w:val="006720A1"/>
    <w:rsid w:val="006729B5"/>
    <w:rsid w:val="006731ED"/>
    <w:rsid w:val="0067327A"/>
    <w:rsid w:val="006737A3"/>
    <w:rsid w:val="00673F41"/>
    <w:rsid w:val="006743A6"/>
    <w:rsid w:val="00675B47"/>
    <w:rsid w:val="00675D18"/>
    <w:rsid w:val="00676455"/>
    <w:rsid w:val="00676FA6"/>
    <w:rsid w:val="006773A0"/>
    <w:rsid w:val="00677E2C"/>
    <w:rsid w:val="0068004B"/>
    <w:rsid w:val="00682460"/>
    <w:rsid w:val="0068273C"/>
    <w:rsid w:val="006832DA"/>
    <w:rsid w:val="0068382F"/>
    <w:rsid w:val="006840F1"/>
    <w:rsid w:val="00685BD9"/>
    <w:rsid w:val="00685E74"/>
    <w:rsid w:val="00687007"/>
    <w:rsid w:val="006875A4"/>
    <w:rsid w:val="00687FA1"/>
    <w:rsid w:val="006900D9"/>
    <w:rsid w:val="006901CA"/>
    <w:rsid w:val="00690657"/>
    <w:rsid w:val="00690794"/>
    <w:rsid w:val="00690A49"/>
    <w:rsid w:val="00690B2F"/>
    <w:rsid w:val="00692F37"/>
    <w:rsid w:val="006938A1"/>
    <w:rsid w:val="00693B85"/>
    <w:rsid w:val="0069629C"/>
    <w:rsid w:val="006962A7"/>
    <w:rsid w:val="006A0173"/>
    <w:rsid w:val="006A0515"/>
    <w:rsid w:val="006A1335"/>
    <w:rsid w:val="006A1678"/>
    <w:rsid w:val="006A1A1C"/>
    <w:rsid w:val="006A1ADB"/>
    <w:rsid w:val="006A1D8B"/>
    <w:rsid w:val="006A267B"/>
    <w:rsid w:val="006A2F75"/>
    <w:rsid w:val="006A41A8"/>
    <w:rsid w:val="006A4ACB"/>
    <w:rsid w:val="006A4EF5"/>
    <w:rsid w:val="006A4F69"/>
    <w:rsid w:val="006A53D4"/>
    <w:rsid w:val="006A6284"/>
    <w:rsid w:val="006A64D7"/>
    <w:rsid w:val="006A6801"/>
    <w:rsid w:val="006A7032"/>
    <w:rsid w:val="006A734F"/>
    <w:rsid w:val="006A7A11"/>
    <w:rsid w:val="006A7AE9"/>
    <w:rsid w:val="006B03C3"/>
    <w:rsid w:val="006B0CD4"/>
    <w:rsid w:val="006B1ABF"/>
    <w:rsid w:val="006B22AD"/>
    <w:rsid w:val="006B2671"/>
    <w:rsid w:val="006B28AD"/>
    <w:rsid w:val="006B4011"/>
    <w:rsid w:val="006B45BA"/>
    <w:rsid w:val="006B4B65"/>
    <w:rsid w:val="006B4F00"/>
    <w:rsid w:val="006B52B4"/>
    <w:rsid w:val="006B5442"/>
    <w:rsid w:val="006B57FE"/>
    <w:rsid w:val="006B58E7"/>
    <w:rsid w:val="006B5CD7"/>
    <w:rsid w:val="006B6BB0"/>
    <w:rsid w:val="006C016A"/>
    <w:rsid w:val="006C1A2D"/>
    <w:rsid w:val="006C1AFF"/>
    <w:rsid w:val="006C1B67"/>
    <w:rsid w:val="006C2473"/>
    <w:rsid w:val="006C36EC"/>
    <w:rsid w:val="006C439F"/>
    <w:rsid w:val="006C4900"/>
    <w:rsid w:val="006C5201"/>
    <w:rsid w:val="006C5912"/>
    <w:rsid w:val="006C670E"/>
    <w:rsid w:val="006C6996"/>
    <w:rsid w:val="006C6A0A"/>
    <w:rsid w:val="006C6C2D"/>
    <w:rsid w:val="006C73B3"/>
    <w:rsid w:val="006C7453"/>
    <w:rsid w:val="006C7920"/>
    <w:rsid w:val="006C7A89"/>
    <w:rsid w:val="006D0219"/>
    <w:rsid w:val="006D07E2"/>
    <w:rsid w:val="006D0B73"/>
    <w:rsid w:val="006D1299"/>
    <w:rsid w:val="006D1A1F"/>
    <w:rsid w:val="006D2BA0"/>
    <w:rsid w:val="006D461D"/>
    <w:rsid w:val="006D48E2"/>
    <w:rsid w:val="006D5C07"/>
    <w:rsid w:val="006D5C4F"/>
    <w:rsid w:val="006D5EB7"/>
    <w:rsid w:val="006D5F1D"/>
    <w:rsid w:val="006D7A45"/>
    <w:rsid w:val="006D7E08"/>
    <w:rsid w:val="006D7FEA"/>
    <w:rsid w:val="006E09E4"/>
    <w:rsid w:val="006E12D2"/>
    <w:rsid w:val="006E1462"/>
    <w:rsid w:val="006E241C"/>
    <w:rsid w:val="006E28EB"/>
    <w:rsid w:val="006E2920"/>
    <w:rsid w:val="006E3385"/>
    <w:rsid w:val="006E47EB"/>
    <w:rsid w:val="006E525D"/>
    <w:rsid w:val="006F1D16"/>
    <w:rsid w:val="006F1D6B"/>
    <w:rsid w:val="006F20A2"/>
    <w:rsid w:val="006F306F"/>
    <w:rsid w:val="006F355E"/>
    <w:rsid w:val="006F39F1"/>
    <w:rsid w:val="006F40DB"/>
    <w:rsid w:val="006F4B45"/>
    <w:rsid w:val="006F4EA8"/>
    <w:rsid w:val="006F51E1"/>
    <w:rsid w:val="006F57E1"/>
    <w:rsid w:val="006F654B"/>
    <w:rsid w:val="006F661A"/>
    <w:rsid w:val="006F6AEF"/>
    <w:rsid w:val="006F6D03"/>
    <w:rsid w:val="006F6E34"/>
    <w:rsid w:val="006F750C"/>
    <w:rsid w:val="006F7C90"/>
    <w:rsid w:val="0070040A"/>
    <w:rsid w:val="0070049E"/>
    <w:rsid w:val="00701CE3"/>
    <w:rsid w:val="0070295C"/>
    <w:rsid w:val="00702B55"/>
    <w:rsid w:val="00702B7C"/>
    <w:rsid w:val="007032AD"/>
    <w:rsid w:val="007038EE"/>
    <w:rsid w:val="00703B56"/>
    <w:rsid w:val="00705827"/>
    <w:rsid w:val="00705917"/>
    <w:rsid w:val="00706AF8"/>
    <w:rsid w:val="00706E4B"/>
    <w:rsid w:val="0070748F"/>
    <w:rsid w:val="00707B03"/>
    <w:rsid w:val="00707BFB"/>
    <w:rsid w:val="00710543"/>
    <w:rsid w:val="00710D94"/>
    <w:rsid w:val="007112EC"/>
    <w:rsid w:val="00711A82"/>
    <w:rsid w:val="00711ECF"/>
    <w:rsid w:val="00712218"/>
    <w:rsid w:val="00712E45"/>
    <w:rsid w:val="007131A4"/>
    <w:rsid w:val="00713679"/>
    <w:rsid w:val="007136A1"/>
    <w:rsid w:val="00713E85"/>
    <w:rsid w:val="00714DA2"/>
    <w:rsid w:val="007153EC"/>
    <w:rsid w:val="00715600"/>
    <w:rsid w:val="00715819"/>
    <w:rsid w:val="00715B61"/>
    <w:rsid w:val="00716075"/>
    <w:rsid w:val="007160A2"/>
    <w:rsid w:val="0071679A"/>
    <w:rsid w:val="00716D25"/>
    <w:rsid w:val="00716D54"/>
    <w:rsid w:val="00717FAC"/>
    <w:rsid w:val="007205DF"/>
    <w:rsid w:val="00721731"/>
    <w:rsid w:val="00721CD3"/>
    <w:rsid w:val="00721D8F"/>
    <w:rsid w:val="007222B1"/>
    <w:rsid w:val="007233C4"/>
    <w:rsid w:val="007241E4"/>
    <w:rsid w:val="007248A7"/>
    <w:rsid w:val="00724C34"/>
    <w:rsid w:val="00725975"/>
    <w:rsid w:val="007259A0"/>
    <w:rsid w:val="00725C5A"/>
    <w:rsid w:val="007261C6"/>
    <w:rsid w:val="00730726"/>
    <w:rsid w:val="00731166"/>
    <w:rsid w:val="00731412"/>
    <w:rsid w:val="00732E5E"/>
    <w:rsid w:val="0073308E"/>
    <w:rsid w:val="0073318E"/>
    <w:rsid w:val="007336EA"/>
    <w:rsid w:val="00735090"/>
    <w:rsid w:val="007353DA"/>
    <w:rsid w:val="0073582A"/>
    <w:rsid w:val="00735EC5"/>
    <w:rsid w:val="007367D1"/>
    <w:rsid w:val="00737022"/>
    <w:rsid w:val="00737DC2"/>
    <w:rsid w:val="00740401"/>
    <w:rsid w:val="00740724"/>
    <w:rsid w:val="00741A35"/>
    <w:rsid w:val="00741B4C"/>
    <w:rsid w:val="00741D12"/>
    <w:rsid w:val="00741F0B"/>
    <w:rsid w:val="00742746"/>
    <w:rsid w:val="0074386D"/>
    <w:rsid w:val="00743F54"/>
    <w:rsid w:val="007444BB"/>
    <w:rsid w:val="00745977"/>
    <w:rsid w:val="00745CB9"/>
    <w:rsid w:val="0074610D"/>
    <w:rsid w:val="0074698D"/>
    <w:rsid w:val="00746ACD"/>
    <w:rsid w:val="007470A3"/>
    <w:rsid w:val="00747E32"/>
    <w:rsid w:val="0075039B"/>
    <w:rsid w:val="007518C2"/>
    <w:rsid w:val="00751941"/>
    <w:rsid w:val="00751FC1"/>
    <w:rsid w:val="00752147"/>
    <w:rsid w:val="00752D9A"/>
    <w:rsid w:val="00754656"/>
    <w:rsid w:val="00755E59"/>
    <w:rsid w:val="00757B23"/>
    <w:rsid w:val="007607AC"/>
    <w:rsid w:val="00762137"/>
    <w:rsid w:val="007645E9"/>
    <w:rsid w:val="00764954"/>
    <w:rsid w:val="00764E88"/>
    <w:rsid w:val="00765A0C"/>
    <w:rsid w:val="00766AA8"/>
    <w:rsid w:val="0076788D"/>
    <w:rsid w:val="00770194"/>
    <w:rsid w:val="00770337"/>
    <w:rsid w:val="007712C3"/>
    <w:rsid w:val="007718F9"/>
    <w:rsid w:val="00771B66"/>
    <w:rsid w:val="00772628"/>
    <w:rsid w:val="00772A08"/>
    <w:rsid w:val="007731E8"/>
    <w:rsid w:val="00773C1C"/>
    <w:rsid w:val="007753C1"/>
    <w:rsid w:val="007754AF"/>
    <w:rsid w:val="00776081"/>
    <w:rsid w:val="00776310"/>
    <w:rsid w:val="00776723"/>
    <w:rsid w:val="00776756"/>
    <w:rsid w:val="00776F1B"/>
    <w:rsid w:val="007774AF"/>
    <w:rsid w:val="00780DB2"/>
    <w:rsid w:val="00781026"/>
    <w:rsid w:val="0078132D"/>
    <w:rsid w:val="007813A3"/>
    <w:rsid w:val="007815EA"/>
    <w:rsid w:val="00781902"/>
    <w:rsid w:val="007819C2"/>
    <w:rsid w:val="00781C60"/>
    <w:rsid w:val="00781D57"/>
    <w:rsid w:val="00782254"/>
    <w:rsid w:val="00782C10"/>
    <w:rsid w:val="00782E79"/>
    <w:rsid w:val="007834C5"/>
    <w:rsid w:val="007834DB"/>
    <w:rsid w:val="007836F8"/>
    <w:rsid w:val="007846CD"/>
    <w:rsid w:val="00784924"/>
    <w:rsid w:val="007849E4"/>
    <w:rsid w:val="00784C7B"/>
    <w:rsid w:val="00786417"/>
    <w:rsid w:val="00786736"/>
    <w:rsid w:val="0078773A"/>
    <w:rsid w:val="00787947"/>
    <w:rsid w:val="00787AEE"/>
    <w:rsid w:val="00787C90"/>
    <w:rsid w:val="0079073C"/>
    <w:rsid w:val="00790B61"/>
    <w:rsid w:val="007915C0"/>
    <w:rsid w:val="00791CED"/>
    <w:rsid w:val="00791F7F"/>
    <w:rsid w:val="0079212B"/>
    <w:rsid w:val="00792697"/>
    <w:rsid w:val="007928DD"/>
    <w:rsid w:val="00792A2F"/>
    <w:rsid w:val="00792D41"/>
    <w:rsid w:val="00792EBB"/>
    <w:rsid w:val="00792F54"/>
    <w:rsid w:val="00793053"/>
    <w:rsid w:val="00793949"/>
    <w:rsid w:val="007947AA"/>
    <w:rsid w:val="0079583E"/>
    <w:rsid w:val="00795B69"/>
    <w:rsid w:val="00795D64"/>
    <w:rsid w:val="0079651B"/>
    <w:rsid w:val="00797B4A"/>
    <w:rsid w:val="007A0A58"/>
    <w:rsid w:val="007A1A84"/>
    <w:rsid w:val="007A1B4A"/>
    <w:rsid w:val="007A2C8C"/>
    <w:rsid w:val="007A3EDE"/>
    <w:rsid w:val="007A4118"/>
    <w:rsid w:val="007A43B3"/>
    <w:rsid w:val="007A4F3A"/>
    <w:rsid w:val="007A5AA9"/>
    <w:rsid w:val="007A6EE1"/>
    <w:rsid w:val="007A772B"/>
    <w:rsid w:val="007B057E"/>
    <w:rsid w:val="007B07CC"/>
    <w:rsid w:val="007B186A"/>
    <w:rsid w:val="007B19D4"/>
    <w:rsid w:val="007B1BC5"/>
    <w:rsid w:val="007B25B0"/>
    <w:rsid w:val="007B2D82"/>
    <w:rsid w:val="007B31DE"/>
    <w:rsid w:val="007B3E62"/>
    <w:rsid w:val="007B4309"/>
    <w:rsid w:val="007B487E"/>
    <w:rsid w:val="007B4E6C"/>
    <w:rsid w:val="007B56E1"/>
    <w:rsid w:val="007B5A21"/>
    <w:rsid w:val="007B5F85"/>
    <w:rsid w:val="007B6123"/>
    <w:rsid w:val="007B6480"/>
    <w:rsid w:val="007B7CD0"/>
    <w:rsid w:val="007C06AD"/>
    <w:rsid w:val="007C1206"/>
    <w:rsid w:val="007C1776"/>
    <w:rsid w:val="007C19AD"/>
    <w:rsid w:val="007C1E70"/>
    <w:rsid w:val="007C1EFA"/>
    <w:rsid w:val="007C2E01"/>
    <w:rsid w:val="007C4CBD"/>
    <w:rsid w:val="007C75C9"/>
    <w:rsid w:val="007D0235"/>
    <w:rsid w:val="007D08DB"/>
    <w:rsid w:val="007D18A5"/>
    <w:rsid w:val="007D193B"/>
    <w:rsid w:val="007D2695"/>
    <w:rsid w:val="007D28DD"/>
    <w:rsid w:val="007D39FE"/>
    <w:rsid w:val="007D3BE1"/>
    <w:rsid w:val="007D3F59"/>
    <w:rsid w:val="007D52C1"/>
    <w:rsid w:val="007D5711"/>
    <w:rsid w:val="007D5F00"/>
    <w:rsid w:val="007D61F4"/>
    <w:rsid w:val="007D74AE"/>
    <w:rsid w:val="007E06E1"/>
    <w:rsid w:val="007E184C"/>
    <w:rsid w:val="007E1A6B"/>
    <w:rsid w:val="007E1BF5"/>
    <w:rsid w:val="007E1C0B"/>
    <w:rsid w:val="007E20EB"/>
    <w:rsid w:val="007E21D9"/>
    <w:rsid w:val="007E2410"/>
    <w:rsid w:val="007E282A"/>
    <w:rsid w:val="007E2F63"/>
    <w:rsid w:val="007E37A8"/>
    <w:rsid w:val="007E3C59"/>
    <w:rsid w:val="007E4B6C"/>
    <w:rsid w:val="007E5157"/>
    <w:rsid w:val="007E5431"/>
    <w:rsid w:val="007E5505"/>
    <w:rsid w:val="007E5743"/>
    <w:rsid w:val="007E5751"/>
    <w:rsid w:val="007E5908"/>
    <w:rsid w:val="007E630D"/>
    <w:rsid w:val="007E67CD"/>
    <w:rsid w:val="007E6834"/>
    <w:rsid w:val="007E6AE6"/>
    <w:rsid w:val="007E6E5B"/>
    <w:rsid w:val="007F0AEC"/>
    <w:rsid w:val="007F127A"/>
    <w:rsid w:val="007F27D6"/>
    <w:rsid w:val="007F2FEB"/>
    <w:rsid w:val="007F3538"/>
    <w:rsid w:val="007F3917"/>
    <w:rsid w:val="007F3A57"/>
    <w:rsid w:val="007F3CEB"/>
    <w:rsid w:val="007F3F40"/>
    <w:rsid w:val="007F4513"/>
    <w:rsid w:val="007F467E"/>
    <w:rsid w:val="007F4879"/>
    <w:rsid w:val="007F49A5"/>
    <w:rsid w:val="007F4C74"/>
    <w:rsid w:val="007F515F"/>
    <w:rsid w:val="007F546A"/>
    <w:rsid w:val="007F5477"/>
    <w:rsid w:val="007F6585"/>
    <w:rsid w:val="007F7EBE"/>
    <w:rsid w:val="00800084"/>
    <w:rsid w:val="00800EA4"/>
    <w:rsid w:val="00802A9D"/>
    <w:rsid w:val="00802BA3"/>
    <w:rsid w:val="00802CC1"/>
    <w:rsid w:val="00803781"/>
    <w:rsid w:val="008043A1"/>
    <w:rsid w:val="00805566"/>
    <w:rsid w:val="00805D31"/>
    <w:rsid w:val="0080683D"/>
    <w:rsid w:val="00806F9C"/>
    <w:rsid w:val="00810305"/>
    <w:rsid w:val="00810332"/>
    <w:rsid w:val="008108B1"/>
    <w:rsid w:val="008109B5"/>
    <w:rsid w:val="00810C3B"/>
    <w:rsid w:val="00810E92"/>
    <w:rsid w:val="00811067"/>
    <w:rsid w:val="008115F5"/>
    <w:rsid w:val="00811859"/>
    <w:rsid w:val="00811A75"/>
    <w:rsid w:val="00811E3B"/>
    <w:rsid w:val="00813E48"/>
    <w:rsid w:val="00813EFE"/>
    <w:rsid w:val="00815998"/>
    <w:rsid w:val="00815FD6"/>
    <w:rsid w:val="00817BDA"/>
    <w:rsid w:val="0082023C"/>
    <w:rsid w:val="00820639"/>
    <w:rsid w:val="00820CC0"/>
    <w:rsid w:val="008219A2"/>
    <w:rsid w:val="00821E18"/>
    <w:rsid w:val="00822128"/>
    <w:rsid w:val="00822EA4"/>
    <w:rsid w:val="008238F7"/>
    <w:rsid w:val="00824986"/>
    <w:rsid w:val="00825A79"/>
    <w:rsid w:val="00825BF2"/>
    <w:rsid w:val="0082602E"/>
    <w:rsid w:val="00827E90"/>
    <w:rsid w:val="00830310"/>
    <w:rsid w:val="00830A8E"/>
    <w:rsid w:val="00832918"/>
    <w:rsid w:val="00832D4C"/>
    <w:rsid w:val="00832DFB"/>
    <w:rsid w:val="00833BE9"/>
    <w:rsid w:val="00835651"/>
    <w:rsid w:val="00835FEC"/>
    <w:rsid w:val="0083614A"/>
    <w:rsid w:val="0083650B"/>
    <w:rsid w:val="00836859"/>
    <w:rsid w:val="008376A1"/>
    <w:rsid w:val="008376D6"/>
    <w:rsid w:val="00837B42"/>
    <w:rsid w:val="00840EA9"/>
    <w:rsid w:val="008411D1"/>
    <w:rsid w:val="0084123C"/>
    <w:rsid w:val="008418DC"/>
    <w:rsid w:val="00842671"/>
    <w:rsid w:val="00842928"/>
    <w:rsid w:val="00842AE1"/>
    <w:rsid w:val="00842BFF"/>
    <w:rsid w:val="008434C3"/>
    <w:rsid w:val="00845663"/>
    <w:rsid w:val="00845997"/>
    <w:rsid w:val="00846352"/>
    <w:rsid w:val="00846B61"/>
    <w:rsid w:val="00851BBD"/>
    <w:rsid w:val="00852B90"/>
    <w:rsid w:val="00852C46"/>
    <w:rsid w:val="008532C6"/>
    <w:rsid w:val="00853327"/>
    <w:rsid w:val="00854166"/>
    <w:rsid w:val="0085444F"/>
    <w:rsid w:val="00855205"/>
    <w:rsid w:val="008552A7"/>
    <w:rsid w:val="00855337"/>
    <w:rsid w:val="008558D4"/>
    <w:rsid w:val="00855E61"/>
    <w:rsid w:val="00856AB6"/>
    <w:rsid w:val="00856BCA"/>
    <w:rsid w:val="00857138"/>
    <w:rsid w:val="008575DB"/>
    <w:rsid w:val="00857919"/>
    <w:rsid w:val="00857C65"/>
    <w:rsid w:val="00857FB0"/>
    <w:rsid w:val="00860025"/>
    <w:rsid w:val="00860129"/>
    <w:rsid w:val="008605FD"/>
    <w:rsid w:val="008606C9"/>
    <w:rsid w:val="00861187"/>
    <w:rsid w:val="0086149A"/>
    <w:rsid w:val="008618E6"/>
    <w:rsid w:val="008619E0"/>
    <w:rsid w:val="00862350"/>
    <w:rsid w:val="00862901"/>
    <w:rsid w:val="00862C76"/>
    <w:rsid w:val="00862D17"/>
    <w:rsid w:val="00862DC2"/>
    <w:rsid w:val="008632E0"/>
    <w:rsid w:val="00864449"/>
    <w:rsid w:val="00864A61"/>
    <w:rsid w:val="00864E47"/>
    <w:rsid w:val="0086571C"/>
    <w:rsid w:val="0086632D"/>
    <w:rsid w:val="00870284"/>
    <w:rsid w:val="00870962"/>
    <w:rsid w:val="008712B7"/>
    <w:rsid w:val="008714E4"/>
    <w:rsid w:val="00871597"/>
    <w:rsid w:val="00872871"/>
    <w:rsid w:val="00872C15"/>
    <w:rsid w:val="008731EB"/>
    <w:rsid w:val="00873986"/>
    <w:rsid w:val="008745BC"/>
    <w:rsid w:val="008750BB"/>
    <w:rsid w:val="00875B35"/>
    <w:rsid w:val="00875F29"/>
    <w:rsid w:val="008763CE"/>
    <w:rsid w:val="00877FD4"/>
    <w:rsid w:val="00880345"/>
    <w:rsid w:val="0088163F"/>
    <w:rsid w:val="008825CD"/>
    <w:rsid w:val="00882A86"/>
    <w:rsid w:val="00882D7D"/>
    <w:rsid w:val="008833A6"/>
    <w:rsid w:val="00883F67"/>
    <w:rsid w:val="0088587C"/>
    <w:rsid w:val="00885949"/>
    <w:rsid w:val="00885D63"/>
    <w:rsid w:val="008874C7"/>
    <w:rsid w:val="0088785E"/>
    <w:rsid w:val="00887935"/>
    <w:rsid w:val="00887E02"/>
    <w:rsid w:val="00890424"/>
    <w:rsid w:val="00890917"/>
    <w:rsid w:val="00890C7C"/>
    <w:rsid w:val="00890D0E"/>
    <w:rsid w:val="00890D89"/>
    <w:rsid w:val="008918CE"/>
    <w:rsid w:val="008919EF"/>
    <w:rsid w:val="00891FF8"/>
    <w:rsid w:val="00892261"/>
    <w:rsid w:val="00893B10"/>
    <w:rsid w:val="00894BE2"/>
    <w:rsid w:val="00895AAA"/>
    <w:rsid w:val="00896421"/>
    <w:rsid w:val="008972E0"/>
    <w:rsid w:val="00897580"/>
    <w:rsid w:val="008A02DD"/>
    <w:rsid w:val="008A08A0"/>
    <w:rsid w:val="008A0E95"/>
    <w:rsid w:val="008A1048"/>
    <w:rsid w:val="008A226D"/>
    <w:rsid w:val="008A235F"/>
    <w:rsid w:val="008A2FA1"/>
    <w:rsid w:val="008A351B"/>
    <w:rsid w:val="008A3F5D"/>
    <w:rsid w:val="008A4073"/>
    <w:rsid w:val="008A42ED"/>
    <w:rsid w:val="008A4C04"/>
    <w:rsid w:val="008A626A"/>
    <w:rsid w:val="008A650A"/>
    <w:rsid w:val="008B0895"/>
    <w:rsid w:val="008B0AB4"/>
    <w:rsid w:val="008B2D6F"/>
    <w:rsid w:val="008B2E04"/>
    <w:rsid w:val="008B30DF"/>
    <w:rsid w:val="008B3A39"/>
    <w:rsid w:val="008B3EF9"/>
    <w:rsid w:val="008B52BD"/>
    <w:rsid w:val="008B61ED"/>
    <w:rsid w:val="008B67D2"/>
    <w:rsid w:val="008B71D0"/>
    <w:rsid w:val="008C0645"/>
    <w:rsid w:val="008C0AA0"/>
    <w:rsid w:val="008C0B98"/>
    <w:rsid w:val="008C136E"/>
    <w:rsid w:val="008C23C3"/>
    <w:rsid w:val="008C3682"/>
    <w:rsid w:val="008C3BC5"/>
    <w:rsid w:val="008C3D6E"/>
    <w:rsid w:val="008C3FF0"/>
    <w:rsid w:val="008C54D5"/>
    <w:rsid w:val="008C58AC"/>
    <w:rsid w:val="008C59D8"/>
    <w:rsid w:val="008D03B9"/>
    <w:rsid w:val="008D0759"/>
    <w:rsid w:val="008D08CC"/>
    <w:rsid w:val="008D0A68"/>
    <w:rsid w:val="008D0D45"/>
    <w:rsid w:val="008D1337"/>
    <w:rsid w:val="008D219A"/>
    <w:rsid w:val="008D2D61"/>
    <w:rsid w:val="008D2EF6"/>
    <w:rsid w:val="008D351E"/>
    <w:rsid w:val="008D35E5"/>
    <w:rsid w:val="008D3BE3"/>
    <w:rsid w:val="008D3CEE"/>
    <w:rsid w:val="008D40F9"/>
    <w:rsid w:val="008D5057"/>
    <w:rsid w:val="008D58C3"/>
    <w:rsid w:val="008D654F"/>
    <w:rsid w:val="008D7608"/>
    <w:rsid w:val="008D77D6"/>
    <w:rsid w:val="008E1CCF"/>
    <w:rsid w:val="008E1F4D"/>
    <w:rsid w:val="008E2254"/>
    <w:rsid w:val="008E2A7C"/>
    <w:rsid w:val="008E31AC"/>
    <w:rsid w:val="008E3415"/>
    <w:rsid w:val="008E3612"/>
    <w:rsid w:val="008E533C"/>
    <w:rsid w:val="008E5E98"/>
    <w:rsid w:val="008E6D5E"/>
    <w:rsid w:val="008E711D"/>
    <w:rsid w:val="008E7918"/>
    <w:rsid w:val="008F0545"/>
    <w:rsid w:val="008F16FB"/>
    <w:rsid w:val="008F1DA8"/>
    <w:rsid w:val="008F2F40"/>
    <w:rsid w:val="008F351C"/>
    <w:rsid w:val="008F4A6F"/>
    <w:rsid w:val="008F4D77"/>
    <w:rsid w:val="008F4FE4"/>
    <w:rsid w:val="008F5758"/>
    <w:rsid w:val="008F5CF0"/>
    <w:rsid w:val="008F65A3"/>
    <w:rsid w:val="008F663B"/>
    <w:rsid w:val="008F688E"/>
    <w:rsid w:val="008F720C"/>
    <w:rsid w:val="008F7601"/>
    <w:rsid w:val="008F7D3E"/>
    <w:rsid w:val="008F7F79"/>
    <w:rsid w:val="00901453"/>
    <w:rsid w:val="0090185B"/>
    <w:rsid w:val="00902575"/>
    <w:rsid w:val="0090360E"/>
    <w:rsid w:val="00903E79"/>
    <w:rsid w:val="00904AD4"/>
    <w:rsid w:val="00904D1D"/>
    <w:rsid w:val="00905421"/>
    <w:rsid w:val="0090569A"/>
    <w:rsid w:val="00905A25"/>
    <w:rsid w:val="00905DD4"/>
    <w:rsid w:val="00905E2C"/>
    <w:rsid w:val="00906DCD"/>
    <w:rsid w:val="009070DA"/>
    <w:rsid w:val="00907A19"/>
    <w:rsid w:val="00907A67"/>
    <w:rsid w:val="00907AB5"/>
    <w:rsid w:val="009111CD"/>
    <w:rsid w:val="0091184A"/>
    <w:rsid w:val="00912537"/>
    <w:rsid w:val="009132DA"/>
    <w:rsid w:val="00913C00"/>
    <w:rsid w:val="009159A4"/>
    <w:rsid w:val="0091657F"/>
    <w:rsid w:val="0091698A"/>
    <w:rsid w:val="00916D2E"/>
    <w:rsid w:val="00916D3D"/>
    <w:rsid w:val="00917826"/>
    <w:rsid w:val="0092042C"/>
    <w:rsid w:val="00920B4E"/>
    <w:rsid w:val="00921200"/>
    <w:rsid w:val="009212F6"/>
    <w:rsid w:val="00921BC9"/>
    <w:rsid w:val="009231A3"/>
    <w:rsid w:val="00924CC4"/>
    <w:rsid w:val="00924E9A"/>
    <w:rsid w:val="00925EAF"/>
    <w:rsid w:val="00926447"/>
    <w:rsid w:val="0092656F"/>
    <w:rsid w:val="00926737"/>
    <w:rsid w:val="00926E37"/>
    <w:rsid w:val="00926FC7"/>
    <w:rsid w:val="00927AE3"/>
    <w:rsid w:val="00930257"/>
    <w:rsid w:val="009302AD"/>
    <w:rsid w:val="009305D3"/>
    <w:rsid w:val="009307BD"/>
    <w:rsid w:val="00931221"/>
    <w:rsid w:val="0093168E"/>
    <w:rsid w:val="009341E5"/>
    <w:rsid w:val="009344B3"/>
    <w:rsid w:val="0093521D"/>
    <w:rsid w:val="00935318"/>
    <w:rsid w:val="0093567D"/>
    <w:rsid w:val="00936264"/>
    <w:rsid w:val="00936283"/>
    <w:rsid w:val="00936830"/>
    <w:rsid w:val="00936996"/>
    <w:rsid w:val="009375F8"/>
    <w:rsid w:val="00937A76"/>
    <w:rsid w:val="00937A8B"/>
    <w:rsid w:val="00937E11"/>
    <w:rsid w:val="00940DC2"/>
    <w:rsid w:val="009413E1"/>
    <w:rsid w:val="00941540"/>
    <w:rsid w:val="0094155E"/>
    <w:rsid w:val="00942C95"/>
    <w:rsid w:val="009431F8"/>
    <w:rsid w:val="009448A1"/>
    <w:rsid w:val="00945D12"/>
    <w:rsid w:val="00947CF9"/>
    <w:rsid w:val="00950094"/>
    <w:rsid w:val="009515D8"/>
    <w:rsid w:val="00951806"/>
    <w:rsid w:val="00951AEE"/>
    <w:rsid w:val="0095251A"/>
    <w:rsid w:val="009539B2"/>
    <w:rsid w:val="00953B73"/>
    <w:rsid w:val="00956237"/>
    <w:rsid w:val="00956A5A"/>
    <w:rsid w:val="00956F29"/>
    <w:rsid w:val="0095740E"/>
    <w:rsid w:val="009601BC"/>
    <w:rsid w:val="009602FF"/>
    <w:rsid w:val="00960ABF"/>
    <w:rsid w:val="00961567"/>
    <w:rsid w:val="00961B14"/>
    <w:rsid w:val="00962232"/>
    <w:rsid w:val="00962305"/>
    <w:rsid w:val="009632A4"/>
    <w:rsid w:val="009634A3"/>
    <w:rsid w:val="009634D8"/>
    <w:rsid w:val="00963C5D"/>
    <w:rsid w:val="00963E79"/>
    <w:rsid w:val="00964114"/>
    <w:rsid w:val="00965187"/>
    <w:rsid w:val="00965A36"/>
    <w:rsid w:val="00965D3C"/>
    <w:rsid w:val="009660E9"/>
    <w:rsid w:val="00967E83"/>
    <w:rsid w:val="009700B0"/>
    <w:rsid w:val="00970483"/>
    <w:rsid w:val="00970EC8"/>
    <w:rsid w:val="0097273E"/>
    <w:rsid w:val="0097302F"/>
    <w:rsid w:val="009736F8"/>
    <w:rsid w:val="00976833"/>
    <w:rsid w:val="00976A7E"/>
    <w:rsid w:val="00977474"/>
    <w:rsid w:val="00980331"/>
    <w:rsid w:val="009807E1"/>
    <w:rsid w:val="00980DF9"/>
    <w:rsid w:val="00981739"/>
    <w:rsid w:val="00982128"/>
    <w:rsid w:val="009822D6"/>
    <w:rsid w:val="00983182"/>
    <w:rsid w:val="00983CF3"/>
    <w:rsid w:val="00984522"/>
    <w:rsid w:val="00985068"/>
    <w:rsid w:val="00985E23"/>
    <w:rsid w:val="00986AED"/>
    <w:rsid w:val="00986D93"/>
    <w:rsid w:val="00986E67"/>
    <w:rsid w:val="00987493"/>
    <w:rsid w:val="00987808"/>
    <w:rsid w:val="00987DB6"/>
    <w:rsid w:val="009909EE"/>
    <w:rsid w:val="00991117"/>
    <w:rsid w:val="0099152F"/>
    <w:rsid w:val="00991AF4"/>
    <w:rsid w:val="00991CC0"/>
    <w:rsid w:val="00993C65"/>
    <w:rsid w:val="00994293"/>
    <w:rsid w:val="00994A68"/>
    <w:rsid w:val="00994C52"/>
    <w:rsid w:val="009951D9"/>
    <w:rsid w:val="00995F8D"/>
    <w:rsid w:val="009960B0"/>
    <w:rsid w:val="00997BA4"/>
    <w:rsid w:val="009A07B8"/>
    <w:rsid w:val="009A0C35"/>
    <w:rsid w:val="009A0E99"/>
    <w:rsid w:val="009A0EAF"/>
    <w:rsid w:val="009A16DE"/>
    <w:rsid w:val="009A1C27"/>
    <w:rsid w:val="009A1CEB"/>
    <w:rsid w:val="009A1D2A"/>
    <w:rsid w:val="009A2140"/>
    <w:rsid w:val="009A3397"/>
    <w:rsid w:val="009A3548"/>
    <w:rsid w:val="009A371D"/>
    <w:rsid w:val="009A387B"/>
    <w:rsid w:val="009A3A14"/>
    <w:rsid w:val="009A6DE1"/>
    <w:rsid w:val="009A7311"/>
    <w:rsid w:val="009A7DB2"/>
    <w:rsid w:val="009B0B68"/>
    <w:rsid w:val="009B106D"/>
    <w:rsid w:val="009B2344"/>
    <w:rsid w:val="009B3305"/>
    <w:rsid w:val="009B3F58"/>
    <w:rsid w:val="009B403A"/>
    <w:rsid w:val="009B414A"/>
    <w:rsid w:val="009B44EA"/>
    <w:rsid w:val="009B57B8"/>
    <w:rsid w:val="009B5840"/>
    <w:rsid w:val="009B5EE2"/>
    <w:rsid w:val="009B6310"/>
    <w:rsid w:val="009B6531"/>
    <w:rsid w:val="009B73DF"/>
    <w:rsid w:val="009B7D1B"/>
    <w:rsid w:val="009B7F0D"/>
    <w:rsid w:val="009C0FE1"/>
    <w:rsid w:val="009C1D56"/>
    <w:rsid w:val="009C1DB6"/>
    <w:rsid w:val="009C1E9F"/>
    <w:rsid w:val="009C27C3"/>
    <w:rsid w:val="009C2F2D"/>
    <w:rsid w:val="009C2FB5"/>
    <w:rsid w:val="009C363E"/>
    <w:rsid w:val="009C3972"/>
    <w:rsid w:val="009C474D"/>
    <w:rsid w:val="009C7895"/>
    <w:rsid w:val="009C7B1B"/>
    <w:rsid w:val="009D01DB"/>
    <w:rsid w:val="009D0678"/>
    <w:rsid w:val="009D10CC"/>
    <w:rsid w:val="009D1307"/>
    <w:rsid w:val="009D132D"/>
    <w:rsid w:val="009D1535"/>
    <w:rsid w:val="009D1D26"/>
    <w:rsid w:val="009D4006"/>
    <w:rsid w:val="009D4410"/>
    <w:rsid w:val="009D4CC6"/>
    <w:rsid w:val="009D6A65"/>
    <w:rsid w:val="009D73EC"/>
    <w:rsid w:val="009D75BA"/>
    <w:rsid w:val="009E03C3"/>
    <w:rsid w:val="009E1953"/>
    <w:rsid w:val="009E1F53"/>
    <w:rsid w:val="009E2D46"/>
    <w:rsid w:val="009E32A0"/>
    <w:rsid w:val="009E3642"/>
    <w:rsid w:val="009E4A02"/>
    <w:rsid w:val="009E4A19"/>
    <w:rsid w:val="009E5C0D"/>
    <w:rsid w:val="009E772A"/>
    <w:rsid w:val="009F0DF3"/>
    <w:rsid w:val="009F1B6F"/>
    <w:rsid w:val="009F2114"/>
    <w:rsid w:val="009F3BB5"/>
    <w:rsid w:val="009F3F14"/>
    <w:rsid w:val="009F411A"/>
    <w:rsid w:val="009F4336"/>
    <w:rsid w:val="009F43D2"/>
    <w:rsid w:val="009F43DB"/>
    <w:rsid w:val="009F4ADE"/>
    <w:rsid w:val="009F5997"/>
    <w:rsid w:val="009F6348"/>
    <w:rsid w:val="009F6691"/>
    <w:rsid w:val="009F6955"/>
    <w:rsid w:val="009F6F47"/>
    <w:rsid w:val="009F711A"/>
    <w:rsid w:val="009F76FE"/>
    <w:rsid w:val="009F779C"/>
    <w:rsid w:val="00A008D4"/>
    <w:rsid w:val="00A00FCD"/>
    <w:rsid w:val="00A0249A"/>
    <w:rsid w:val="00A0257C"/>
    <w:rsid w:val="00A036D5"/>
    <w:rsid w:val="00A0434B"/>
    <w:rsid w:val="00A04675"/>
    <w:rsid w:val="00A047BC"/>
    <w:rsid w:val="00A04A83"/>
    <w:rsid w:val="00A04CBD"/>
    <w:rsid w:val="00A05118"/>
    <w:rsid w:val="00A056A6"/>
    <w:rsid w:val="00A063D2"/>
    <w:rsid w:val="00A1041D"/>
    <w:rsid w:val="00A1051F"/>
    <w:rsid w:val="00A10F27"/>
    <w:rsid w:val="00A10F2A"/>
    <w:rsid w:val="00A11A16"/>
    <w:rsid w:val="00A123AA"/>
    <w:rsid w:val="00A1259A"/>
    <w:rsid w:val="00A12B59"/>
    <w:rsid w:val="00A12E9D"/>
    <w:rsid w:val="00A1362D"/>
    <w:rsid w:val="00A136E6"/>
    <w:rsid w:val="00A139A1"/>
    <w:rsid w:val="00A13DD0"/>
    <w:rsid w:val="00A1496E"/>
    <w:rsid w:val="00A1571D"/>
    <w:rsid w:val="00A15B0A"/>
    <w:rsid w:val="00A1662B"/>
    <w:rsid w:val="00A17690"/>
    <w:rsid w:val="00A1769A"/>
    <w:rsid w:val="00A203F3"/>
    <w:rsid w:val="00A21A5E"/>
    <w:rsid w:val="00A22328"/>
    <w:rsid w:val="00A22E62"/>
    <w:rsid w:val="00A2333E"/>
    <w:rsid w:val="00A241F1"/>
    <w:rsid w:val="00A25935"/>
    <w:rsid w:val="00A25AB1"/>
    <w:rsid w:val="00A2700C"/>
    <w:rsid w:val="00A27E48"/>
    <w:rsid w:val="00A27F83"/>
    <w:rsid w:val="00A30D1C"/>
    <w:rsid w:val="00A31F0F"/>
    <w:rsid w:val="00A32FCB"/>
    <w:rsid w:val="00A33159"/>
    <w:rsid w:val="00A33448"/>
    <w:rsid w:val="00A33B39"/>
    <w:rsid w:val="00A33B9E"/>
    <w:rsid w:val="00A33E85"/>
    <w:rsid w:val="00A3464C"/>
    <w:rsid w:val="00A365B1"/>
    <w:rsid w:val="00A36C0B"/>
    <w:rsid w:val="00A37178"/>
    <w:rsid w:val="00A37276"/>
    <w:rsid w:val="00A373FC"/>
    <w:rsid w:val="00A37AA2"/>
    <w:rsid w:val="00A407AA"/>
    <w:rsid w:val="00A42196"/>
    <w:rsid w:val="00A430EC"/>
    <w:rsid w:val="00A44AB1"/>
    <w:rsid w:val="00A45E27"/>
    <w:rsid w:val="00A464FB"/>
    <w:rsid w:val="00A466C7"/>
    <w:rsid w:val="00A46943"/>
    <w:rsid w:val="00A47D93"/>
    <w:rsid w:val="00A500C8"/>
    <w:rsid w:val="00A5020C"/>
    <w:rsid w:val="00A502D2"/>
    <w:rsid w:val="00A502F7"/>
    <w:rsid w:val="00A50792"/>
    <w:rsid w:val="00A51E1F"/>
    <w:rsid w:val="00A528C5"/>
    <w:rsid w:val="00A53038"/>
    <w:rsid w:val="00A53C95"/>
    <w:rsid w:val="00A5413D"/>
    <w:rsid w:val="00A54A67"/>
    <w:rsid w:val="00A54B5D"/>
    <w:rsid w:val="00A54D25"/>
    <w:rsid w:val="00A55563"/>
    <w:rsid w:val="00A55CEF"/>
    <w:rsid w:val="00A5605A"/>
    <w:rsid w:val="00A567BE"/>
    <w:rsid w:val="00A578DF"/>
    <w:rsid w:val="00A57969"/>
    <w:rsid w:val="00A60D3A"/>
    <w:rsid w:val="00A61CF9"/>
    <w:rsid w:val="00A61F02"/>
    <w:rsid w:val="00A62210"/>
    <w:rsid w:val="00A62BD9"/>
    <w:rsid w:val="00A633D7"/>
    <w:rsid w:val="00A63422"/>
    <w:rsid w:val="00A6643C"/>
    <w:rsid w:val="00A66621"/>
    <w:rsid w:val="00A701A9"/>
    <w:rsid w:val="00A7080C"/>
    <w:rsid w:val="00A70845"/>
    <w:rsid w:val="00A7116F"/>
    <w:rsid w:val="00A715D4"/>
    <w:rsid w:val="00A71959"/>
    <w:rsid w:val="00A72978"/>
    <w:rsid w:val="00A735AF"/>
    <w:rsid w:val="00A73BCB"/>
    <w:rsid w:val="00A740A9"/>
    <w:rsid w:val="00A74729"/>
    <w:rsid w:val="00A74E9C"/>
    <w:rsid w:val="00A74F89"/>
    <w:rsid w:val="00A75BA7"/>
    <w:rsid w:val="00A75CBF"/>
    <w:rsid w:val="00A76F38"/>
    <w:rsid w:val="00A77135"/>
    <w:rsid w:val="00A77987"/>
    <w:rsid w:val="00A816ED"/>
    <w:rsid w:val="00A81DF1"/>
    <w:rsid w:val="00A82AE3"/>
    <w:rsid w:val="00A82D34"/>
    <w:rsid w:val="00A83C1F"/>
    <w:rsid w:val="00A845A3"/>
    <w:rsid w:val="00A861A2"/>
    <w:rsid w:val="00A87B9B"/>
    <w:rsid w:val="00A87CF8"/>
    <w:rsid w:val="00A90586"/>
    <w:rsid w:val="00A9070C"/>
    <w:rsid w:val="00A909DC"/>
    <w:rsid w:val="00A91841"/>
    <w:rsid w:val="00A91A8F"/>
    <w:rsid w:val="00A92E56"/>
    <w:rsid w:val="00A937CC"/>
    <w:rsid w:val="00A9396C"/>
    <w:rsid w:val="00A93D81"/>
    <w:rsid w:val="00A940BA"/>
    <w:rsid w:val="00A945C2"/>
    <w:rsid w:val="00A9461E"/>
    <w:rsid w:val="00A9493C"/>
    <w:rsid w:val="00A9544F"/>
    <w:rsid w:val="00A95AB6"/>
    <w:rsid w:val="00A96EAD"/>
    <w:rsid w:val="00A9748E"/>
    <w:rsid w:val="00AA00ED"/>
    <w:rsid w:val="00AA02D2"/>
    <w:rsid w:val="00AA02D3"/>
    <w:rsid w:val="00AA083A"/>
    <w:rsid w:val="00AA096D"/>
    <w:rsid w:val="00AA0B64"/>
    <w:rsid w:val="00AA0D0D"/>
    <w:rsid w:val="00AA11B5"/>
    <w:rsid w:val="00AA201D"/>
    <w:rsid w:val="00AA27B2"/>
    <w:rsid w:val="00AA3D5E"/>
    <w:rsid w:val="00AA4D5F"/>
    <w:rsid w:val="00AA56CA"/>
    <w:rsid w:val="00AA595D"/>
    <w:rsid w:val="00AA5E3B"/>
    <w:rsid w:val="00AA6442"/>
    <w:rsid w:val="00AA6B82"/>
    <w:rsid w:val="00AB0974"/>
    <w:rsid w:val="00AB1017"/>
    <w:rsid w:val="00AB1F8B"/>
    <w:rsid w:val="00AB20A4"/>
    <w:rsid w:val="00AB2806"/>
    <w:rsid w:val="00AB2953"/>
    <w:rsid w:val="00AB2C41"/>
    <w:rsid w:val="00AB3986"/>
    <w:rsid w:val="00AB4626"/>
    <w:rsid w:val="00AB465E"/>
    <w:rsid w:val="00AB46CB"/>
    <w:rsid w:val="00AB6109"/>
    <w:rsid w:val="00AB7C1C"/>
    <w:rsid w:val="00AC008D"/>
    <w:rsid w:val="00AC180B"/>
    <w:rsid w:val="00AC19E6"/>
    <w:rsid w:val="00AC1E68"/>
    <w:rsid w:val="00AC46B4"/>
    <w:rsid w:val="00AC4A9A"/>
    <w:rsid w:val="00AC53FF"/>
    <w:rsid w:val="00AC58DF"/>
    <w:rsid w:val="00AC5D8C"/>
    <w:rsid w:val="00AC61B7"/>
    <w:rsid w:val="00AC7FE1"/>
    <w:rsid w:val="00AD026C"/>
    <w:rsid w:val="00AD28AE"/>
    <w:rsid w:val="00AD28E9"/>
    <w:rsid w:val="00AD2F77"/>
    <w:rsid w:val="00AD3530"/>
    <w:rsid w:val="00AD44FC"/>
    <w:rsid w:val="00AD5276"/>
    <w:rsid w:val="00AD5321"/>
    <w:rsid w:val="00AD6612"/>
    <w:rsid w:val="00AD6B9A"/>
    <w:rsid w:val="00AD6C5E"/>
    <w:rsid w:val="00AD74CC"/>
    <w:rsid w:val="00AD7575"/>
    <w:rsid w:val="00AD786C"/>
    <w:rsid w:val="00AD7B68"/>
    <w:rsid w:val="00AD7C49"/>
    <w:rsid w:val="00AE0544"/>
    <w:rsid w:val="00AE058F"/>
    <w:rsid w:val="00AE0723"/>
    <w:rsid w:val="00AE17C5"/>
    <w:rsid w:val="00AE3B55"/>
    <w:rsid w:val="00AE4C29"/>
    <w:rsid w:val="00AE54C6"/>
    <w:rsid w:val="00AE57A7"/>
    <w:rsid w:val="00AE6BE6"/>
    <w:rsid w:val="00AE72A4"/>
    <w:rsid w:val="00AF05FF"/>
    <w:rsid w:val="00AF07D3"/>
    <w:rsid w:val="00AF0A53"/>
    <w:rsid w:val="00AF0C1E"/>
    <w:rsid w:val="00AF0C9E"/>
    <w:rsid w:val="00AF145A"/>
    <w:rsid w:val="00AF14CC"/>
    <w:rsid w:val="00AF165F"/>
    <w:rsid w:val="00AF2682"/>
    <w:rsid w:val="00AF4394"/>
    <w:rsid w:val="00AF575F"/>
    <w:rsid w:val="00AF5E16"/>
    <w:rsid w:val="00AF69AE"/>
    <w:rsid w:val="00AF7FEF"/>
    <w:rsid w:val="00B00A86"/>
    <w:rsid w:val="00B00BD0"/>
    <w:rsid w:val="00B0279F"/>
    <w:rsid w:val="00B0284A"/>
    <w:rsid w:val="00B03B0B"/>
    <w:rsid w:val="00B040C8"/>
    <w:rsid w:val="00B04257"/>
    <w:rsid w:val="00B044B5"/>
    <w:rsid w:val="00B04AFA"/>
    <w:rsid w:val="00B062FB"/>
    <w:rsid w:val="00B0631B"/>
    <w:rsid w:val="00B06B4B"/>
    <w:rsid w:val="00B06DB4"/>
    <w:rsid w:val="00B07049"/>
    <w:rsid w:val="00B102D9"/>
    <w:rsid w:val="00B10578"/>
    <w:rsid w:val="00B10B7E"/>
    <w:rsid w:val="00B10BCD"/>
    <w:rsid w:val="00B1392C"/>
    <w:rsid w:val="00B13C3B"/>
    <w:rsid w:val="00B149F6"/>
    <w:rsid w:val="00B14ACC"/>
    <w:rsid w:val="00B15422"/>
    <w:rsid w:val="00B1576C"/>
    <w:rsid w:val="00B15868"/>
    <w:rsid w:val="00B15BA5"/>
    <w:rsid w:val="00B1627D"/>
    <w:rsid w:val="00B1722A"/>
    <w:rsid w:val="00B1735F"/>
    <w:rsid w:val="00B17ACB"/>
    <w:rsid w:val="00B200A6"/>
    <w:rsid w:val="00B21F2C"/>
    <w:rsid w:val="00B228A7"/>
    <w:rsid w:val="00B22B9E"/>
    <w:rsid w:val="00B234A4"/>
    <w:rsid w:val="00B23C6D"/>
    <w:rsid w:val="00B23DDC"/>
    <w:rsid w:val="00B24BCD"/>
    <w:rsid w:val="00B25E0A"/>
    <w:rsid w:val="00B261B6"/>
    <w:rsid w:val="00B26952"/>
    <w:rsid w:val="00B26FE8"/>
    <w:rsid w:val="00B2716E"/>
    <w:rsid w:val="00B271E4"/>
    <w:rsid w:val="00B31B37"/>
    <w:rsid w:val="00B31D30"/>
    <w:rsid w:val="00B31E92"/>
    <w:rsid w:val="00B32115"/>
    <w:rsid w:val="00B325BA"/>
    <w:rsid w:val="00B3265B"/>
    <w:rsid w:val="00B3276C"/>
    <w:rsid w:val="00B327A7"/>
    <w:rsid w:val="00B328E2"/>
    <w:rsid w:val="00B32B33"/>
    <w:rsid w:val="00B343DB"/>
    <w:rsid w:val="00B34FAE"/>
    <w:rsid w:val="00B35817"/>
    <w:rsid w:val="00B35AF1"/>
    <w:rsid w:val="00B35D30"/>
    <w:rsid w:val="00B35F41"/>
    <w:rsid w:val="00B36131"/>
    <w:rsid w:val="00B3713F"/>
    <w:rsid w:val="00B3799F"/>
    <w:rsid w:val="00B40505"/>
    <w:rsid w:val="00B4107C"/>
    <w:rsid w:val="00B414AC"/>
    <w:rsid w:val="00B41849"/>
    <w:rsid w:val="00B419EF"/>
    <w:rsid w:val="00B4280D"/>
    <w:rsid w:val="00B42A33"/>
    <w:rsid w:val="00B43029"/>
    <w:rsid w:val="00B430B3"/>
    <w:rsid w:val="00B434E7"/>
    <w:rsid w:val="00B435DF"/>
    <w:rsid w:val="00B43623"/>
    <w:rsid w:val="00B436FC"/>
    <w:rsid w:val="00B44452"/>
    <w:rsid w:val="00B44AD0"/>
    <w:rsid w:val="00B44BAA"/>
    <w:rsid w:val="00B44D97"/>
    <w:rsid w:val="00B45404"/>
    <w:rsid w:val="00B45D0C"/>
    <w:rsid w:val="00B45EE1"/>
    <w:rsid w:val="00B45FB2"/>
    <w:rsid w:val="00B46211"/>
    <w:rsid w:val="00B46284"/>
    <w:rsid w:val="00B46B12"/>
    <w:rsid w:val="00B46DC1"/>
    <w:rsid w:val="00B47194"/>
    <w:rsid w:val="00B4720F"/>
    <w:rsid w:val="00B475C9"/>
    <w:rsid w:val="00B47AC8"/>
    <w:rsid w:val="00B50865"/>
    <w:rsid w:val="00B50B22"/>
    <w:rsid w:val="00B50C1F"/>
    <w:rsid w:val="00B510AB"/>
    <w:rsid w:val="00B5141E"/>
    <w:rsid w:val="00B51B67"/>
    <w:rsid w:val="00B51FE5"/>
    <w:rsid w:val="00B52E1E"/>
    <w:rsid w:val="00B53095"/>
    <w:rsid w:val="00B5341A"/>
    <w:rsid w:val="00B53824"/>
    <w:rsid w:val="00B53E46"/>
    <w:rsid w:val="00B5493E"/>
    <w:rsid w:val="00B54A0A"/>
    <w:rsid w:val="00B5549D"/>
    <w:rsid w:val="00B55E00"/>
    <w:rsid w:val="00B560B3"/>
    <w:rsid w:val="00B56681"/>
    <w:rsid w:val="00B56702"/>
    <w:rsid w:val="00B56B50"/>
    <w:rsid w:val="00B56B52"/>
    <w:rsid w:val="00B56C6B"/>
    <w:rsid w:val="00B57A0C"/>
    <w:rsid w:val="00B57AE4"/>
    <w:rsid w:val="00B600D3"/>
    <w:rsid w:val="00B61211"/>
    <w:rsid w:val="00B61461"/>
    <w:rsid w:val="00B61C9F"/>
    <w:rsid w:val="00B623B4"/>
    <w:rsid w:val="00B624D0"/>
    <w:rsid w:val="00B62B8F"/>
    <w:rsid w:val="00B6300F"/>
    <w:rsid w:val="00B63A47"/>
    <w:rsid w:val="00B63E2B"/>
    <w:rsid w:val="00B64F6C"/>
    <w:rsid w:val="00B657AA"/>
    <w:rsid w:val="00B661BF"/>
    <w:rsid w:val="00B66797"/>
    <w:rsid w:val="00B66A4B"/>
    <w:rsid w:val="00B66AE6"/>
    <w:rsid w:val="00B6718E"/>
    <w:rsid w:val="00B67CD4"/>
    <w:rsid w:val="00B704AF"/>
    <w:rsid w:val="00B70672"/>
    <w:rsid w:val="00B70721"/>
    <w:rsid w:val="00B70E7D"/>
    <w:rsid w:val="00B730AB"/>
    <w:rsid w:val="00B7411F"/>
    <w:rsid w:val="00B74243"/>
    <w:rsid w:val="00B748F4"/>
    <w:rsid w:val="00B75C06"/>
    <w:rsid w:val="00B76042"/>
    <w:rsid w:val="00B76463"/>
    <w:rsid w:val="00B76BD8"/>
    <w:rsid w:val="00B76DE8"/>
    <w:rsid w:val="00B77D00"/>
    <w:rsid w:val="00B8038F"/>
    <w:rsid w:val="00B81032"/>
    <w:rsid w:val="00B81A69"/>
    <w:rsid w:val="00B81B19"/>
    <w:rsid w:val="00B81EC9"/>
    <w:rsid w:val="00B8231B"/>
    <w:rsid w:val="00B827B1"/>
    <w:rsid w:val="00B82972"/>
    <w:rsid w:val="00B82ADF"/>
    <w:rsid w:val="00B82C52"/>
    <w:rsid w:val="00B82F17"/>
    <w:rsid w:val="00B83139"/>
    <w:rsid w:val="00B83514"/>
    <w:rsid w:val="00B83D06"/>
    <w:rsid w:val="00B8488A"/>
    <w:rsid w:val="00B85152"/>
    <w:rsid w:val="00B85863"/>
    <w:rsid w:val="00B879B9"/>
    <w:rsid w:val="00B903F7"/>
    <w:rsid w:val="00B91D7E"/>
    <w:rsid w:val="00B926CA"/>
    <w:rsid w:val="00B935C0"/>
    <w:rsid w:val="00B9794C"/>
    <w:rsid w:val="00BA0922"/>
    <w:rsid w:val="00BA3660"/>
    <w:rsid w:val="00BA4481"/>
    <w:rsid w:val="00BA465A"/>
    <w:rsid w:val="00BA55E8"/>
    <w:rsid w:val="00BA58D7"/>
    <w:rsid w:val="00BA5956"/>
    <w:rsid w:val="00BA5E7B"/>
    <w:rsid w:val="00BB0C2C"/>
    <w:rsid w:val="00BB1251"/>
    <w:rsid w:val="00BB14E5"/>
    <w:rsid w:val="00BB1AFD"/>
    <w:rsid w:val="00BB1B6D"/>
    <w:rsid w:val="00BB2BFF"/>
    <w:rsid w:val="00BB3BFB"/>
    <w:rsid w:val="00BB479B"/>
    <w:rsid w:val="00BB4B62"/>
    <w:rsid w:val="00BB518A"/>
    <w:rsid w:val="00BB5662"/>
    <w:rsid w:val="00BB5843"/>
    <w:rsid w:val="00BB58D2"/>
    <w:rsid w:val="00BB5B5E"/>
    <w:rsid w:val="00BB607F"/>
    <w:rsid w:val="00BB6944"/>
    <w:rsid w:val="00BB6AE8"/>
    <w:rsid w:val="00BB6C00"/>
    <w:rsid w:val="00BB7CF0"/>
    <w:rsid w:val="00BC0608"/>
    <w:rsid w:val="00BC079C"/>
    <w:rsid w:val="00BC0E57"/>
    <w:rsid w:val="00BC1F06"/>
    <w:rsid w:val="00BC2C76"/>
    <w:rsid w:val="00BC3B1B"/>
    <w:rsid w:val="00BC40E1"/>
    <w:rsid w:val="00BC41EE"/>
    <w:rsid w:val="00BC54DE"/>
    <w:rsid w:val="00BC5FE1"/>
    <w:rsid w:val="00BC604A"/>
    <w:rsid w:val="00BC6167"/>
    <w:rsid w:val="00BC6987"/>
    <w:rsid w:val="00BC74D9"/>
    <w:rsid w:val="00BC770D"/>
    <w:rsid w:val="00BD11C9"/>
    <w:rsid w:val="00BD1652"/>
    <w:rsid w:val="00BD17D0"/>
    <w:rsid w:val="00BD2956"/>
    <w:rsid w:val="00BD2F0E"/>
    <w:rsid w:val="00BD310C"/>
    <w:rsid w:val="00BD3385"/>
    <w:rsid w:val="00BD35B6"/>
    <w:rsid w:val="00BD36AC"/>
    <w:rsid w:val="00BD39E4"/>
    <w:rsid w:val="00BD3C10"/>
    <w:rsid w:val="00BD4725"/>
    <w:rsid w:val="00BD4B36"/>
    <w:rsid w:val="00BD51BE"/>
    <w:rsid w:val="00BD63C9"/>
    <w:rsid w:val="00BD66C4"/>
    <w:rsid w:val="00BD79A2"/>
    <w:rsid w:val="00BE06D5"/>
    <w:rsid w:val="00BE1089"/>
    <w:rsid w:val="00BE13CB"/>
    <w:rsid w:val="00BE14F8"/>
    <w:rsid w:val="00BE239B"/>
    <w:rsid w:val="00BE30FB"/>
    <w:rsid w:val="00BE3325"/>
    <w:rsid w:val="00BE3704"/>
    <w:rsid w:val="00BE4143"/>
    <w:rsid w:val="00BE4BF5"/>
    <w:rsid w:val="00BE5446"/>
    <w:rsid w:val="00BE5911"/>
    <w:rsid w:val="00BE5B4B"/>
    <w:rsid w:val="00BE5D1E"/>
    <w:rsid w:val="00BE6BF3"/>
    <w:rsid w:val="00BE6D57"/>
    <w:rsid w:val="00BE7202"/>
    <w:rsid w:val="00BE7666"/>
    <w:rsid w:val="00BE7B13"/>
    <w:rsid w:val="00BF0AFF"/>
    <w:rsid w:val="00BF0B93"/>
    <w:rsid w:val="00BF111A"/>
    <w:rsid w:val="00BF1380"/>
    <w:rsid w:val="00BF20F1"/>
    <w:rsid w:val="00BF2C53"/>
    <w:rsid w:val="00BF3499"/>
    <w:rsid w:val="00BF37E1"/>
    <w:rsid w:val="00BF4C7A"/>
    <w:rsid w:val="00BF4DAC"/>
    <w:rsid w:val="00BF59E4"/>
    <w:rsid w:val="00BF5DDD"/>
    <w:rsid w:val="00BF6CD9"/>
    <w:rsid w:val="00BF7662"/>
    <w:rsid w:val="00BF777C"/>
    <w:rsid w:val="00BF7BC0"/>
    <w:rsid w:val="00C003DA"/>
    <w:rsid w:val="00C00862"/>
    <w:rsid w:val="00C01DFF"/>
    <w:rsid w:val="00C03217"/>
    <w:rsid w:val="00C048F0"/>
    <w:rsid w:val="00C06592"/>
    <w:rsid w:val="00C10A44"/>
    <w:rsid w:val="00C115BA"/>
    <w:rsid w:val="00C11864"/>
    <w:rsid w:val="00C1229A"/>
    <w:rsid w:val="00C12707"/>
    <w:rsid w:val="00C128C3"/>
    <w:rsid w:val="00C12F8E"/>
    <w:rsid w:val="00C137A0"/>
    <w:rsid w:val="00C13A26"/>
    <w:rsid w:val="00C13BC3"/>
    <w:rsid w:val="00C13BCB"/>
    <w:rsid w:val="00C14504"/>
    <w:rsid w:val="00C14B7B"/>
    <w:rsid w:val="00C14BB1"/>
    <w:rsid w:val="00C1639F"/>
    <w:rsid w:val="00C171C9"/>
    <w:rsid w:val="00C17240"/>
    <w:rsid w:val="00C1729C"/>
    <w:rsid w:val="00C173F0"/>
    <w:rsid w:val="00C1773A"/>
    <w:rsid w:val="00C17A7D"/>
    <w:rsid w:val="00C200B0"/>
    <w:rsid w:val="00C20A16"/>
    <w:rsid w:val="00C20AB0"/>
    <w:rsid w:val="00C20EF0"/>
    <w:rsid w:val="00C21C44"/>
    <w:rsid w:val="00C22089"/>
    <w:rsid w:val="00C22F25"/>
    <w:rsid w:val="00C23C1F"/>
    <w:rsid w:val="00C23CF1"/>
    <w:rsid w:val="00C23E76"/>
    <w:rsid w:val="00C24884"/>
    <w:rsid w:val="00C25915"/>
    <w:rsid w:val="00C26BE8"/>
    <w:rsid w:val="00C274CC"/>
    <w:rsid w:val="00C27C4C"/>
    <w:rsid w:val="00C30419"/>
    <w:rsid w:val="00C30B61"/>
    <w:rsid w:val="00C31E0F"/>
    <w:rsid w:val="00C32287"/>
    <w:rsid w:val="00C32A28"/>
    <w:rsid w:val="00C32A7B"/>
    <w:rsid w:val="00C3350C"/>
    <w:rsid w:val="00C34586"/>
    <w:rsid w:val="00C34DFB"/>
    <w:rsid w:val="00C34E3D"/>
    <w:rsid w:val="00C35287"/>
    <w:rsid w:val="00C40714"/>
    <w:rsid w:val="00C41859"/>
    <w:rsid w:val="00C41EF2"/>
    <w:rsid w:val="00C42B33"/>
    <w:rsid w:val="00C42C73"/>
    <w:rsid w:val="00C42FD2"/>
    <w:rsid w:val="00C44379"/>
    <w:rsid w:val="00C44D9A"/>
    <w:rsid w:val="00C44DDA"/>
    <w:rsid w:val="00C4528F"/>
    <w:rsid w:val="00C45D2B"/>
    <w:rsid w:val="00C45D73"/>
    <w:rsid w:val="00C45F31"/>
    <w:rsid w:val="00C466C6"/>
    <w:rsid w:val="00C47A73"/>
    <w:rsid w:val="00C47C28"/>
    <w:rsid w:val="00C517F9"/>
    <w:rsid w:val="00C519B9"/>
    <w:rsid w:val="00C522C4"/>
    <w:rsid w:val="00C52976"/>
    <w:rsid w:val="00C52C28"/>
    <w:rsid w:val="00C54AE6"/>
    <w:rsid w:val="00C55026"/>
    <w:rsid w:val="00C55EF3"/>
    <w:rsid w:val="00C573BC"/>
    <w:rsid w:val="00C573D3"/>
    <w:rsid w:val="00C57670"/>
    <w:rsid w:val="00C57F4D"/>
    <w:rsid w:val="00C60355"/>
    <w:rsid w:val="00C60B50"/>
    <w:rsid w:val="00C610C1"/>
    <w:rsid w:val="00C61178"/>
    <w:rsid w:val="00C611FF"/>
    <w:rsid w:val="00C61226"/>
    <w:rsid w:val="00C616B7"/>
    <w:rsid w:val="00C623F5"/>
    <w:rsid w:val="00C6264B"/>
    <w:rsid w:val="00C628AA"/>
    <w:rsid w:val="00C62950"/>
    <w:rsid w:val="00C63442"/>
    <w:rsid w:val="00C634C0"/>
    <w:rsid w:val="00C63772"/>
    <w:rsid w:val="00C648D2"/>
    <w:rsid w:val="00C64DF1"/>
    <w:rsid w:val="00C652A7"/>
    <w:rsid w:val="00C656BD"/>
    <w:rsid w:val="00C66616"/>
    <w:rsid w:val="00C66F75"/>
    <w:rsid w:val="00C67761"/>
    <w:rsid w:val="00C67935"/>
    <w:rsid w:val="00C679BA"/>
    <w:rsid w:val="00C704D9"/>
    <w:rsid w:val="00C705DE"/>
    <w:rsid w:val="00C70A8E"/>
    <w:rsid w:val="00C710F3"/>
    <w:rsid w:val="00C7235D"/>
    <w:rsid w:val="00C7392A"/>
    <w:rsid w:val="00C740B8"/>
    <w:rsid w:val="00C74184"/>
    <w:rsid w:val="00C741E3"/>
    <w:rsid w:val="00C74577"/>
    <w:rsid w:val="00C746BB"/>
    <w:rsid w:val="00C75070"/>
    <w:rsid w:val="00C75723"/>
    <w:rsid w:val="00C75E07"/>
    <w:rsid w:val="00C775C7"/>
    <w:rsid w:val="00C77B9E"/>
    <w:rsid w:val="00C80826"/>
    <w:rsid w:val="00C8091A"/>
    <w:rsid w:val="00C80F2B"/>
    <w:rsid w:val="00C81A2F"/>
    <w:rsid w:val="00C82162"/>
    <w:rsid w:val="00C82AD3"/>
    <w:rsid w:val="00C82D17"/>
    <w:rsid w:val="00C836C8"/>
    <w:rsid w:val="00C83A2A"/>
    <w:rsid w:val="00C8413F"/>
    <w:rsid w:val="00C8473B"/>
    <w:rsid w:val="00C85A40"/>
    <w:rsid w:val="00C865CB"/>
    <w:rsid w:val="00C86842"/>
    <w:rsid w:val="00C91A2F"/>
    <w:rsid w:val="00C92476"/>
    <w:rsid w:val="00C92E70"/>
    <w:rsid w:val="00C93538"/>
    <w:rsid w:val="00C93897"/>
    <w:rsid w:val="00C9423E"/>
    <w:rsid w:val="00C94ED8"/>
    <w:rsid w:val="00C955C1"/>
    <w:rsid w:val="00C95867"/>
    <w:rsid w:val="00C95D69"/>
    <w:rsid w:val="00C96C27"/>
    <w:rsid w:val="00C96E40"/>
    <w:rsid w:val="00C976BC"/>
    <w:rsid w:val="00CA00E5"/>
    <w:rsid w:val="00CA17A8"/>
    <w:rsid w:val="00CA18EA"/>
    <w:rsid w:val="00CA26E4"/>
    <w:rsid w:val="00CA4000"/>
    <w:rsid w:val="00CA503A"/>
    <w:rsid w:val="00CA5435"/>
    <w:rsid w:val="00CA6E68"/>
    <w:rsid w:val="00CA6F8F"/>
    <w:rsid w:val="00CA7229"/>
    <w:rsid w:val="00CA7AD6"/>
    <w:rsid w:val="00CB0513"/>
    <w:rsid w:val="00CB0617"/>
    <w:rsid w:val="00CB0876"/>
    <w:rsid w:val="00CB1121"/>
    <w:rsid w:val="00CB3167"/>
    <w:rsid w:val="00CB326F"/>
    <w:rsid w:val="00CB3C26"/>
    <w:rsid w:val="00CB3F8C"/>
    <w:rsid w:val="00CB409A"/>
    <w:rsid w:val="00CB45E8"/>
    <w:rsid w:val="00CB498E"/>
    <w:rsid w:val="00CB4DE8"/>
    <w:rsid w:val="00CB5158"/>
    <w:rsid w:val="00CB6707"/>
    <w:rsid w:val="00CC13EA"/>
    <w:rsid w:val="00CC2221"/>
    <w:rsid w:val="00CC22C2"/>
    <w:rsid w:val="00CC5791"/>
    <w:rsid w:val="00CC5F67"/>
    <w:rsid w:val="00CC657F"/>
    <w:rsid w:val="00CC6847"/>
    <w:rsid w:val="00CC6D82"/>
    <w:rsid w:val="00CC71B8"/>
    <w:rsid w:val="00CC763D"/>
    <w:rsid w:val="00CC776D"/>
    <w:rsid w:val="00CD03C8"/>
    <w:rsid w:val="00CD0B7B"/>
    <w:rsid w:val="00CD191D"/>
    <w:rsid w:val="00CD29BE"/>
    <w:rsid w:val="00CD3157"/>
    <w:rsid w:val="00CD3B4F"/>
    <w:rsid w:val="00CD4D88"/>
    <w:rsid w:val="00CD4F95"/>
    <w:rsid w:val="00CD5684"/>
    <w:rsid w:val="00CD7C39"/>
    <w:rsid w:val="00CE0A3C"/>
    <w:rsid w:val="00CE1C6A"/>
    <w:rsid w:val="00CE23AC"/>
    <w:rsid w:val="00CE2627"/>
    <w:rsid w:val="00CE30BB"/>
    <w:rsid w:val="00CE33A8"/>
    <w:rsid w:val="00CE3903"/>
    <w:rsid w:val="00CE57BB"/>
    <w:rsid w:val="00CE6FB9"/>
    <w:rsid w:val="00CE769B"/>
    <w:rsid w:val="00CF08B6"/>
    <w:rsid w:val="00CF0D22"/>
    <w:rsid w:val="00CF1E86"/>
    <w:rsid w:val="00CF1FEA"/>
    <w:rsid w:val="00CF2ADE"/>
    <w:rsid w:val="00CF3594"/>
    <w:rsid w:val="00CF3E62"/>
    <w:rsid w:val="00CF6B4E"/>
    <w:rsid w:val="00CF751A"/>
    <w:rsid w:val="00CF7E2D"/>
    <w:rsid w:val="00CF7E4C"/>
    <w:rsid w:val="00D002FD"/>
    <w:rsid w:val="00D00426"/>
    <w:rsid w:val="00D00884"/>
    <w:rsid w:val="00D00D1F"/>
    <w:rsid w:val="00D024EB"/>
    <w:rsid w:val="00D02526"/>
    <w:rsid w:val="00D0419B"/>
    <w:rsid w:val="00D04495"/>
    <w:rsid w:val="00D04D37"/>
    <w:rsid w:val="00D04EA6"/>
    <w:rsid w:val="00D0528D"/>
    <w:rsid w:val="00D05699"/>
    <w:rsid w:val="00D057B7"/>
    <w:rsid w:val="00D057F9"/>
    <w:rsid w:val="00D058D0"/>
    <w:rsid w:val="00D05AA0"/>
    <w:rsid w:val="00D06A6B"/>
    <w:rsid w:val="00D075FE"/>
    <w:rsid w:val="00D1072B"/>
    <w:rsid w:val="00D1089F"/>
    <w:rsid w:val="00D120F5"/>
    <w:rsid w:val="00D1316D"/>
    <w:rsid w:val="00D13A10"/>
    <w:rsid w:val="00D13E18"/>
    <w:rsid w:val="00D140D7"/>
    <w:rsid w:val="00D14148"/>
    <w:rsid w:val="00D144ED"/>
    <w:rsid w:val="00D15B89"/>
    <w:rsid w:val="00D15F88"/>
    <w:rsid w:val="00D16580"/>
    <w:rsid w:val="00D16ABA"/>
    <w:rsid w:val="00D16F2A"/>
    <w:rsid w:val="00D179A1"/>
    <w:rsid w:val="00D17C35"/>
    <w:rsid w:val="00D203A8"/>
    <w:rsid w:val="00D209B1"/>
    <w:rsid w:val="00D20A6F"/>
    <w:rsid w:val="00D22765"/>
    <w:rsid w:val="00D2387E"/>
    <w:rsid w:val="00D238D1"/>
    <w:rsid w:val="00D239A3"/>
    <w:rsid w:val="00D24105"/>
    <w:rsid w:val="00D24694"/>
    <w:rsid w:val="00D25DFB"/>
    <w:rsid w:val="00D25F1C"/>
    <w:rsid w:val="00D26B6F"/>
    <w:rsid w:val="00D26F2C"/>
    <w:rsid w:val="00D26FFA"/>
    <w:rsid w:val="00D27525"/>
    <w:rsid w:val="00D27623"/>
    <w:rsid w:val="00D27B1A"/>
    <w:rsid w:val="00D30536"/>
    <w:rsid w:val="00D30D5E"/>
    <w:rsid w:val="00D310AB"/>
    <w:rsid w:val="00D316BC"/>
    <w:rsid w:val="00D31985"/>
    <w:rsid w:val="00D32346"/>
    <w:rsid w:val="00D32C4E"/>
    <w:rsid w:val="00D32DE6"/>
    <w:rsid w:val="00D3301C"/>
    <w:rsid w:val="00D35827"/>
    <w:rsid w:val="00D35A35"/>
    <w:rsid w:val="00D35ECF"/>
    <w:rsid w:val="00D362D6"/>
    <w:rsid w:val="00D36756"/>
    <w:rsid w:val="00D36BDD"/>
    <w:rsid w:val="00D37127"/>
    <w:rsid w:val="00D374EF"/>
    <w:rsid w:val="00D41CF9"/>
    <w:rsid w:val="00D41D18"/>
    <w:rsid w:val="00D4235B"/>
    <w:rsid w:val="00D42977"/>
    <w:rsid w:val="00D42C21"/>
    <w:rsid w:val="00D4418C"/>
    <w:rsid w:val="00D445DF"/>
    <w:rsid w:val="00D455F2"/>
    <w:rsid w:val="00D45FB0"/>
    <w:rsid w:val="00D5094A"/>
    <w:rsid w:val="00D51495"/>
    <w:rsid w:val="00D5178C"/>
    <w:rsid w:val="00D51B9F"/>
    <w:rsid w:val="00D52A45"/>
    <w:rsid w:val="00D52C4A"/>
    <w:rsid w:val="00D52E78"/>
    <w:rsid w:val="00D53572"/>
    <w:rsid w:val="00D54BF5"/>
    <w:rsid w:val="00D55009"/>
    <w:rsid w:val="00D55CA0"/>
    <w:rsid w:val="00D55DF0"/>
    <w:rsid w:val="00D55EEB"/>
    <w:rsid w:val="00D55FC3"/>
    <w:rsid w:val="00D56061"/>
    <w:rsid w:val="00D57DCD"/>
    <w:rsid w:val="00D6237F"/>
    <w:rsid w:val="00D6247F"/>
    <w:rsid w:val="00D630ED"/>
    <w:rsid w:val="00D6326A"/>
    <w:rsid w:val="00D63AE7"/>
    <w:rsid w:val="00D63D5B"/>
    <w:rsid w:val="00D6432A"/>
    <w:rsid w:val="00D64AA9"/>
    <w:rsid w:val="00D6766A"/>
    <w:rsid w:val="00D67754"/>
    <w:rsid w:val="00D71266"/>
    <w:rsid w:val="00D715FC"/>
    <w:rsid w:val="00D721FE"/>
    <w:rsid w:val="00D72755"/>
    <w:rsid w:val="00D73367"/>
    <w:rsid w:val="00D73676"/>
    <w:rsid w:val="00D73A24"/>
    <w:rsid w:val="00D73C77"/>
    <w:rsid w:val="00D740EA"/>
    <w:rsid w:val="00D7498C"/>
    <w:rsid w:val="00D74CE6"/>
    <w:rsid w:val="00D75DC1"/>
    <w:rsid w:val="00D76495"/>
    <w:rsid w:val="00D77240"/>
    <w:rsid w:val="00D77441"/>
    <w:rsid w:val="00D77950"/>
    <w:rsid w:val="00D77979"/>
    <w:rsid w:val="00D807AE"/>
    <w:rsid w:val="00D819D9"/>
    <w:rsid w:val="00D81BD1"/>
    <w:rsid w:val="00D823BD"/>
    <w:rsid w:val="00D84220"/>
    <w:rsid w:val="00D842E2"/>
    <w:rsid w:val="00D84673"/>
    <w:rsid w:val="00D84B97"/>
    <w:rsid w:val="00D84E69"/>
    <w:rsid w:val="00D85192"/>
    <w:rsid w:val="00D852A8"/>
    <w:rsid w:val="00D863DC"/>
    <w:rsid w:val="00D87031"/>
    <w:rsid w:val="00D874F8"/>
    <w:rsid w:val="00D90261"/>
    <w:rsid w:val="00D90C3A"/>
    <w:rsid w:val="00D90DB5"/>
    <w:rsid w:val="00D90E6B"/>
    <w:rsid w:val="00D91C40"/>
    <w:rsid w:val="00D91DB4"/>
    <w:rsid w:val="00D92101"/>
    <w:rsid w:val="00D925CC"/>
    <w:rsid w:val="00D9298B"/>
    <w:rsid w:val="00D93241"/>
    <w:rsid w:val="00D93D6C"/>
    <w:rsid w:val="00D941C9"/>
    <w:rsid w:val="00D9488B"/>
    <w:rsid w:val="00D9516A"/>
    <w:rsid w:val="00D95F68"/>
    <w:rsid w:val="00D96307"/>
    <w:rsid w:val="00D96547"/>
    <w:rsid w:val="00D97A16"/>
    <w:rsid w:val="00D97EB1"/>
    <w:rsid w:val="00DA1699"/>
    <w:rsid w:val="00DA16C3"/>
    <w:rsid w:val="00DA1B91"/>
    <w:rsid w:val="00DA2F50"/>
    <w:rsid w:val="00DA32EF"/>
    <w:rsid w:val="00DA3FB2"/>
    <w:rsid w:val="00DA4214"/>
    <w:rsid w:val="00DA46C3"/>
    <w:rsid w:val="00DA5091"/>
    <w:rsid w:val="00DA60F7"/>
    <w:rsid w:val="00DA65C4"/>
    <w:rsid w:val="00DA67FA"/>
    <w:rsid w:val="00DA681E"/>
    <w:rsid w:val="00DA7CC0"/>
    <w:rsid w:val="00DA7F8B"/>
    <w:rsid w:val="00DB09E8"/>
    <w:rsid w:val="00DB2372"/>
    <w:rsid w:val="00DB257B"/>
    <w:rsid w:val="00DB27FB"/>
    <w:rsid w:val="00DB306D"/>
    <w:rsid w:val="00DB3EB2"/>
    <w:rsid w:val="00DB427E"/>
    <w:rsid w:val="00DB473D"/>
    <w:rsid w:val="00DB4B87"/>
    <w:rsid w:val="00DC0265"/>
    <w:rsid w:val="00DC0D65"/>
    <w:rsid w:val="00DC105C"/>
    <w:rsid w:val="00DC1106"/>
    <w:rsid w:val="00DC19CF"/>
    <w:rsid w:val="00DC1BE2"/>
    <w:rsid w:val="00DC2193"/>
    <w:rsid w:val="00DC22F4"/>
    <w:rsid w:val="00DC3C76"/>
    <w:rsid w:val="00DC3FE8"/>
    <w:rsid w:val="00DC4433"/>
    <w:rsid w:val="00DC45E7"/>
    <w:rsid w:val="00DC4B3D"/>
    <w:rsid w:val="00DC50D1"/>
    <w:rsid w:val="00DC54BD"/>
    <w:rsid w:val="00DC5D60"/>
    <w:rsid w:val="00DC5E5A"/>
    <w:rsid w:val="00DC7486"/>
    <w:rsid w:val="00DC7E7F"/>
    <w:rsid w:val="00DD016E"/>
    <w:rsid w:val="00DD02F2"/>
    <w:rsid w:val="00DD096B"/>
    <w:rsid w:val="00DD2C31"/>
    <w:rsid w:val="00DD2E89"/>
    <w:rsid w:val="00DD2FFA"/>
    <w:rsid w:val="00DD404D"/>
    <w:rsid w:val="00DD4297"/>
    <w:rsid w:val="00DD467B"/>
    <w:rsid w:val="00DD480C"/>
    <w:rsid w:val="00DD5F8D"/>
    <w:rsid w:val="00DD61A3"/>
    <w:rsid w:val="00DD662C"/>
    <w:rsid w:val="00DD6972"/>
    <w:rsid w:val="00DD6BAF"/>
    <w:rsid w:val="00DD7686"/>
    <w:rsid w:val="00DE0846"/>
    <w:rsid w:val="00DE09C2"/>
    <w:rsid w:val="00DE0C68"/>
    <w:rsid w:val="00DE14D6"/>
    <w:rsid w:val="00DE18AA"/>
    <w:rsid w:val="00DE1DB5"/>
    <w:rsid w:val="00DE22ED"/>
    <w:rsid w:val="00DE2E34"/>
    <w:rsid w:val="00DE463F"/>
    <w:rsid w:val="00DE4A3C"/>
    <w:rsid w:val="00DE59F5"/>
    <w:rsid w:val="00DE74C3"/>
    <w:rsid w:val="00DE7555"/>
    <w:rsid w:val="00DE7DD3"/>
    <w:rsid w:val="00DE7E91"/>
    <w:rsid w:val="00DF006D"/>
    <w:rsid w:val="00DF06A8"/>
    <w:rsid w:val="00DF0FF1"/>
    <w:rsid w:val="00DF11AD"/>
    <w:rsid w:val="00DF3107"/>
    <w:rsid w:val="00DF3359"/>
    <w:rsid w:val="00DF336B"/>
    <w:rsid w:val="00DF3578"/>
    <w:rsid w:val="00DF3693"/>
    <w:rsid w:val="00DF3B46"/>
    <w:rsid w:val="00DF3F51"/>
    <w:rsid w:val="00DF4541"/>
    <w:rsid w:val="00DF4791"/>
    <w:rsid w:val="00DF5416"/>
    <w:rsid w:val="00DF5432"/>
    <w:rsid w:val="00DF556F"/>
    <w:rsid w:val="00DF5935"/>
    <w:rsid w:val="00DF720B"/>
    <w:rsid w:val="00DF79E3"/>
    <w:rsid w:val="00E003E1"/>
    <w:rsid w:val="00E00577"/>
    <w:rsid w:val="00E00B4F"/>
    <w:rsid w:val="00E0163F"/>
    <w:rsid w:val="00E01CF3"/>
    <w:rsid w:val="00E028A7"/>
    <w:rsid w:val="00E02CDF"/>
    <w:rsid w:val="00E02E8A"/>
    <w:rsid w:val="00E04C0D"/>
    <w:rsid w:val="00E0548C"/>
    <w:rsid w:val="00E06401"/>
    <w:rsid w:val="00E071A9"/>
    <w:rsid w:val="00E07264"/>
    <w:rsid w:val="00E0793F"/>
    <w:rsid w:val="00E07AC6"/>
    <w:rsid w:val="00E07DA3"/>
    <w:rsid w:val="00E07E93"/>
    <w:rsid w:val="00E10993"/>
    <w:rsid w:val="00E11318"/>
    <w:rsid w:val="00E122F3"/>
    <w:rsid w:val="00E12716"/>
    <w:rsid w:val="00E129EE"/>
    <w:rsid w:val="00E12BE6"/>
    <w:rsid w:val="00E13786"/>
    <w:rsid w:val="00E1572A"/>
    <w:rsid w:val="00E1694F"/>
    <w:rsid w:val="00E16EA7"/>
    <w:rsid w:val="00E17093"/>
    <w:rsid w:val="00E17CD0"/>
    <w:rsid w:val="00E17FCD"/>
    <w:rsid w:val="00E2003C"/>
    <w:rsid w:val="00E21178"/>
    <w:rsid w:val="00E2207E"/>
    <w:rsid w:val="00E224D6"/>
    <w:rsid w:val="00E234D0"/>
    <w:rsid w:val="00E24106"/>
    <w:rsid w:val="00E2480D"/>
    <w:rsid w:val="00E24DB1"/>
    <w:rsid w:val="00E27593"/>
    <w:rsid w:val="00E27823"/>
    <w:rsid w:val="00E27F2E"/>
    <w:rsid w:val="00E30929"/>
    <w:rsid w:val="00E30BD7"/>
    <w:rsid w:val="00E31059"/>
    <w:rsid w:val="00E31933"/>
    <w:rsid w:val="00E31D2D"/>
    <w:rsid w:val="00E32395"/>
    <w:rsid w:val="00E330DA"/>
    <w:rsid w:val="00E33830"/>
    <w:rsid w:val="00E33A0B"/>
    <w:rsid w:val="00E349C8"/>
    <w:rsid w:val="00E357D7"/>
    <w:rsid w:val="00E36A40"/>
    <w:rsid w:val="00E378D5"/>
    <w:rsid w:val="00E40FF4"/>
    <w:rsid w:val="00E41750"/>
    <w:rsid w:val="00E42696"/>
    <w:rsid w:val="00E4274D"/>
    <w:rsid w:val="00E43036"/>
    <w:rsid w:val="00E4327F"/>
    <w:rsid w:val="00E44DC4"/>
    <w:rsid w:val="00E509EA"/>
    <w:rsid w:val="00E5155A"/>
    <w:rsid w:val="00E5259B"/>
    <w:rsid w:val="00E52898"/>
    <w:rsid w:val="00E52AB7"/>
    <w:rsid w:val="00E5319B"/>
    <w:rsid w:val="00E53A3D"/>
    <w:rsid w:val="00E544F2"/>
    <w:rsid w:val="00E559F2"/>
    <w:rsid w:val="00E55EF6"/>
    <w:rsid w:val="00E56508"/>
    <w:rsid w:val="00E56B5E"/>
    <w:rsid w:val="00E57BA8"/>
    <w:rsid w:val="00E6044E"/>
    <w:rsid w:val="00E6069C"/>
    <w:rsid w:val="00E61BC6"/>
    <w:rsid w:val="00E62C84"/>
    <w:rsid w:val="00E62F6A"/>
    <w:rsid w:val="00E6374A"/>
    <w:rsid w:val="00E63D73"/>
    <w:rsid w:val="00E655CE"/>
    <w:rsid w:val="00E6574E"/>
    <w:rsid w:val="00E65F89"/>
    <w:rsid w:val="00E660FA"/>
    <w:rsid w:val="00E66149"/>
    <w:rsid w:val="00E6660B"/>
    <w:rsid w:val="00E670D8"/>
    <w:rsid w:val="00E670E4"/>
    <w:rsid w:val="00E6775E"/>
    <w:rsid w:val="00E710EC"/>
    <w:rsid w:val="00E71A68"/>
    <w:rsid w:val="00E71E46"/>
    <w:rsid w:val="00E72D72"/>
    <w:rsid w:val="00E7351B"/>
    <w:rsid w:val="00E73D2F"/>
    <w:rsid w:val="00E74122"/>
    <w:rsid w:val="00E74E03"/>
    <w:rsid w:val="00E75D86"/>
    <w:rsid w:val="00E766F0"/>
    <w:rsid w:val="00E76A47"/>
    <w:rsid w:val="00E772B0"/>
    <w:rsid w:val="00E77D41"/>
    <w:rsid w:val="00E77E3C"/>
    <w:rsid w:val="00E80254"/>
    <w:rsid w:val="00E805B6"/>
    <w:rsid w:val="00E80C9F"/>
    <w:rsid w:val="00E82273"/>
    <w:rsid w:val="00E8325F"/>
    <w:rsid w:val="00E83A12"/>
    <w:rsid w:val="00E841F9"/>
    <w:rsid w:val="00E84309"/>
    <w:rsid w:val="00E84ACD"/>
    <w:rsid w:val="00E854D7"/>
    <w:rsid w:val="00E85874"/>
    <w:rsid w:val="00E858EC"/>
    <w:rsid w:val="00E85AA3"/>
    <w:rsid w:val="00E861C0"/>
    <w:rsid w:val="00E875C1"/>
    <w:rsid w:val="00E877C9"/>
    <w:rsid w:val="00E878B7"/>
    <w:rsid w:val="00E906E1"/>
    <w:rsid w:val="00E92104"/>
    <w:rsid w:val="00E9213D"/>
    <w:rsid w:val="00E9289C"/>
    <w:rsid w:val="00E934B3"/>
    <w:rsid w:val="00E939B7"/>
    <w:rsid w:val="00E957CA"/>
    <w:rsid w:val="00E96F43"/>
    <w:rsid w:val="00E979EE"/>
    <w:rsid w:val="00E97DE7"/>
    <w:rsid w:val="00E97FA8"/>
    <w:rsid w:val="00EA08DC"/>
    <w:rsid w:val="00EA0D07"/>
    <w:rsid w:val="00EA150C"/>
    <w:rsid w:val="00EA281C"/>
    <w:rsid w:val="00EA289B"/>
    <w:rsid w:val="00EA383A"/>
    <w:rsid w:val="00EA4010"/>
    <w:rsid w:val="00EA433C"/>
    <w:rsid w:val="00EA4D36"/>
    <w:rsid w:val="00EA5C21"/>
    <w:rsid w:val="00EA632F"/>
    <w:rsid w:val="00EA6432"/>
    <w:rsid w:val="00EA6E49"/>
    <w:rsid w:val="00EA6F21"/>
    <w:rsid w:val="00EA7A3C"/>
    <w:rsid w:val="00EA7CC2"/>
    <w:rsid w:val="00EB14CD"/>
    <w:rsid w:val="00EB14EE"/>
    <w:rsid w:val="00EB1729"/>
    <w:rsid w:val="00EB1F19"/>
    <w:rsid w:val="00EB222F"/>
    <w:rsid w:val="00EB2477"/>
    <w:rsid w:val="00EB2815"/>
    <w:rsid w:val="00EB2C13"/>
    <w:rsid w:val="00EB408D"/>
    <w:rsid w:val="00EB4E3B"/>
    <w:rsid w:val="00EB5097"/>
    <w:rsid w:val="00EB5238"/>
    <w:rsid w:val="00EB56C8"/>
    <w:rsid w:val="00EB5A2D"/>
    <w:rsid w:val="00EB5DB7"/>
    <w:rsid w:val="00EB6827"/>
    <w:rsid w:val="00EB6C53"/>
    <w:rsid w:val="00EC0018"/>
    <w:rsid w:val="00EC00AD"/>
    <w:rsid w:val="00EC0397"/>
    <w:rsid w:val="00EC0E25"/>
    <w:rsid w:val="00EC1FCF"/>
    <w:rsid w:val="00EC28C3"/>
    <w:rsid w:val="00EC40F4"/>
    <w:rsid w:val="00EC446D"/>
    <w:rsid w:val="00EC4610"/>
    <w:rsid w:val="00EC4740"/>
    <w:rsid w:val="00EC4D05"/>
    <w:rsid w:val="00EC4FBF"/>
    <w:rsid w:val="00EC7A7B"/>
    <w:rsid w:val="00EC7AB4"/>
    <w:rsid w:val="00ED0CC5"/>
    <w:rsid w:val="00ED1C0D"/>
    <w:rsid w:val="00ED1FE6"/>
    <w:rsid w:val="00ED271E"/>
    <w:rsid w:val="00ED2DDD"/>
    <w:rsid w:val="00ED3891"/>
    <w:rsid w:val="00ED3DD4"/>
    <w:rsid w:val="00ED462F"/>
    <w:rsid w:val="00ED46A4"/>
    <w:rsid w:val="00ED524E"/>
    <w:rsid w:val="00ED56B8"/>
    <w:rsid w:val="00ED5BCF"/>
    <w:rsid w:val="00ED6ED5"/>
    <w:rsid w:val="00ED6EDF"/>
    <w:rsid w:val="00ED7A42"/>
    <w:rsid w:val="00EE0ACB"/>
    <w:rsid w:val="00EE119B"/>
    <w:rsid w:val="00EE14AC"/>
    <w:rsid w:val="00EE16B2"/>
    <w:rsid w:val="00EE1F50"/>
    <w:rsid w:val="00EE2B43"/>
    <w:rsid w:val="00EE2CCC"/>
    <w:rsid w:val="00EE2FC0"/>
    <w:rsid w:val="00EE3E59"/>
    <w:rsid w:val="00EE40C9"/>
    <w:rsid w:val="00EE44E4"/>
    <w:rsid w:val="00EE48AF"/>
    <w:rsid w:val="00EE6CCB"/>
    <w:rsid w:val="00EE6E70"/>
    <w:rsid w:val="00EF0834"/>
    <w:rsid w:val="00EF246B"/>
    <w:rsid w:val="00EF3BC6"/>
    <w:rsid w:val="00EF3D2C"/>
    <w:rsid w:val="00EF5141"/>
    <w:rsid w:val="00EF5AF2"/>
    <w:rsid w:val="00EF5E28"/>
    <w:rsid w:val="00EF633B"/>
    <w:rsid w:val="00EF7665"/>
    <w:rsid w:val="00EF76EC"/>
    <w:rsid w:val="00EF7871"/>
    <w:rsid w:val="00F00030"/>
    <w:rsid w:val="00F00169"/>
    <w:rsid w:val="00F01488"/>
    <w:rsid w:val="00F01F36"/>
    <w:rsid w:val="00F023F0"/>
    <w:rsid w:val="00F02430"/>
    <w:rsid w:val="00F03003"/>
    <w:rsid w:val="00F03753"/>
    <w:rsid w:val="00F050F1"/>
    <w:rsid w:val="00F05744"/>
    <w:rsid w:val="00F05CBC"/>
    <w:rsid w:val="00F06A92"/>
    <w:rsid w:val="00F06BF4"/>
    <w:rsid w:val="00F07B54"/>
    <w:rsid w:val="00F10BDD"/>
    <w:rsid w:val="00F115EA"/>
    <w:rsid w:val="00F13F50"/>
    <w:rsid w:val="00F14718"/>
    <w:rsid w:val="00F16606"/>
    <w:rsid w:val="00F16E23"/>
    <w:rsid w:val="00F16FCA"/>
    <w:rsid w:val="00F206CD"/>
    <w:rsid w:val="00F2081C"/>
    <w:rsid w:val="00F21181"/>
    <w:rsid w:val="00F21895"/>
    <w:rsid w:val="00F21C36"/>
    <w:rsid w:val="00F2216C"/>
    <w:rsid w:val="00F22BC7"/>
    <w:rsid w:val="00F22EDB"/>
    <w:rsid w:val="00F23367"/>
    <w:rsid w:val="00F238BB"/>
    <w:rsid w:val="00F24621"/>
    <w:rsid w:val="00F2505D"/>
    <w:rsid w:val="00F253F1"/>
    <w:rsid w:val="00F256F9"/>
    <w:rsid w:val="00F25FDD"/>
    <w:rsid w:val="00F26145"/>
    <w:rsid w:val="00F26926"/>
    <w:rsid w:val="00F26B28"/>
    <w:rsid w:val="00F26E20"/>
    <w:rsid w:val="00F26F0B"/>
    <w:rsid w:val="00F27370"/>
    <w:rsid w:val="00F3232F"/>
    <w:rsid w:val="00F32800"/>
    <w:rsid w:val="00F33176"/>
    <w:rsid w:val="00F336F6"/>
    <w:rsid w:val="00F341F2"/>
    <w:rsid w:val="00F344A3"/>
    <w:rsid w:val="00F3457C"/>
    <w:rsid w:val="00F34EB5"/>
    <w:rsid w:val="00F3629C"/>
    <w:rsid w:val="00F377E7"/>
    <w:rsid w:val="00F404E2"/>
    <w:rsid w:val="00F40970"/>
    <w:rsid w:val="00F409EE"/>
    <w:rsid w:val="00F419E5"/>
    <w:rsid w:val="00F4203B"/>
    <w:rsid w:val="00F4277D"/>
    <w:rsid w:val="00F42AEA"/>
    <w:rsid w:val="00F436E8"/>
    <w:rsid w:val="00F43D0C"/>
    <w:rsid w:val="00F43D0E"/>
    <w:rsid w:val="00F43E81"/>
    <w:rsid w:val="00F44A81"/>
    <w:rsid w:val="00F4507D"/>
    <w:rsid w:val="00F45153"/>
    <w:rsid w:val="00F45183"/>
    <w:rsid w:val="00F45E73"/>
    <w:rsid w:val="00F45EB9"/>
    <w:rsid w:val="00F4679D"/>
    <w:rsid w:val="00F46C09"/>
    <w:rsid w:val="00F46CBC"/>
    <w:rsid w:val="00F47397"/>
    <w:rsid w:val="00F5006E"/>
    <w:rsid w:val="00F503C1"/>
    <w:rsid w:val="00F50555"/>
    <w:rsid w:val="00F50E2B"/>
    <w:rsid w:val="00F50F9A"/>
    <w:rsid w:val="00F5157E"/>
    <w:rsid w:val="00F517C2"/>
    <w:rsid w:val="00F51AA8"/>
    <w:rsid w:val="00F51DAE"/>
    <w:rsid w:val="00F51E82"/>
    <w:rsid w:val="00F51F9E"/>
    <w:rsid w:val="00F521CA"/>
    <w:rsid w:val="00F52A59"/>
    <w:rsid w:val="00F52F23"/>
    <w:rsid w:val="00F54C65"/>
    <w:rsid w:val="00F55263"/>
    <w:rsid w:val="00F5769F"/>
    <w:rsid w:val="00F57732"/>
    <w:rsid w:val="00F57EAB"/>
    <w:rsid w:val="00F609F3"/>
    <w:rsid w:val="00F60BAB"/>
    <w:rsid w:val="00F6174D"/>
    <w:rsid w:val="00F618B9"/>
    <w:rsid w:val="00F61C2D"/>
    <w:rsid w:val="00F6244E"/>
    <w:rsid w:val="00F631F3"/>
    <w:rsid w:val="00F63BEC"/>
    <w:rsid w:val="00F63CE5"/>
    <w:rsid w:val="00F64CB2"/>
    <w:rsid w:val="00F65280"/>
    <w:rsid w:val="00F656FB"/>
    <w:rsid w:val="00F666AD"/>
    <w:rsid w:val="00F66E06"/>
    <w:rsid w:val="00F6724E"/>
    <w:rsid w:val="00F678E1"/>
    <w:rsid w:val="00F67D32"/>
    <w:rsid w:val="00F67ED4"/>
    <w:rsid w:val="00F7036F"/>
    <w:rsid w:val="00F70712"/>
    <w:rsid w:val="00F70777"/>
    <w:rsid w:val="00F707DA"/>
    <w:rsid w:val="00F708B5"/>
    <w:rsid w:val="00F70F5D"/>
    <w:rsid w:val="00F71B7B"/>
    <w:rsid w:val="00F72DD5"/>
    <w:rsid w:val="00F74232"/>
    <w:rsid w:val="00F750CF"/>
    <w:rsid w:val="00F75372"/>
    <w:rsid w:val="00F759B1"/>
    <w:rsid w:val="00F7622D"/>
    <w:rsid w:val="00F76588"/>
    <w:rsid w:val="00F76A40"/>
    <w:rsid w:val="00F76EF0"/>
    <w:rsid w:val="00F76F0E"/>
    <w:rsid w:val="00F77DD0"/>
    <w:rsid w:val="00F77F6B"/>
    <w:rsid w:val="00F80093"/>
    <w:rsid w:val="00F80A9B"/>
    <w:rsid w:val="00F80BF5"/>
    <w:rsid w:val="00F8128D"/>
    <w:rsid w:val="00F81579"/>
    <w:rsid w:val="00F82B91"/>
    <w:rsid w:val="00F82D2C"/>
    <w:rsid w:val="00F82FC5"/>
    <w:rsid w:val="00F83686"/>
    <w:rsid w:val="00F838FB"/>
    <w:rsid w:val="00F83F9D"/>
    <w:rsid w:val="00F845BE"/>
    <w:rsid w:val="00F84728"/>
    <w:rsid w:val="00F853CD"/>
    <w:rsid w:val="00F853E7"/>
    <w:rsid w:val="00F85D49"/>
    <w:rsid w:val="00F86979"/>
    <w:rsid w:val="00F87228"/>
    <w:rsid w:val="00F874B0"/>
    <w:rsid w:val="00F91EAE"/>
    <w:rsid w:val="00F92286"/>
    <w:rsid w:val="00F93617"/>
    <w:rsid w:val="00F93B2B"/>
    <w:rsid w:val="00F944A0"/>
    <w:rsid w:val="00F9458F"/>
    <w:rsid w:val="00F948FA"/>
    <w:rsid w:val="00F94FBE"/>
    <w:rsid w:val="00F952D6"/>
    <w:rsid w:val="00F96CA7"/>
    <w:rsid w:val="00F97454"/>
    <w:rsid w:val="00FA0012"/>
    <w:rsid w:val="00FA03AE"/>
    <w:rsid w:val="00FA2FED"/>
    <w:rsid w:val="00FA35A2"/>
    <w:rsid w:val="00FA40EF"/>
    <w:rsid w:val="00FA48C7"/>
    <w:rsid w:val="00FA4902"/>
    <w:rsid w:val="00FA614C"/>
    <w:rsid w:val="00FA61E2"/>
    <w:rsid w:val="00FA6519"/>
    <w:rsid w:val="00FA69B2"/>
    <w:rsid w:val="00FA6C8F"/>
    <w:rsid w:val="00FA7242"/>
    <w:rsid w:val="00FA747C"/>
    <w:rsid w:val="00FA7E54"/>
    <w:rsid w:val="00FB139E"/>
    <w:rsid w:val="00FB16DE"/>
    <w:rsid w:val="00FB203B"/>
    <w:rsid w:val="00FB22CA"/>
    <w:rsid w:val="00FB389A"/>
    <w:rsid w:val="00FB406B"/>
    <w:rsid w:val="00FB4BE7"/>
    <w:rsid w:val="00FB50AD"/>
    <w:rsid w:val="00FB53C9"/>
    <w:rsid w:val="00FB5936"/>
    <w:rsid w:val="00FB5C12"/>
    <w:rsid w:val="00FB5C29"/>
    <w:rsid w:val="00FB6303"/>
    <w:rsid w:val="00FB7D9F"/>
    <w:rsid w:val="00FB7F5D"/>
    <w:rsid w:val="00FC0A30"/>
    <w:rsid w:val="00FC1D74"/>
    <w:rsid w:val="00FC2964"/>
    <w:rsid w:val="00FC2B3A"/>
    <w:rsid w:val="00FC31DE"/>
    <w:rsid w:val="00FC3353"/>
    <w:rsid w:val="00FC33B3"/>
    <w:rsid w:val="00FC3B1E"/>
    <w:rsid w:val="00FC3B6C"/>
    <w:rsid w:val="00FC3E02"/>
    <w:rsid w:val="00FC3FE5"/>
    <w:rsid w:val="00FC489E"/>
    <w:rsid w:val="00FC567D"/>
    <w:rsid w:val="00FC5A3A"/>
    <w:rsid w:val="00FC5BCE"/>
    <w:rsid w:val="00FC652D"/>
    <w:rsid w:val="00FC72DF"/>
    <w:rsid w:val="00FD0694"/>
    <w:rsid w:val="00FD123D"/>
    <w:rsid w:val="00FD16B9"/>
    <w:rsid w:val="00FD1DD3"/>
    <w:rsid w:val="00FD220B"/>
    <w:rsid w:val="00FD233A"/>
    <w:rsid w:val="00FD2979"/>
    <w:rsid w:val="00FD40BB"/>
    <w:rsid w:val="00FD4213"/>
    <w:rsid w:val="00FD4763"/>
    <w:rsid w:val="00FD542C"/>
    <w:rsid w:val="00FD5CB8"/>
    <w:rsid w:val="00FD5F2B"/>
    <w:rsid w:val="00FD70C8"/>
    <w:rsid w:val="00FD7304"/>
    <w:rsid w:val="00FE0306"/>
    <w:rsid w:val="00FE1322"/>
    <w:rsid w:val="00FE1627"/>
    <w:rsid w:val="00FE319B"/>
    <w:rsid w:val="00FE3219"/>
    <w:rsid w:val="00FE4693"/>
    <w:rsid w:val="00FE4739"/>
    <w:rsid w:val="00FE5557"/>
    <w:rsid w:val="00FE56C3"/>
    <w:rsid w:val="00FE5998"/>
    <w:rsid w:val="00FE5CC6"/>
    <w:rsid w:val="00FE610B"/>
    <w:rsid w:val="00FF04B2"/>
    <w:rsid w:val="00FF16CF"/>
    <w:rsid w:val="00FF2713"/>
    <w:rsid w:val="00FF36DC"/>
    <w:rsid w:val="00FF4202"/>
    <w:rsid w:val="00FF5592"/>
    <w:rsid w:val="00FF5CDB"/>
    <w:rsid w:val="00FF6512"/>
    <w:rsid w:val="00FF6654"/>
    <w:rsid w:val="00FF7090"/>
    <w:rsid w:val="00FF730A"/>
    <w:rsid w:val="00FF7A23"/>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C2D82"/>
  <w15:docId w15:val="{23244ACE-A7CB-4AC9-B121-D23E3F5B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TS] Normal"/>
    <w:qFormat/>
    <w:rsid w:val="007834C5"/>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qFormat/>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semiHidden/>
    <w:unhideWhenUsed/>
    <w:qFormat/>
    <w:rsid w:val="00F67ED4"/>
    <w:pPr>
      <w:keepNext/>
      <w:keepLines/>
      <w:spacing w:before="40"/>
      <w:outlineLvl w:val="3"/>
    </w:pPr>
    <w:rPr>
      <w:rFonts w:asciiTheme="majorHAnsi" w:eastAsiaTheme="majorEastAsia" w:hAnsiTheme="majorHAnsi" w:cstheme="majorBidi"/>
      <w:i/>
      <w:iCs/>
      <w:color w:val="2F5496" w:themeColor="accent1" w:themeShade="BF"/>
      <w:lang w:eastAsia="en-ID"/>
    </w:rPr>
  </w:style>
  <w:style w:type="paragraph" w:styleId="Heading5">
    <w:name w:val="heading 5"/>
    <w:basedOn w:val="Normal"/>
    <w:next w:val="Normal"/>
    <w:link w:val="Heading5Char"/>
    <w:uiPriority w:val="9"/>
    <w:semiHidden/>
    <w:unhideWhenUsed/>
    <w:qFormat/>
    <w:rsid w:val="00F67ED4"/>
    <w:pPr>
      <w:keepNext/>
      <w:keepLines/>
      <w:spacing w:before="220" w:after="40"/>
      <w:outlineLvl w:val="4"/>
    </w:pPr>
    <w:rPr>
      <w:rFonts w:eastAsia="Times New Roman"/>
      <w:b/>
      <w:sz w:val="22"/>
      <w:lang w:eastAsia="en-ID"/>
    </w:rPr>
  </w:style>
  <w:style w:type="paragraph" w:styleId="Heading6">
    <w:name w:val="heading 6"/>
    <w:basedOn w:val="Normal"/>
    <w:next w:val="Normal"/>
    <w:link w:val="Heading6Char"/>
    <w:uiPriority w:val="9"/>
    <w:semiHidden/>
    <w:unhideWhenUsed/>
    <w:qFormat/>
    <w:rsid w:val="00F67ED4"/>
    <w:pPr>
      <w:keepNext/>
      <w:keepLines/>
      <w:spacing w:before="40"/>
      <w:outlineLvl w:val="5"/>
    </w:pPr>
    <w:rPr>
      <w:rFonts w:asciiTheme="majorHAnsi" w:eastAsiaTheme="majorEastAsia" w:hAnsiTheme="majorHAnsi" w:cstheme="majorBidi"/>
      <w:color w:val="1F3763" w:themeColor="accent1" w:themeShade="7F"/>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basedOn w:val="Normal"/>
    <w:next w:val="Normal"/>
    <w:uiPriority w:val="35"/>
    <w:semiHidden/>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8"/>
      </w:numPr>
    </w:pPr>
    <w:rPr>
      <w:rFonts w:ascii="Courier New" w:hAnsi="Courier New"/>
      <w:b w:val="0"/>
      <w:sz w:val="20"/>
    </w:rPr>
  </w:style>
  <w:style w:type="paragraph" w:customStyle="1" w:styleId="Style1">
    <w:name w:val="Style1"/>
    <w:basedOn w:val="STTSAlgoritmaContent"/>
    <w:semiHidden/>
    <w:qFormat/>
    <w:rsid w:val="00EB2C13"/>
    <w:pPr>
      <w:numPr>
        <w:numId w:val="3"/>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4"/>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semiHidden/>
    <w:unhideWhenUsed/>
    <w:rsid w:val="00551AAB"/>
    <w:rPr>
      <w:sz w:val="20"/>
      <w:szCs w:val="20"/>
      <w:lang w:val="x-none" w:eastAsia="x-none"/>
    </w:rPr>
  </w:style>
  <w:style w:type="character" w:customStyle="1" w:styleId="FootnoteTextChar">
    <w:name w:val="Footnote Text Char"/>
    <w:link w:val="FootnoteText"/>
    <w:uiPriority w:val="99"/>
    <w:semiHidden/>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tabs>
        <w:tab w:val="left" w:pos="357"/>
        <w:tab w:val="center" w:pos="6917"/>
        <w:tab w:val="left" w:pos="7655"/>
      </w:tabs>
      <w:spacing w:before="600" w:line="480" w:lineRule="auto"/>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styleId="UnresolvedMention">
    <w:name w:val="Unresolved Mention"/>
    <w:basedOn w:val="DefaultParagraphFont"/>
    <w:uiPriority w:val="99"/>
    <w:semiHidden/>
    <w:unhideWhenUsed/>
    <w:rsid w:val="002D56FF"/>
    <w:rPr>
      <w:color w:val="605E5C"/>
      <w:shd w:val="clear" w:color="auto" w:fill="E1DFDD"/>
    </w:rPr>
  </w:style>
  <w:style w:type="paragraph" w:styleId="ListParagraph">
    <w:name w:val="List Paragraph"/>
    <w:basedOn w:val="Normal"/>
    <w:link w:val="ListParagraphChar"/>
    <w:uiPriority w:val="34"/>
    <w:unhideWhenUsed/>
    <w:qFormat/>
    <w:rsid w:val="001A77DB"/>
    <w:pPr>
      <w:ind w:left="720"/>
      <w:contextualSpacing/>
    </w:pPr>
  </w:style>
  <w:style w:type="paragraph" w:customStyle="1" w:styleId="SegmenProgramv2">
    <w:name w:val="Segmen Program v2"/>
    <w:basedOn w:val="STTSSegmenProgram"/>
    <w:next w:val="STTSSegmenProgramContent"/>
    <w:link w:val="SegmenProgramv2Char"/>
    <w:autoRedefine/>
    <w:qFormat/>
    <w:rsid w:val="008731EB"/>
    <w:pPr>
      <w:jc w:val="left"/>
    </w:pPr>
    <w:rPr>
      <w:rFonts w:ascii="Courier New" w:hAnsi="Courier New"/>
      <w:b w:val="0"/>
      <w:sz w:val="20"/>
    </w:rPr>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rsid w:val="008D08CC"/>
    <w:rPr>
      <w:rFonts w:ascii="Courier New" w:hAnsi="Courier New"/>
      <w:b w:val="0"/>
      <w:sz w:val="24"/>
      <w:szCs w:val="22"/>
    </w:rPr>
  </w:style>
  <w:style w:type="character" w:customStyle="1" w:styleId="SegmenProgramv2Char">
    <w:name w:val="Segmen Program v2 Char"/>
    <w:basedOn w:val="STTSAlgoritmaContentChar"/>
    <w:link w:val="SegmenProgramv2"/>
    <w:rsid w:val="008731EB"/>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 w:type="character" w:customStyle="1" w:styleId="Heading4Char">
    <w:name w:val="Heading 4 Char"/>
    <w:basedOn w:val="DefaultParagraphFont"/>
    <w:link w:val="Heading4"/>
    <w:uiPriority w:val="9"/>
    <w:semiHidden/>
    <w:rsid w:val="00F67ED4"/>
    <w:rPr>
      <w:rFonts w:asciiTheme="majorHAnsi" w:eastAsiaTheme="majorEastAsia" w:hAnsiTheme="majorHAnsi" w:cstheme="majorBidi"/>
      <w:i/>
      <w:iCs/>
      <w:color w:val="2F5496" w:themeColor="accent1" w:themeShade="BF"/>
      <w:sz w:val="24"/>
      <w:szCs w:val="22"/>
      <w:lang w:eastAsia="en-ID"/>
    </w:rPr>
  </w:style>
  <w:style w:type="character" w:customStyle="1" w:styleId="Heading5Char">
    <w:name w:val="Heading 5 Char"/>
    <w:basedOn w:val="DefaultParagraphFont"/>
    <w:link w:val="Heading5"/>
    <w:uiPriority w:val="9"/>
    <w:semiHidden/>
    <w:rsid w:val="00F67ED4"/>
    <w:rPr>
      <w:rFonts w:ascii="Times New Roman" w:eastAsia="Times New Roman" w:hAnsi="Times New Roman"/>
      <w:b/>
      <w:sz w:val="22"/>
      <w:szCs w:val="22"/>
      <w:lang w:eastAsia="en-ID"/>
    </w:rPr>
  </w:style>
  <w:style w:type="character" w:customStyle="1" w:styleId="Heading6Char">
    <w:name w:val="Heading 6 Char"/>
    <w:basedOn w:val="DefaultParagraphFont"/>
    <w:link w:val="Heading6"/>
    <w:uiPriority w:val="9"/>
    <w:semiHidden/>
    <w:rsid w:val="00F67ED4"/>
    <w:rPr>
      <w:rFonts w:asciiTheme="majorHAnsi" w:eastAsiaTheme="majorEastAsia" w:hAnsiTheme="majorHAnsi" w:cstheme="majorBidi"/>
      <w:color w:val="1F3763" w:themeColor="accent1" w:themeShade="7F"/>
      <w:sz w:val="24"/>
      <w:szCs w:val="22"/>
      <w:lang w:eastAsia="en-ID"/>
    </w:rPr>
  </w:style>
  <w:style w:type="paragraph" w:styleId="Title">
    <w:name w:val="Title"/>
    <w:basedOn w:val="Normal"/>
    <w:next w:val="Normal"/>
    <w:link w:val="TitleChar"/>
    <w:uiPriority w:val="10"/>
    <w:qFormat/>
    <w:rsid w:val="00F67ED4"/>
    <w:pPr>
      <w:keepNext/>
      <w:keepLines/>
      <w:spacing w:before="480" w:after="120"/>
    </w:pPr>
    <w:rPr>
      <w:rFonts w:eastAsia="Times New Roman"/>
      <w:b/>
      <w:sz w:val="72"/>
      <w:szCs w:val="72"/>
      <w:lang w:eastAsia="en-ID"/>
    </w:rPr>
  </w:style>
  <w:style w:type="character" w:customStyle="1" w:styleId="TitleChar">
    <w:name w:val="Title Char"/>
    <w:basedOn w:val="DefaultParagraphFont"/>
    <w:link w:val="Title"/>
    <w:uiPriority w:val="10"/>
    <w:rsid w:val="00F67ED4"/>
    <w:rPr>
      <w:rFonts w:ascii="Times New Roman" w:eastAsia="Times New Roman" w:hAnsi="Times New Roman"/>
      <w:b/>
      <w:sz w:val="72"/>
      <w:szCs w:val="72"/>
      <w:lang w:eastAsia="en-ID"/>
    </w:rPr>
  </w:style>
  <w:style w:type="character" w:styleId="CommentReference">
    <w:name w:val="annotation reference"/>
    <w:basedOn w:val="DefaultParagraphFont"/>
    <w:uiPriority w:val="99"/>
    <w:semiHidden/>
    <w:unhideWhenUsed/>
    <w:rsid w:val="00F67ED4"/>
    <w:rPr>
      <w:sz w:val="16"/>
      <w:szCs w:val="16"/>
    </w:rPr>
  </w:style>
  <w:style w:type="paragraph" w:styleId="CommentText">
    <w:name w:val="annotation text"/>
    <w:basedOn w:val="Normal"/>
    <w:link w:val="CommentTextChar"/>
    <w:uiPriority w:val="99"/>
    <w:unhideWhenUsed/>
    <w:rsid w:val="00F67ED4"/>
    <w:pPr>
      <w:spacing w:line="240" w:lineRule="auto"/>
    </w:pPr>
    <w:rPr>
      <w:rFonts w:eastAsia="Times New Roman"/>
      <w:sz w:val="20"/>
      <w:szCs w:val="20"/>
      <w:lang w:eastAsia="en-ID"/>
    </w:rPr>
  </w:style>
  <w:style w:type="character" w:customStyle="1" w:styleId="CommentTextChar">
    <w:name w:val="Comment Text Char"/>
    <w:basedOn w:val="DefaultParagraphFont"/>
    <w:link w:val="CommentText"/>
    <w:uiPriority w:val="99"/>
    <w:rsid w:val="00F67ED4"/>
    <w:rPr>
      <w:rFonts w:ascii="Times New Roman" w:eastAsia="Times New Roman" w:hAnsi="Times New Roman"/>
      <w:lang w:eastAsia="en-ID"/>
    </w:rPr>
  </w:style>
  <w:style w:type="paragraph" w:styleId="CommentSubject">
    <w:name w:val="annotation subject"/>
    <w:basedOn w:val="CommentText"/>
    <w:next w:val="CommentText"/>
    <w:link w:val="CommentSubjectChar"/>
    <w:uiPriority w:val="99"/>
    <w:semiHidden/>
    <w:unhideWhenUsed/>
    <w:rsid w:val="00F67ED4"/>
    <w:rPr>
      <w:b/>
      <w:bCs/>
    </w:rPr>
  </w:style>
  <w:style w:type="character" w:customStyle="1" w:styleId="CommentSubjectChar">
    <w:name w:val="Comment Subject Char"/>
    <w:basedOn w:val="CommentTextChar"/>
    <w:link w:val="CommentSubject"/>
    <w:uiPriority w:val="99"/>
    <w:semiHidden/>
    <w:rsid w:val="00F67ED4"/>
    <w:rPr>
      <w:rFonts w:ascii="Times New Roman" w:eastAsia="Times New Roman" w:hAnsi="Times New Roman"/>
      <w:b/>
      <w:bCs/>
      <w:lang w:eastAsia="en-ID"/>
    </w:rPr>
  </w:style>
  <w:style w:type="character" w:styleId="PlaceholderText">
    <w:name w:val="Placeholder Text"/>
    <w:basedOn w:val="DefaultParagraphFont"/>
    <w:uiPriority w:val="99"/>
    <w:semiHidden/>
    <w:rsid w:val="00F67ED4"/>
    <w:rPr>
      <w:color w:val="808080"/>
    </w:rPr>
  </w:style>
  <w:style w:type="paragraph" w:styleId="Subtitle">
    <w:name w:val="Subtitle"/>
    <w:basedOn w:val="Normal"/>
    <w:next w:val="Normal"/>
    <w:link w:val="SubtitleChar"/>
    <w:uiPriority w:val="11"/>
    <w:qFormat/>
    <w:rsid w:val="00F67ED4"/>
    <w:pPr>
      <w:keepNext/>
      <w:keepLines/>
      <w:spacing w:before="360" w:after="80"/>
    </w:pPr>
    <w:rPr>
      <w:rFonts w:ascii="Georgia" w:eastAsia="Georgia" w:hAnsi="Georgia" w:cs="Georgia"/>
      <w:i/>
      <w:color w:val="666666"/>
      <w:sz w:val="48"/>
      <w:szCs w:val="48"/>
      <w:lang w:eastAsia="en-ID"/>
    </w:rPr>
  </w:style>
  <w:style w:type="character" w:customStyle="1" w:styleId="SubtitleChar">
    <w:name w:val="Subtitle Char"/>
    <w:basedOn w:val="DefaultParagraphFont"/>
    <w:link w:val="Subtitle"/>
    <w:uiPriority w:val="11"/>
    <w:rsid w:val="00F67ED4"/>
    <w:rPr>
      <w:rFonts w:ascii="Georgia" w:eastAsia="Georgia" w:hAnsi="Georgia" w:cs="Georgia"/>
      <w:i/>
      <w:color w:val="666666"/>
      <w:sz w:val="48"/>
      <w:szCs w:val="48"/>
      <w:lang w:eastAsia="en-ID"/>
    </w:rPr>
  </w:style>
  <w:style w:type="paragraph" w:customStyle="1" w:styleId="Judul">
    <w:name w:val="Judul"/>
    <w:basedOn w:val="Normal"/>
    <w:qFormat/>
    <w:rsid w:val="00F67ED4"/>
    <w:pPr>
      <w:ind w:firstLine="0"/>
      <w:jc w:val="center"/>
    </w:pPr>
    <w:rPr>
      <w:rFonts w:ascii="Arial" w:hAnsi="Arial"/>
      <w:b/>
      <w:sz w:val="36"/>
    </w:rPr>
  </w:style>
  <w:style w:type="paragraph" w:customStyle="1" w:styleId="NormalCover">
    <w:name w:val="Normal Cover"/>
    <w:basedOn w:val="Judul"/>
    <w:qFormat/>
    <w:rsid w:val="00F67ED4"/>
    <w:rPr>
      <w:sz w:val="28"/>
      <w:szCs w:val="28"/>
    </w:rPr>
  </w:style>
  <w:style w:type="paragraph" w:customStyle="1" w:styleId="KeteranganCover">
    <w:name w:val="Keterangan Cover"/>
    <w:basedOn w:val="NormalCover"/>
    <w:qFormat/>
    <w:rsid w:val="00F67ED4"/>
    <w:rPr>
      <w:sz w:val="32"/>
    </w:rPr>
  </w:style>
  <w:style w:type="paragraph" w:customStyle="1" w:styleId="NormalPengesahan">
    <w:name w:val="Normal Pengesahan"/>
    <w:basedOn w:val="NormalCover"/>
    <w:qFormat/>
    <w:rsid w:val="00F67ED4"/>
    <w:rPr>
      <w:rFonts w:ascii="Times New Roman" w:hAnsi="Times New Roman"/>
    </w:rPr>
  </w:style>
  <w:style w:type="paragraph" w:customStyle="1" w:styleId="JudulPengesahan">
    <w:name w:val="Judul Pengesahan"/>
    <w:basedOn w:val="NormalPengesahan"/>
    <w:qFormat/>
    <w:rsid w:val="00F67ED4"/>
    <w:rPr>
      <w:sz w:val="36"/>
    </w:rPr>
  </w:style>
  <w:style w:type="paragraph" w:customStyle="1" w:styleId="KeteranganPengesahan">
    <w:name w:val="Keterangan Pengesahan"/>
    <w:basedOn w:val="NormalPengesahan"/>
    <w:qFormat/>
    <w:rsid w:val="00F67ED4"/>
    <w:rPr>
      <w:sz w:val="24"/>
    </w:rPr>
  </w:style>
  <w:style w:type="paragraph" w:customStyle="1" w:styleId="JudulBab">
    <w:name w:val="Judul Bab"/>
    <w:basedOn w:val="NormalPengesahan"/>
    <w:qFormat/>
    <w:rsid w:val="00F67ED4"/>
    <w:rPr>
      <w:sz w:val="32"/>
    </w:rPr>
  </w:style>
  <w:style w:type="paragraph" w:customStyle="1" w:styleId="NormalAbstrak">
    <w:name w:val="Normal Abstrak"/>
    <w:basedOn w:val="JudulBab"/>
    <w:qFormat/>
    <w:rsid w:val="00F67ED4"/>
    <w:pPr>
      <w:spacing w:line="240" w:lineRule="auto"/>
      <w:ind w:firstLine="720"/>
      <w:jc w:val="both"/>
    </w:pPr>
    <w:rPr>
      <w:b w:val="0"/>
      <w:sz w:val="24"/>
    </w:rPr>
  </w:style>
  <w:style w:type="paragraph" w:customStyle="1" w:styleId="NormalFooter">
    <w:name w:val="Normal Footer"/>
    <w:basedOn w:val="Footer"/>
    <w:qFormat/>
    <w:rsid w:val="00F67ED4"/>
    <w:pPr>
      <w:spacing w:line="240" w:lineRule="auto"/>
      <w:ind w:firstLine="0"/>
      <w:jc w:val="center"/>
    </w:pPr>
  </w:style>
  <w:style w:type="paragraph" w:customStyle="1" w:styleId="KeteranganKataPengantar">
    <w:name w:val="Keterangan Kata Pengantar"/>
    <w:basedOn w:val="Normal"/>
    <w:qFormat/>
    <w:rsid w:val="00F67ED4"/>
    <w:pPr>
      <w:ind w:firstLine="0"/>
      <w:jc w:val="right"/>
    </w:pPr>
  </w:style>
  <w:style w:type="paragraph" w:customStyle="1" w:styleId="NormalDaftarIsi">
    <w:name w:val="Normal Daftar Isi"/>
    <w:basedOn w:val="Normal"/>
    <w:qFormat/>
    <w:rsid w:val="00F67ED4"/>
    <w:pPr>
      <w:ind w:firstLine="0"/>
    </w:pPr>
  </w:style>
  <w:style w:type="paragraph" w:customStyle="1" w:styleId="KeteranganDaftarIsi">
    <w:name w:val="Keterangan Daftar Isi"/>
    <w:basedOn w:val="NormalDaftarIsi"/>
    <w:qFormat/>
    <w:rsid w:val="00F67ED4"/>
    <w:pPr>
      <w:jc w:val="right"/>
    </w:pPr>
    <w:rPr>
      <w:b/>
    </w:rPr>
  </w:style>
  <w:style w:type="paragraph" w:customStyle="1" w:styleId="JudulSubBab">
    <w:name w:val="Judul Sub Bab"/>
    <w:basedOn w:val="NormalDaftarIsi"/>
    <w:qFormat/>
    <w:rsid w:val="00721D8F"/>
    <w:pPr>
      <w:outlineLvl w:val="1"/>
    </w:pPr>
    <w:rPr>
      <w:b/>
      <w:sz w:val="28"/>
    </w:rPr>
  </w:style>
  <w:style w:type="paragraph" w:customStyle="1" w:styleId="KeteranganDaftar">
    <w:name w:val="Keterangan Daftar"/>
    <w:basedOn w:val="KeteranganDaftarIsi"/>
    <w:qFormat/>
    <w:rsid w:val="00F67ED4"/>
    <w:pPr>
      <w:jc w:val="both"/>
    </w:pPr>
  </w:style>
  <w:style w:type="paragraph" w:customStyle="1" w:styleId="Gambar">
    <w:name w:val="Gambar"/>
    <w:basedOn w:val="Normal"/>
    <w:qFormat/>
    <w:rsid w:val="00F67ED4"/>
    <w:pPr>
      <w:spacing w:line="240" w:lineRule="auto"/>
      <w:ind w:firstLine="0"/>
      <w:jc w:val="center"/>
    </w:pPr>
    <w:rPr>
      <w:b/>
    </w:rPr>
  </w:style>
  <w:style w:type="paragraph" w:customStyle="1" w:styleId="Tabel">
    <w:name w:val="Tabel"/>
    <w:basedOn w:val="Normal"/>
    <w:qFormat/>
    <w:rsid w:val="00F67ED4"/>
    <w:pPr>
      <w:spacing w:line="240" w:lineRule="auto"/>
      <w:ind w:firstLine="0"/>
      <w:jc w:val="center"/>
    </w:pPr>
    <w:rPr>
      <w:b/>
    </w:rPr>
  </w:style>
  <w:style w:type="paragraph" w:customStyle="1" w:styleId="TabelHeader">
    <w:name w:val="Tabel Header"/>
    <w:basedOn w:val="Tabel"/>
    <w:qFormat/>
    <w:rsid w:val="00F67ED4"/>
    <w:rPr>
      <w:sz w:val="22"/>
    </w:rPr>
  </w:style>
  <w:style w:type="paragraph" w:customStyle="1" w:styleId="TabelContent">
    <w:name w:val="Tabel Content"/>
    <w:basedOn w:val="Tabel"/>
    <w:autoRedefine/>
    <w:qFormat/>
    <w:rsid w:val="000B37AF"/>
    <w:pPr>
      <w:jc w:val="left"/>
    </w:pPr>
    <w:rPr>
      <w:b w:val="0"/>
    </w:rPr>
  </w:style>
  <w:style w:type="paragraph" w:customStyle="1" w:styleId="Algoritma">
    <w:name w:val="Algoritma"/>
    <w:basedOn w:val="Normal"/>
    <w:link w:val="AlgoritmaChar"/>
    <w:qFormat/>
    <w:rsid w:val="00F67ED4"/>
    <w:pPr>
      <w:spacing w:line="240" w:lineRule="auto"/>
      <w:ind w:firstLine="0"/>
    </w:pPr>
    <w:rPr>
      <w:b/>
    </w:rPr>
  </w:style>
  <w:style w:type="paragraph" w:customStyle="1" w:styleId="SegemenProgramContent2">
    <w:name w:val="Segemen Program Content 2"/>
    <w:basedOn w:val="STTSSegmenProgram"/>
    <w:next w:val="STTSSegmenProgramContent"/>
    <w:link w:val="SegemenProgramContent2Char"/>
    <w:autoRedefine/>
    <w:qFormat/>
    <w:rsid w:val="008731EB"/>
    <w:pPr>
      <w:ind w:left="357"/>
      <w:jc w:val="left"/>
    </w:pPr>
    <w:rPr>
      <w:rFonts w:ascii="Courier New" w:hAnsi="Courier New"/>
      <w:b w:val="0"/>
      <w:sz w:val="20"/>
    </w:rPr>
  </w:style>
  <w:style w:type="paragraph" w:customStyle="1" w:styleId="Rumus">
    <w:name w:val="Rumus"/>
    <w:basedOn w:val="Normal"/>
    <w:qFormat/>
    <w:rsid w:val="00F67ED4"/>
    <w:pPr>
      <w:tabs>
        <w:tab w:val="left" w:pos="2552"/>
        <w:tab w:val="right" w:leader="dot" w:pos="7655"/>
      </w:tabs>
    </w:pPr>
  </w:style>
  <w:style w:type="paragraph" w:customStyle="1" w:styleId="SegmenProgram">
    <w:name w:val="Segmen Program"/>
    <w:basedOn w:val="Normal"/>
    <w:qFormat/>
    <w:rsid w:val="00F67ED4"/>
    <w:pPr>
      <w:spacing w:line="240" w:lineRule="auto"/>
      <w:ind w:firstLine="0"/>
    </w:pPr>
    <w:rPr>
      <w:b/>
    </w:rPr>
  </w:style>
  <w:style w:type="paragraph" w:customStyle="1" w:styleId="SegmenProgramContent">
    <w:name w:val="Segmen Program Content"/>
    <w:basedOn w:val="SegmenProgram"/>
    <w:autoRedefine/>
    <w:qFormat/>
    <w:rsid w:val="002244FE"/>
    <w:pPr>
      <w:spacing w:line="360" w:lineRule="auto"/>
      <w:jc w:val="left"/>
    </w:pPr>
    <w:rPr>
      <w:rFonts w:ascii="Courier New" w:hAnsi="Courier New"/>
      <w:b w:val="0"/>
      <w:sz w:val="20"/>
    </w:rPr>
  </w:style>
  <w:style w:type="paragraph" w:customStyle="1" w:styleId="DaftarPustakaNormal">
    <w:name w:val="Daftar Pustaka Normal"/>
    <w:basedOn w:val="NormalDaftarIsi"/>
    <w:qFormat/>
    <w:rsid w:val="00F67ED4"/>
    <w:pPr>
      <w:spacing w:line="240" w:lineRule="auto"/>
      <w:jc w:val="left"/>
    </w:pPr>
  </w:style>
  <w:style w:type="paragraph" w:customStyle="1" w:styleId="DaftarPustakaJudulArtikel">
    <w:name w:val="Daftar Pustaka Judul Artikel"/>
    <w:basedOn w:val="DaftarPustakaNormal"/>
    <w:qFormat/>
    <w:rsid w:val="00F67ED4"/>
  </w:style>
  <w:style w:type="paragraph" w:customStyle="1" w:styleId="KutipanKurang5Baris">
    <w:name w:val="Kutipan Kurang 5 Baris"/>
    <w:basedOn w:val="Normal"/>
    <w:qFormat/>
    <w:rsid w:val="00F67ED4"/>
  </w:style>
  <w:style w:type="paragraph" w:customStyle="1" w:styleId="KutipanLebih5Baris">
    <w:name w:val="Kutipan Lebih 5 Baris"/>
    <w:basedOn w:val="Normal"/>
    <w:qFormat/>
    <w:rsid w:val="00F67ED4"/>
    <w:pPr>
      <w:spacing w:line="240" w:lineRule="auto"/>
      <w:ind w:left="720" w:right="720" w:firstLine="0"/>
    </w:pPr>
  </w:style>
  <w:style w:type="paragraph" w:customStyle="1" w:styleId="KutipanLebih5BarisMultiParagraf">
    <w:name w:val="Kutipan Lebih 5 Baris Multi Paragraf"/>
    <w:basedOn w:val="KutipanLebih5Baris"/>
    <w:qFormat/>
    <w:rsid w:val="00F67ED4"/>
  </w:style>
  <w:style w:type="paragraph" w:customStyle="1" w:styleId="Footnote">
    <w:name w:val="Footnote"/>
    <w:basedOn w:val="FootnoteText"/>
    <w:qFormat/>
    <w:rsid w:val="00F67ED4"/>
    <w:pPr>
      <w:spacing w:line="240" w:lineRule="auto"/>
    </w:pPr>
  </w:style>
  <w:style w:type="paragraph" w:customStyle="1" w:styleId="KeteranganPengesahanNamaDosen">
    <w:name w:val="Keterangan Pengesahan Nama Dosen"/>
    <w:basedOn w:val="KeteranganPengesahan"/>
    <w:qFormat/>
    <w:rsid w:val="00F67ED4"/>
    <w:pPr>
      <w:jc w:val="both"/>
    </w:pPr>
  </w:style>
  <w:style w:type="paragraph" w:customStyle="1" w:styleId="KeteranganPengesahanNamaDosenList">
    <w:name w:val="Keterangan Pengesahan Nama Dosen List"/>
    <w:basedOn w:val="KeteranganPengesahanNamaDosen"/>
    <w:qFormat/>
    <w:rsid w:val="00F67ED4"/>
    <w:pPr>
      <w:tabs>
        <w:tab w:val="left" w:pos="357"/>
        <w:tab w:val="center" w:pos="6917"/>
        <w:tab w:val="left" w:pos="7655"/>
      </w:tabs>
      <w:spacing w:before="600" w:line="480" w:lineRule="auto"/>
      <w:ind w:left="714" w:hanging="357"/>
    </w:pPr>
    <w:rPr>
      <w:b w:val="0"/>
    </w:rPr>
  </w:style>
  <w:style w:type="paragraph" w:customStyle="1" w:styleId="PenulisSuratPernyataan">
    <w:name w:val="Penulis Surat Pernyataan"/>
    <w:basedOn w:val="NormalAbstrak"/>
    <w:qFormat/>
    <w:rsid w:val="00F67ED4"/>
    <w:pPr>
      <w:ind w:left="5103" w:firstLine="0"/>
    </w:pPr>
    <w:rPr>
      <w:b/>
      <w:u w:val="single"/>
    </w:rPr>
  </w:style>
  <w:style w:type="character" w:customStyle="1" w:styleId="AlgoritmaChar">
    <w:name w:val="Algoritma Char"/>
    <w:basedOn w:val="DefaultParagraphFont"/>
    <w:link w:val="Algoritma"/>
    <w:rsid w:val="00F67ED4"/>
    <w:rPr>
      <w:rFonts w:ascii="Times New Roman" w:hAnsi="Times New Roman"/>
      <w:b/>
      <w:sz w:val="24"/>
      <w:szCs w:val="22"/>
    </w:rPr>
  </w:style>
  <w:style w:type="character" w:customStyle="1" w:styleId="SegemenProgramContent2Char">
    <w:name w:val="Segemen Program Content 2 Char"/>
    <w:basedOn w:val="AlgoritmaChar"/>
    <w:link w:val="SegemenProgramContent2"/>
    <w:rsid w:val="008731EB"/>
    <w:rPr>
      <w:rFonts w:ascii="Courier New" w:hAnsi="Courier New"/>
      <w:b w:val="0"/>
      <w:sz w:val="24"/>
      <w:szCs w:val="22"/>
    </w:rPr>
  </w:style>
  <w:style w:type="character" w:styleId="FollowedHyperlink">
    <w:name w:val="FollowedHyperlink"/>
    <w:basedOn w:val="DefaultParagraphFont"/>
    <w:uiPriority w:val="99"/>
    <w:semiHidden/>
    <w:unhideWhenUsed/>
    <w:rsid w:val="00F67ED4"/>
    <w:rPr>
      <w:color w:val="954F72" w:themeColor="followedHyperlink"/>
      <w:u w:val="single"/>
    </w:rPr>
  </w:style>
  <w:style w:type="table" w:styleId="GridTable1Light">
    <w:name w:val="Grid Table 1 Light"/>
    <w:basedOn w:val="TableNormal"/>
    <w:uiPriority w:val="46"/>
    <w:rsid w:val="00F67E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F67E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F67E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DaftarIsi"/>
    <w:next w:val="Normal"/>
    <w:autoRedefine/>
    <w:uiPriority w:val="39"/>
    <w:unhideWhenUsed/>
    <w:rsid w:val="00F656FB"/>
    <w:pPr>
      <w:tabs>
        <w:tab w:val="left" w:pos="709"/>
        <w:tab w:val="left" w:leader="dot" w:pos="7230"/>
        <w:tab w:val="right" w:pos="7938"/>
      </w:tabs>
    </w:pPr>
    <w:rPr>
      <w:noProof/>
      <w:lang w:val="id-ID"/>
    </w:rPr>
  </w:style>
  <w:style w:type="paragraph" w:styleId="TOC2">
    <w:name w:val="toc 2"/>
    <w:basedOn w:val="Normal"/>
    <w:next w:val="Normal"/>
    <w:autoRedefine/>
    <w:uiPriority w:val="39"/>
    <w:unhideWhenUsed/>
    <w:rsid w:val="00D310AB"/>
    <w:pPr>
      <w:tabs>
        <w:tab w:val="left" w:pos="992"/>
        <w:tab w:val="left" w:pos="1559"/>
        <w:tab w:val="left" w:pos="2268"/>
        <w:tab w:val="left" w:pos="3261"/>
        <w:tab w:val="left" w:leader="dot" w:pos="7230"/>
        <w:tab w:val="right" w:pos="7938"/>
      </w:tabs>
      <w:ind w:firstLine="0"/>
    </w:pPr>
  </w:style>
  <w:style w:type="paragraph" w:styleId="TOC3">
    <w:name w:val="toc 3"/>
    <w:basedOn w:val="Normal"/>
    <w:next w:val="Normal"/>
    <w:autoRedefine/>
    <w:uiPriority w:val="39"/>
    <w:unhideWhenUsed/>
    <w:rsid w:val="009A371D"/>
    <w:pPr>
      <w:spacing w:after="100" w:line="259" w:lineRule="auto"/>
      <w:ind w:left="440" w:firstLine="0"/>
      <w:jc w:val="left"/>
    </w:pPr>
    <w:rPr>
      <w:rFonts w:asciiTheme="minorHAnsi" w:eastAsiaTheme="minorEastAsia" w:hAnsiTheme="minorHAnsi" w:cstheme="minorBidi"/>
      <w:sz w:val="22"/>
    </w:rPr>
  </w:style>
  <w:style w:type="paragraph" w:styleId="TOC4">
    <w:name w:val="toc 4"/>
    <w:basedOn w:val="Normal"/>
    <w:next w:val="Normal"/>
    <w:autoRedefine/>
    <w:uiPriority w:val="39"/>
    <w:unhideWhenUsed/>
    <w:rsid w:val="009A371D"/>
    <w:pPr>
      <w:spacing w:after="100" w:line="259" w:lineRule="auto"/>
      <w:ind w:left="660" w:firstLine="0"/>
      <w:jc w:val="left"/>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9A371D"/>
    <w:pPr>
      <w:spacing w:after="100" w:line="259" w:lineRule="auto"/>
      <w:ind w:left="880" w:firstLine="0"/>
      <w:jc w:val="left"/>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9A371D"/>
    <w:pPr>
      <w:spacing w:after="100" w:line="259" w:lineRule="auto"/>
      <w:ind w:left="1100" w:firstLine="0"/>
      <w:jc w:val="left"/>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9A371D"/>
    <w:pPr>
      <w:spacing w:after="100" w:line="259" w:lineRule="auto"/>
      <w:ind w:left="1320" w:firstLine="0"/>
      <w:jc w:val="left"/>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9A371D"/>
    <w:pPr>
      <w:spacing w:after="100" w:line="259" w:lineRule="auto"/>
      <w:ind w:left="1540" w:firstLine="0"/>
      <w:jc w:val="left"/>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9A371D"/>
    <w:pPr>
      <w:spacing w:after="100" w:line="259" w:lineRule="auto"/>
      <w:ind w:left="1760" w:firstLine="0"/>
      <w:jc w:val="left"/>
    </w:pPr>
    <w:rPr>
      <w:rFonts w:asciiTheme="minorHAnsi" w:eastAsiaTheme="minorEastAsia" w:hAnsiTheme="minorHAnsi" w:cstheme="minorBidi"/>
      <w:sz w:val="22"/>
    </w:rPr>
  </w:style>
  <w:style w:type="table" w:customStyle="1" w:styleId="TableGrid1">
    <w:name w:val="Table Grid1"/>
    <w:basedOn w:val="TableNormal"/>
    <w:next w:val="TableGrid"/>
    <w:uiPriority w:val="39"/>
    <w:rsid w:val="00B1576C"/>
    <w:pPr>
      <w:jc w:val="both"/>
    </w:pPr>
    <w:rPr>
      <w:rFonts w:asciiTheme="minorHAnsi" w:eastAsiaTheme="minorEastAsia" w:hAnsiTheme="minorHAnsi" w:cstheme="minorBidi"/>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37AA2"/>
    <w:pPr>
      <w:spacing w:line="240" w:lineRule="auto"/>
    </w:pPr>
    <w:rPr>
      <w:sz w:val="20"/>
      <w:szCs w:val="20"/>
    </w:rPr>
  </w:style>
  <w:style w:type="character" w:customStyle="1" w:styleId="EndnoteTextChar">
    <w:name w:val="Endnote Text Char"/>
    <w:basedOn w:val="DefaultParagraphFont"/>
    <w:link w:val="EndnoteText"/>
    <w:uiPriority w:val="99"/>
    <w:semiHidden/>
    <w:rsid w:val="00A37AA2"/>
    <w:rPr>
      <w:rFonts w:ascii="Times New Roman" w:hAnsi="Times New Roman"/>
    </w:rPr>
  </w:style>
  <w:style w:type="character" w:styleId="EndnoteReference">
    <w:name w:val="endnote reference"/>
    <w:basedOn w:val="DefaultParagraphFont"/>
    <w:uiPriority w:val="99"/>
    <w:semiHidden/>
    <w:unhideWhenUsed/>
    <w:rsid w:val="00A37AA2"/>
    <w:rPr>
      <w:vertAlign w:val="superscript"/>
    </w:rPr>
  </w:style>
  <w:style w:type="character" w:customStyle="1" w:styleId="ListParagraphChar">
    <w:name w:val="List Paragraph Char"/>
    <w:basedOn w:val="DefaultParagraphFont"/>
    <w:link w:val="ListParagraph"/>
    <w:uiPriority w:val="34"/>
    <w:locked/>
    <w:rsid w:val="00E0548C"/>
    <w:rPr>
      <w:rFonts w:ascii="Times New Roman" w:hAnsi="Times New Roman"/>
      <w:sz w:val="24"/>
      <w:szCs w:val="22"/>
    </w:rPr>
  </w:style>
  <w:style w:type="character" w:styleId="LineNumber">
    <w:name w:val="line number"/>
    <w:basedOn w:val="DefaultParagraphFont"/>
    <w:uiPriority w:val="99"/>
    <w:semiHidden/>
    <w:unhideWhenUsed/>
    <w:rsid w:val="006F1D16"/>
  </w:style>
  <w:style w:type="paragraph" w:styleId="ListBullet">
    <w:name w:val="List Bullet"/>
    <w:basedOn w:val="Normal"/>
    <w:uiPriority w:val="99"/>
    <w:unhideWhenUsed/>
    <w:rsid w:val="00453EA7"/>
    <w:pPr>
      <w:numPr>
        <w:numId w:val="13"/>
      </w:numPr>
      <w:contextualSpacing/>
    </w:pPr>
  </w:style>
  <w:style w:type="paragraph" w:styleId="NormalWeb">
    <w:name w:val="Normal (Web)"/>
    <w:basedOn w:val="Normal"/>
    <w:uiPriority w:val="99"/>
    <w:semiHidden/>
    <w:unhideWhenUsed/>
    <w:rsid w:val="002B25B8"/>
    <w:rPr>
      <w:szCs w:val="24"/>
    </w:rPr>
  </w:style>
  <w:style w:type="paragraph" w:customStyle="1" w:styleId="GambarLampiran">
    <w:name w:val="Gambar Lampiran"/>
    <w:basedOn w:val="STTSGambar"/>
    <w:link w:val="GambarLampiranChar"/>
    <w:qFormat/>
    <w:rsid w:val="00872C15"/>
  </w:style>
  <w:style w:type="character" w:customStyle="1" w:styleId="GambarLampiranChar">
    <w:name w:val="Gambar Lampiran Char"/>
    <w:basedOn w:val="DefaultParagraphFont"/>
    <w:link w:val="GambarLampiran"/>
    <w:rsid w:val="00872C15"/>
    <w:rPr>
      <w:rFonts w:ascii="Times New Roman" w:hAnsi="Times New Roman"/>
      <w:b/>
      <w:sz w:val="24"/>
      <w:szCs w:val="22"/>
    </w:rPr>
  </w:style>
  <w:style w:type="paragraph" w:styleId="Revision">
    <w:name w:val="Revision"/>
    <w:hidden/>
    <w:uiPriority w:val="99"/>
    <w:semiHidden/>
    <w:rsid w:val="00A5605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Sync\G-Project\TA\documents\tugas%20akhir\buku_v0\%5bTEMPLATE%5d%20BUKU%20TA%20-%20T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A2A479-618C-40E5-995A-CE89A15B6F44}">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
    <b:Tag>Gro18</b:Tag>
    <b:SourceType>Book</b:SourceType>
    <b:Guid>{91244FAD-9E02-4854-B6ED-A11D3A5916B1}</b:Guid>
    <b:Author>
      <b:Author>
        <b:NameList>
          <b:Person>
            <b:Last>Groover</b:Last>
            <b:First>M.P.</b:First>
          </b:Person>
        </b:NameList>
      </b:Author>
    </b:Author>
    <b:Title>Automation, Production Systems, and Computer Integrated Manufacturing </b:Title>
    <b:Year>2018</b:Year>
    <b:Publisher>Pearson Education</b:Publisher>
    <b:RefOrder>3</b:RefOrder>
  </b:Source>
  <b:Source>
    <b:Tag>Smi21</b:Tag>
    <b:SourceType>Book</b:SourceType>
    <b:Guid>{CF04AD39-9DD0-4EDF-8EEC-94965CE12ED2}</b:Guid>
    <b:Author>
      <b:Author>
        <b:NameList>
          <b:Person>
            <b:Last>Napoli</b:Last>
            <b:First>M.</b:First>
          </b:Person>
        </b:NameList>
      </b:Author>
    </b:Author>
    <b:Title>Beginning Flutter: A Hands-On Guide to App Development</b:Title>
    <b:Year>2020</b:Year>
    <b:Publisher>John Wiley &amp; Sons, Inc</b:Publisher>
    <b:RefOrder>2</b:RefOrder>
  </b:Source>
  <b:Source>
    <b:Tag>Bie20</b:Tag>
    <b:SourceType>Book</b:SourceType>
    <b:Guid>{F58776E3-363F-4DCC-A1F3-0A3AB77BB5D0}</b:Guid>
    <b:Author>
      <b:Author>
        <b:NameList>
          <b:Person>
            <b:Last>Biessek</b:Last>
            <b:First>A.</b:First>
          </b:Person>
        </b:NameList>
      </b:Author>
    </b:Author>
    <b:Title>Flutter for Beginners: An Introductory guide to building cross-platform mobile applications with Flutter and Dart 2</b:Title>
    <b:Year>2020</b:Year>
    <b:Publisher>Packt Publishing</b:Publisher>
    <b:RefOrder>3</b:RefOrder>
  </b:Source>
  <b:Source>
    <b:Tag>Fir23</b:Tag>
    <b:SourceType>DocumentFromInternetSite</b:SourceType>
    <b:Guid>{A584539E-6782-4711-BE80-6463C562E6FF}</b:Guid>
    <b:Title>Firebase Authentication</b:Title>
    <b:Year>2023</b:Year>
    <b:InternetSiteTitle>Firebase</b:InternetSiteTitle>
    <b:Month>07</b:Month>
    <b:Day>12</b:Day>
    <b:URL>https://firebase.google.com/docs/auth?hl=id</b:URL>
    <b:RefOrder>4</b:RefOrder>
  </b:Source>
  <b:Source>
    <b:Tag>Fir231</b:Tag>
    <b:SourceType>DocumentFromInternetSite</b:SourceType>
    <b:Guid>{1B4E28D6-FC4D-48ED-9DBA-19674388FB68}</b:Guid>
    <b:Title>Firestore</b:Title>
    <b:InternetSiteTitle>Firebase</b:InternetSiteTitle>
    <b:Year>2023</b:Year>
    <b:Month>07</b:Month>
    <b:Day>12</b:Day>
    <b:URL>https://firebase.google.com/docs/firestore?hl=id</b:URL>
    <b:RefOrder>5</b:RefOrder>
  </b:Source>
  <b:Source>
    <b:Tag>Fow12</b:Tag>
    <b:SourceType>Book</b:SourceType>
    <b:Guid>{0E9E7DCD-1717-4371-8F7D-36608386B147}</b:Guid>
    <b:Author>
      <b:Author>
        <b:NameList>
          <b:Person>
            <b:Last>Fowler</b:Last>
            <b:First>M.</b:First>
          </b:Person>
        </b:NameList>
      </b:Author>
    </b:Author>
    <b:Title>NoSQL Distilled</b:Title>
    <b:Year>2012</b:Year>
    <b:Publisher>O'Reilly Media</b:Publisher>
    <b:RefOrder>6</b:RefOrder>
  </b:Source>
</b:Sources>
</file>

<file path=customXml/itemProps1.xml><?xml version="1.0" encoding="utf-8"?>
<ds:datastoreItem xmlns:ds="http://schemas.openxmlformats.org/officeDocument/2006/customXml" ds:itemID="{356C66E2-BF88-4A9E-8365-819B3C23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BUKU TA - TESIS.dotx</Template>
  <TotalTime>11635</TotalTime>
  <Pages>56</Pages>
  <Words>14807</Words>
  <Characters>84400</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Linggo</dc:creator>
  <cp:lastModifiedBy>Ivan Linhart</cp:lastModifiedBy>
  <cp:revision>98</cp:revision>
  <cp:lastPrinted>2024-06-25T13:26:00Z</cp:lastPrinted>
  <dcterms:created xsi:type="dcterms:W3CDTF">2025-04-18T23:35:00Z</dcterms:created>
  <dcterms:modified xsi:type="dcterms:W3CDTF">2025-12-02T16:29:00Z</dcterms:modified>
</cp:coreProperties>
</file>