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B33A64" w14:textId="29DC31E1" w:rsidR="009D1535" w:rsidRDefault="00651890" w:rsidP="00165D7D">
      <w:pPr>
        <w:pStyle w:val="STTSJudulBab"/>
      </w:pPr>
      <w:r>
        <w:t>BAB V</w:t>
      </w:r>
    </w:p>
    <w:p w14:paraId="0DD3C840" w14:textId="77777777" w:rsidR="00165D7D" w:rsidRDefault="00430DB3" w:rsidP="00165D7D">
      <w:pPr>
        <w:pStyle w:val="STTSJudulBab"/>
      </w:pPr>
      <w:r>
        <w:t>IMPLEMENTASI</w:t>
      </w:r>
    </w:p>
    <w:p w14:paraId="10B60264" w14:textId="77777777" w:rsidR="00165D7D" w:rsidRDefault="00165D7D" w:rsidP="00165D7D">
      <w:pPr>
        <w:pStyle w:val="STTSJudulBab"/>
      </w:pPr>
    </w:p>
    <w:p w14:paraId="31866037" w14:textId="77777777" w:rsidR="00165D7D" w:rsidRPr="00B3728E" w:rsidRDefault="00430DB3" w:rsidP="00165D7D">
      <w:pPr>
        <w:rPr>
          <w:lang w:val="de-DE"/>
        </w:rPr>
      </w:pPr>
      <w:r w:rsidRPr="00430DB3">
        <w:t xml:space="preserve">Bab ini menyajikan beberapa bagian kode penting yang digunakan dalam pengembangan website tugas akhir ini. </w:t>
      </w:r>
      <w:r w:rsidRPr="00B3728E">
        <w:rPr>
          <w:lang w:val="de-DE"/>
        </w:rPr>
        <w:t xml:space="preserve">Setiap potongan kode yang ditampilkan akan disertai dengan penjelasan mengenai cara kerjanya. </w:t>
      </w:r>
      <w:r w:rsidRPr="00430DB3">
        <w:t xml:space="preserve">Potongan kode tersebut mencakup proses pengecekan data, penambahan data, perubahan data, penghapusan data, serta menampilkan data. </w:t>
      </w:r>
      <w:r w:rsidRPr="00B3728E">
        <w:rPr>
          <w:lang w:val="de-DE"/>
        </w:rPr>
        <w:t>Berikut adalah potongan kode beserta implementasinya, yang akan dijelaskan dalam beberapa subbab.</w:t>
      </w:r>
    </w:p>
    <w:p w14:paraId="0B25E611" w14:textId="77777777" w:rsidR="009B6697" w:rsidRPr="00B3728E" w:rsidRDefault="009B6697" w:rsidP="00165D7D">
      <w:pPr>
        <w:rPr>
          <w:lang w:val="de-DE"/>
        </w:rPr>
      </w:pPr>
    </w:p>
    <w:p w14:paraId="47F7C39C" w14:textId="42DF7BE3" w:rsidR="009B6697" w:rsidRPr="00100A1B" w:rsidRDefault="00494792" w:rsidP="00AD09A7">
      <w:pPr>
        <w:pStyle w:val="ListParagraph"/>
        <w:numPr>
          <w:ilvl w:val="1"/>
          <w:numId w:val="5"/>
        </w:numPr>
        <w:contextualSpacing w:val="0"/>
        <w:rPr>
          <w:b/>
          <w:sz w:val="28"/>
          <w:szCs w:val="28"/>
        </w:rPr>
      </w:pPr>
      <w:r w:rsidRPr="00B3728E">
        <w:rPr>
          <w:b/>
          <w:sz w:val="28"/>
          <w:szCs w:val="28"/>
          <w:lang w:val="de-DE"/>
        </w:rPr>
        <w:tab/>
      </w:r>
      <w:r w:rsidR="00651890">
        <w:rPr>
          <w:b/>
          <w:sz w:val="28"/>
          <w:szCs w:val="28"/>
        </w:rPr>
        <w:t>Login</w:t>
      </w:r>
    </w:p>
    <w:p w14:paraId="071822AC" w14:textId="3D51F377" w:rsidR="00B84974" w:rsidRDefault="00651890" w:rsidP="00494792">
      <w:r w:rsidRPr="00430DB3">
        <w:t xml:space="preserve">Proses </w:t>
      </w:r>
      <w:r>
        <w:t xml:space="preserve">Login </w:t>
      </w:r>
      <w:r w:rsidRPr="00430DB3">
        <w:t xml:space="preserve">merupakan langkah awal bagi pengguna untuk dapat mengakses sistem. Pada tahap ini, pengguna diminta untuk mengisi </w:t>
      </w:r>
      <w:r>
        <w:t>Username dan Password yang sama seperti yang ada di Sim ISTTS</w:t>
      </w:r>
      <w:r w:rsidR="004532D8" w:rsidRPr="004532D8">
        <w:t>.</w:t>
      </w:r>
    </w:p>
    <w:p w14:paraId="43F6E2A5" w14:textId="77777777" w:rsidR="008825CD" w:rsidRDefault="008825CD" w:rsidP="008825CD"/>
    <w:p w14:paraId="7161BCB0" w14:textId="7C91E6D5" w:rsidR="00E83256" w:rsidRDefault="00E83256" w:rsidP="00E83256">
      <w:pPr>
        <w:pStyle w:val="STTSSegmenProgram"/>
      </w:pPr>
      <w:r>
        <w:t xml:space="preserve">Segmen Program </w:t>
      </w:r>
      <w:r w:rsidR="00651890">
        <w:t>5</w:t>
      </w:r>
      <w:r>
        <w:t xml:space="preserve">.1 </w:t>
      </w:r>
      <w:r w:rsidR="00651890">
        <w:t>Login Route</w:t>
      </w:r>
    </w:p>
    <w:p w14:paraId="0BCAAA80" w14:textId="77777777" w:rsidR="00651890" w:rsidRDefault="00651890" w:rsidP="0065189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Route::get('/login', function () {</w:t>
      </w:r>
    </w:p>
    <w:p w14:paraId="78FBB07C" w14:textId="77777777" w:rsidR="00651890" w:rsidRDefault="00651890" w:rsidP="0065189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return view('login');</w:t>
      </w:r>
    </w:p>
    <w:p w14:paraId="6AAE89E4" w14:textId="77777777" w:rsidR="00651890" w:rsidRDefault="00651890" w:rsidP="0065189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})-&gt;name('login');</w:t>
      </w:r>
    </w:p>
    <w:p w14:paraId="3524B992" w14:textId="384BD0A7" w:rsidR="00DA5CE5" w:rsidRDefault="00651890" w:rsidP="0065189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rPr>
          <w:lang w:val="en-ID"/>
        </w:rPr>
      </w:pPr>
      <w:r>
        <w:t>Route::post('/login',[LoginController::class, 'login']);</w:t>
      </w:r>
      <w:r w:rsidR="00E83256">
        <w:t xml:space="preserve">  </w:t>
      </w:r>
      <w:r w:rsidR="00701689">
        <w:tab/>
      </w:r>
    </w:p>
    <w:p w14:paraId="2CCE7FE6" w14:textId="77777777" w:rsidR="00651890" w:rsidRDefault="00651890" w:rsidP="008825CD">
      <w:pPr>
        <w:rPr>
          <w:lang w:val="en-ID"/>
        </w:rPr>
      </w:pPr>
    </w:p>
    <w:p w14:paraId="510131FD" w14:textId="2AEFA4AC" w:rsidR="00430DB3" w:rsidRPr="00A16950" w:rsidRDefault="0008682D" w:rsidP="008825CD">
      <w:pPr>
        <w:rPr>
          <w:lang w:val="en-ID"/>
        </w:rPr>
      </w:pPr>
      <w:r>
        <w:rPr>
          <w:lang w:val="en-ID"/>
        </w:rPr>
        <w:t>Pada segmen program 5.1</w:t>
      </w:r>
      <w:r w:rsidR="00651890" w:rsidRPr="00651890">
        <w:rPr>
          <w:lang w:val="en-ID"/>
        </w:rPr>
        <w:t>, baris 1</w:t>
      </w:r>
      <w:r>
        <w:rPr>
          <w:lang w:val="en-ID"/>
        </w:rPr>
        <w:t>-</w:t>
      </w:r>
      <w:r w:rsidR="00651890" w:rsidRPr="00651890">
        <w:rPr>
          <w:lang w:val="en-ID"/>
        </w:rPr>
        <w:t>3 mendefinisikan sebuah rute dengan metode GET yang bertugas menampilkan halaman login. Ketika pengguna mengakses URL /login, Laravel akan mengeksekusi fungsi anonim yang mengembalikan view bernama login, sehingga halaman form login dapat muncul di sisi pengguna. Rute ini juga diberi nama login agar dapat dirujuk dengan mudah melalui pemanggilan route('login') di bagian lain aplikasi.</w:t>
      </w:r>
      <w:r w:rsidR="000711D7">
        <w:rPr>
          <w:lang w:val="en-ID"/>
        </w:rPr>
        <w:t xml:space="preserve"> </w:t>
      </w:r>
      <w:r w:rsidR="000711D7" w:rsidRPr="000711D7">
        <w:rPr>
          <w:lang w:val="en-ID"/>
        </w:rPr>
        <w:t xml:space="preserve">Sementara itu, baris 4 mendefinisikan rute dengan metode POST yang digunakan untuk memproses data login yang dikirimkan melalui form. Pada bagian ini, Laravel akan meneruskan data yang diterima ke metode login() yang berada di dalam LoginController. Proses ini melibatkan validasi kredensial dan penentuan apakah pengguna berhak mendapatkan akses ke aplikasi. Dengan pemisahan rute berdasarkan metode GET </w:t>
      </w:r>
      <w:r w:rsidR="000711D7" w:rsidRPr="000711D7">
        <w:rPr>
          <w:lang w:val="en-ID"/>
        </w:rPr>
        <w:lastRenderedPageBreak/>
        <w:t>dan POST pada baris 1</w:t>
      </w:r>
      <w:r w:rsidR="000711D7">
        <w:rPr>
          <w:lang w:val="en-ID"/>
        </w:rPr>
        <w:t>-</w:t>
      </w:r>
      <w:r w:rsidR="000711D7" w:rsidRPr="000711D7">
        <w:rPr>
          <w:lang w:val="en-ID"/>
        </w:rPr>
        <w:t>3 dan baris 4, alur autentikasi menjadi lebih terstruktur dan mengikuti prinsip standar dalam pengembangan aplikasi Laravel.</w:t>
      </w:r>
    </w:p>
    <w:p w14:paraId="35E78BE1" w14:textId="69E30BF4" w:rsidR="00430DB3" w:rsidRDefault="00430DB3" w:rsidP="008825CD">
      <w:pPr>
        <w:rPr>
          <w:lang w:val="en-ID"/>
        </w:rPr>
      </w:pPr>
    </w:p>
    <w:p w14:paraId="6722720E" w14:textId="6CA30A2A" w:rsidR="000711D7" w:rsidRDefault="000711D7" w:rsidP="000711D7">
      <w:pPr>
        <w:pStyle w:val="STTSSegmenProgram"/>
      </w:pPr>
      <w:r>
        <w:t xml:space="preserve">Segmen Program 5.2 </w:t>
      </w:r>
      <w:r w:rsidR="00EA6B6F">
        <w:t>Function Login</w:t>
      </w:r>
    </w:p>
    <w:p w14:paraId="4D8AA1F6" w14:textId="77777777" w:rsidR="000711D7" w:rsidRDefault="000711D7" w:rsidP="00F66441">
      <w:pPr>
        <w:pStyle w:val="STTSAlgoritmaContent"/>
        <w:numPr>
          <w:ilvl w:val="0"/>
          <w:numId w:val="7"/>
        </w:numPr>
        <w:tabs>
          <w:tab w:val="left" w:pos="900"/>
          <w:tab w:val="left" w:pos="1260"/>
          <w:tab w:val="left" w:pos="1620"/>
          <w:tab w:val="left" w:pos="1980"/>
          <w:tab w:val="left" w:pos="2340"/>
          <w:tab w:val="left" w:pos="2700"/>
          <w:tab w:val="left" w:pos="3060"/>
        </w:tabs>
        <w:ind w:left="562" w:hanging="562"/>
        <w:jc w:val="left"/>
      </w:pPr>
      <w:r>
        <w:t>public function login(Request $request)</w:t>
      </w:r>
    </w:p>
    <w:p w14:paraId="5A743481" w14:textId="413D3200"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w:t>
      </w:r>
    </w:p>
    <w:p w14:paraId="370F2669" w14:textId="3485323A"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t>$this-&gt;autoChecking();</w:t>
      </w:r>
    </w:p>
    <w:p w14:paraId="741BE972" w14:textId="55525600"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xml:space="preserve">if (config('app.use_sso_login') &amp;&amp; $request-&gt;exists </w:t>
      </w:r>
      <w:r>
        <w:tab/>
        <w:t>('useSSO')) {</w:t>
      </w:r>
    </w:p>
    <w:p w14:paraId="6DD79E71" w14:textId="1FA65FE5"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$auth = $this-&gt;_InitSAMLAuth();</w:t>
      </w:r>
    </w:p>
    <w:p w14:paraId="03E641C7" w14:textId="6889137E"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$redirURL = $auth-&gt;login(null, [], false, false, true);</w:t>
      </w:r>
    </w:p>
    <w:p w14:paraId="337611FC" w14:textId="4236B5C9"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$request-&gt;session()-&gt;flash('saml_requestID', $auth-&gt; </w:t>
      </w:r>
      <w:r>
        <w:tab/>
      </w:r>
      <w:r>
        <w:tab/>
      </w:r>
      <w:r>
        <w:tab/>
        <w:t>getLastRequestID());</w:t>
      </w:r>
    </w:p>
    <w:p w14:paraId="539CCE35" w14:textId="1B5B8E83"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return redirect($redirURL);</w:t>
      </w:r>
    </w:p>
    <w:p w14:paraId="419FA30B" w14:textId="42358D28"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else {</w:t>
      </w:r>
    </w:p>
    <w:p w14:paraId="243EA408" w14:textId="20FC7A1F"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$request-&gt;validate([</w:t>
      </w:r>
    </w:p>
    <w:p w14:paraId="122781E1" w14:textId="52C57095"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'username' =&gt; ['required'],</w:t>
      </w:r>
    </w:p>
    <w:p w14:paraId="10AE4658" w14:textId="066BA368"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'password' =&gt; ['required'],</w:t>
      </w:r>
    </w:p>
    <w:p w14:paraId="08CD5AE4" w14:textId="4A473052"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w:t>
      </w:r>
    </w:p>
    <w:p w14:paraId="492483CA" w14:textId="100D239B"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Auth::guard()-&gt;attempt(</w:t>
      </w:r>
    </w:p>
    <w:p w14:paraId="18E0C79C" w14:textId="571691CD"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tab/>
        <w:t>$request-&gt;only('username', 'password')</w:t>
      </w:r>
    </w:p>
    <w:p w14:paraId="02565C61" w14:textId="1D438F01"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w:t>
      </w:r>
    </w:p>
    <w:p w14:paraId="3B1101C2" w14:textId="5F8D61CF"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t>if (Auth::user() !== null) {</w:t>
      </w:r>
    </w:p>
    <w:p w14:paraId="167D46D9" w14:textId="486DADC1"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return redirect('/dashboard');</w:t>
      </w:r>
    </w:p>
    <w:p w14:paraId="5F139E5D" w14:textId="4819E9D8"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else {</w:t>
      </w:r>
    </w:p>
    <w:p w14:paraId="0EAF4415" w14:textId="372644B2" w:rsidR="000711D7" w:rsidRDefault="000711D7" w:rsidP="000711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xml:space="preserve">return redirect('/login')-&gt;with('pesan', 'Username / </w:t>
      </w:r>
      <w:r>
        <w:tab/>
      </w:r>
      <w:r>
        <w:tab/>
      </w:r>
      <w:r>
        <w:tab/>
        <w:t>Password salah.');</w:t>
      </w:r>
    </w:p>
    <w:p w14:paraId="1AD4A9C8" w14:textId="1CED50C1" w:rsidR="000711D7" w:rsidRPr="000711D7" w:rsidRDefault="000711D7"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xml:space="preserve">} } }  </w:t>
      </w:r>
      <w:r>
        <w:tab/>
      </w:r>
    </w:p>
    <w:p w14:paraId="464E898D" w14:textId="1AC5FEAD" w:rsidR="00DA5CE5" w:rsidRDefault="00DA5CE5" w:rsidP="008825CD">
      <w:pPr>
        <w:rPr>
          <w:lang w:val="en-ID"/>
        </w:rPr>
      </w:pPr>
    </w:p>
    <w:p w14:paraId="38C7EFC4" w14:textId="703ACF7B" w:rsidR="00DA5CE5" w:rsidRDefault="00EA6B6F" w:rsidP="008825CD">
      <w:pPr>
        <w:rPr>
          <w:lang w:val="en-ID"/>
        </w:rPr>
      </w:pPr>
      <w:r>
        <w:rPr>
          <w:lang w:val="en-ID"/>
        </w:rPr>
        <w:t>Pada segmen program 5.2  yaitu f</w:t>
      </w:r>
      <w:r w:rsidR="000711D7" w:rsidRPr="000711D7">
        <w:rPr>
          <w:lang w:val="en-ID"/>
        </w:rPr>
        <w:t xml:space="preserve">unction login() pada controller ini dimulai pada baris 1–3, di mana sistem menerima request dari pengguna dan menjalankan method autoChecking() untuk melakukan pemeriksaan awal sebelum proses autentikasi dimulai. Selanjutnya, pada baris 5–9, sistem menangani proses login menggunakan Single Sign-On (SSO). Pada bagian ini, aplikasi memeriksa apakah fitur SSO diaktifkan dan apakah pengguna memilih untuk menggunakan login SSO. Jika kondisi tersebut terpenuhi, sistem akan menginisialisasi autentikasi SAML, menghasilkan URL redirect sebagai tujuan proses login SSO, menyimpan RequestID ke dalam session untuk keperluan verifikasi selanjutnya, dan mengarahkan pengguna ke halaman login SSO. Jika login SSO tidak digunakan, proses dilanjutkan ke baris 10–14, yang berfungsi untuk memvalidasi data login lokal dengan memastikan bahwa field username dan password telah diisi sesuai ketentuan. Setelah validasi berhasil, baris 15–17 menjalankan proses autentikasi </w:t>
      </w:r>
      <w:r w:rsidR="000711D7" w:rsidRPr="000711D7">
        <w:rPr>
          <w:lang w:val="en-ID"/>
        </w:rPr>
        <w:lastRenderedPageBreak/>
        <w:t>lokal menggunakan Auth::guard()-&gt;</w:t>
      </w:r>
      <w:r w:rsidR="000711D7">
        <w:rPr>
          <w:lang w:val="en-ID"/>
        </w:rPr>
        <w:t xml:space="preserve"> </w:t>
      </w:r>
      <w:r w:rsidR="000711D7" w:rsidRPr="000711D7">
        <w:rPr>
          <w:lang w:val="en-ID"/>
        </w:rPr>
        <w:t>attempt() yang mencocokkan kredensial pengguna dengan data yang tersimpan di database. Terakhir, pada baris 19–23, sistem menentukan hasil autentikasi. Jika login berhasil, pengguna diarahkan menuju halaman dashboard. Namun, jika autentikasi gagal, pengguna dikembalikan ke halaman login dengan pesan bahwa username atau password yang dimasukkan tidak sesuai.</w:t>
      </w:r>
    </w:p>
    <w:p w14:paraId="3AC72848" w14:textId="77777777" w:rsidR="000711D7" w:rsidRPr="00A16950" w:rsidRDefault="000711D7" w:rsidP="008825CD">
      <w:pPr>
        <w:rPr>
          <w:lang w:val="en-ID"/>
        </w:rPr>
      </w:pPr>
    </w:p>
    <w:p w14:paraId="0EEE0FD5" w14:textId="3AF0E6B7" w:rsidR="009B6697" w:rsidRPr="009B6697" w:rsidRDefault="00F44202" w:rsidP="00AD09A7">
      <w:pPr>
        <w:pStyle w:val="ListParagraph"/>
        <w:numPr>
          <w:ilvl w:val="1"/>
          <w:numId w:val="5"/>
        </w:numPr>
        <w:contextualSpacing w:val="0"/>
        <w:rPr>
          <w:b/>
          <w:sz w:val="28"/>
          <w:szCs w:val="28"/>
        </w:rPr>
      </w:pPr>
      <w:r w:rsidRPr="00A16950">
        <w:rPr>
          <w:b/>
          <w:sz w:val="28"/>
          <w:szCs w:val="28"/>
          <w:lang w:val="en-ID"/>
        </w:rPr>
        <w:tab/>
      </w:r>
      <w:r w:rsidR="000711D7">
        <w:rPr>
          <w:b/>
          <w:sz w:val="28"/>
          <w:szCs w:val="28"/>
        </w:rPr>
        <w:t>Admin BAA</w:t>
      </w:r>
    </w:p>
    <w:p w14:paraId="5DE210BB" w14:textId="367E5FB8" w:rsidR="00614056" w:rsidRDefault="0053325B" w:rsidP="00614056">
      <w:pPr>
        <w:rPr>
          <w:noProof/>
        </w:rPr>
      </w:pPr>
      <w:r w:rsidRPr="0053325B">
        <w:rPr>
          <w:noProof/>
        </w:rPr>
        <w:t>Pada bagian ini dijelaskan implementasi fitur-fitur yang digunakan oleh Admin BAA dalam sistem Portal MBKM ISTTS. Admin BAA memiliki akses khusus untuk melihat, memverifikasi, dan mengelola data terkait nilai mahasiswa serta pengaturan deadline pelaporan MBKM. Implementasi dilakukan melalui serangkaian route, controller, serta query yang terintegrasi dengan database. Subbab ini memaparkan detail bagaimana sistem menangani permintaan dari Admin BAA, dimulai dari konfigurasi route yang membatasi akses berdasarkan role, hingga pemrosesan data nilai mahasiswa dan pengelolaan deadline. Dengan penjelasan ini, pembaca dapat memahami secara teknis bagaimana modul Admin BAA diimplementasikan dan berfungsi dalam aplikasi.</w:t>
      </w:r>
    </w:p>
    <w:p w14:paraId="4A573CC3" w14:textId="77777777" w:rsidR="00FB771C" w:rsidRPr="003F7012" w:rsidRDefault="00FB771C" w:rsidP="000C213A">
      <w:pPr>
        <w:rPr>
          <w:lang w:val="en-ID"/>
        </w:rPr>
      </w:pPr>
    </w:p>
    <w:p w14:paraId="58E44CB1" w14:textId="4FCB8DF3" w:rsidR="00451A43" w:rsidRPr="00F24BBF" w:rsidRDefault="00451A43" w:rsidP="00451A43">
      <w:pPr>
        <w:pStyle w:val="STTSSegmenProgram"/>
      </w:pPr>
      <w:r w:rsidRPr="00F24BBF">
        <w:t xml:space="preserve">Segmen Program 5.3 </w:t>
      </w:r>
      <w:r w:rsidR="00F24BBF" w:rsidRPr="00F24BBF">
        <w:t>Route BAA</w:t>
      </w:r>
    </w:p>
    <w:p w14:paraId="495F0CC6" w14:textId="77777777" w:rsidR="00451A43" w:rsidRDefault="00451A43" w:rsidP="00F66441">
      <w:pPr>
        <w:pStyle w:val="STTSAlgoritmaContent"/>
        <w:numPr>
          <w:ilvl w:val="0"/>
          <w:numId w:val="8"/>
        </w:numPr>
        <w:tabs>
          <w:tab w:val="left" w:pos="900"/>
          <w:tab w:val="left" w:pos="1260"/>
          <w:tab w:val="left" w:pos="1620"/>
          <w:tab w:val="left" w:pos="1980"/>
          <w:tab w:val="left" w:pos="2340"/>
          <w:tab w:val="left" w:pos="2700"/>
          <w:tab w:val="left" w:pos="3060"/>
        </w:tabs>
        <w:ind w:left="562" w:hanging="562"/>
        <w:jc w:val="left"/>
      </w:pPr>
      <w:r>
        <w:t>Route::get('/login', function () {</w:t>
      </w:r>
    </w:p>
    <w:p w14:paraId="5F95FCC2" w14:textId="52171A30"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Route::prefix('/baa')-&gt;middleware(['auth','Role:AdminBAA'])-&gt; group(function () {</w:t>
      </w:r>
    </w:p>
    <w:p w14:paraId="180E75EC" w14:textId="6B2B6E01"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Route::get('/nilaiMahasiswa', [Mahasiswa::class, 'nilaiMahasiswa']);</w:t>
      </w:r>
    </w:p>
    <w:p w14:paraId="7DCE913C" w14:textId="16839179"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Route::post('/nilaiMahasiswa', [Mahasiswa::class, 'filtermahasiswa']);</w:t>
      </w:r>
    </w:p>
    <w:p w14:paraId="78A694F8" w14:textId="32282D9E"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Route::get('/nilaiMahasiswaPerMbkm/{id_mbkm}', [Mahasiswa::class, 'nilaiMahasiswaPerMbkm']);</w:t>
      </w:r>
    </w:p>
    <w:p w14:paraId="29ADD6C5" w14:textId="4B9A4B62"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Route::get('/formDeadline', [Mahasiswa::class, 'deadline']);</w:t>
      </w:r>
    </w:p>
    <w:p w14:paraId="0D1513F8" w14:textId="559E3BD0"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Route::post('/savedeadline', [Mahasiswa::class, 'savedeadline'])-&gt;name('savedeadline');</w:t>
      </w:r>
    </w:p>
    <w:p w14:paraId="7CABC0BF" w14:textId="540014B7"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Route::get('/formDeadline/edit/{id}', [Mahasiswa::class, 'editdeadline'])-&gt;name('periode.edit');</w:t>
      </w:r>
    </w:p>
    <w:p w14:paraId="640E4D4E" w14:textId="69953400"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Route::post('/formDeadline/update/{id}', [Mahasiswa::class, 'updatedeadline'])-&gt;name('periode.update');</w:t>
      </w:r>
    </w:p>
    <w:p w14:paraId="57DDD551" w14:textId="06AD0769" w:rsidR="00451A43" w:rsidRDefault="00451A43" w:rsidP="00451A4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w:t>
      </w:r>
    </w:p>
    <w:p w14:paraId="37020E67" w14:textId="360C346A" w:rsidR="009C04B8" w:rsidRDefault="009C04B8" w:rsidP="009C04B8">
      <w:pPr>
        <w:rPr>
          <w:lang w:val="en-ID"/>
        </w:rPr>
      </w:pPr>
    </w:p>
    <w:p w14:paraId="0D4390C4" w14:textId="73411230" w:rsidR="009C04B8" w:rsidRDefault="009C04B8" w:rsidP="009C04B8">
      <w:pPr>
        <w:rPr>
          <w:lang w:val="en-ID"/>
        </w:rPr>
      </w:pPr>
      <w:r w:rsidRPr="009C04B8">
        <w:rPr>
          <w:lang w:val="en-ID"/>
        </w:rPr>
        <w:lastRenderedPageBreak/>
        <w:t xml:space="preserve">Pada </w:t>
      </w:r>
      <w:r>
        <w:rPr>
          <w:lang w:val="en-ID"/>
        </w:rPr>
        <w:t xml:space="preserve">segmen program 5.3 </w:t>
      </w:r>
      <w:r w:rsidRPr="009C04B8">
        <w:rPr>
          <w:lang w:val="en-ID"/>
        </w:rPr>
        <w:t>baris 1, sistem mendefinisikan sebuah grup route dengan prefix /baa yang dilindungi oleh dua middleware: auth dan Role:AdminBAA. Artinya, seluruh route di dalam blok ini hanya dapat diakses jika pengguna sudah login dan memiliki role sebagai Admin BAA, sehingga keamanan dan batasan akses tetap terjaga.</w:t>
      </w:r>
      <w:r>
        <w:rPr>
          <w:lang w:val="en-ID"/>
        </w:rPr>
        <w:t xml:space="preserve"> </w:t>
      </w:r>
      <w:r w:rsidRPr="009C04B8">
        <w:rPr>
          <w:lang w:val="en-ID"/>
        </w:rPr>
        <w:t>Selanjutnya, pada baris 2–3, terdapat dua route yang berhubungan dengan tampilan nilai mahasiswa. Baris 2 menangani permintaan GET /nilaiMahasiswa untuk menampilkan daftar nilai seluruh mahasiswa peserta MBKM. Sedangkan baris 3 menangani POST /nilaiMahasiswa, yang digunakan untuk memfilter daftar mahasiswa berdasarkan input Admin BAA, misalnya berdasarkan program, periode, atau jurusan.</w:t>
      </w:r>
      <w:r>
        <w:rPr>
          <w:lang w:val="en-ID"/>
        </w:rPr>
        <w:t xml:space="preserve"> </w:t>
      </w:r>
      <w:r w:rsidRPr="009C04B8">
        <w:rPr>
          <w:lang w:val="en-ID"/>
        </w:rPr>
        <w:t>Kemudian pada baris 4, route GET /nilaiMahasiswaPerMbkm/{id_mbkm} disediakan untuk menampilkan informasi nilai yang lebih detail berdasarkan satu pengajuan MBKM tertentu. Dengan memberikan parameter id_mbkm, Admin BAA dapat melihat nilai lengkap dari seorang mahasiswa pada program spesifik.</w:t>
      </w:r>
      <w:r>
        <w:rPr>
          <w:lang w:val="en-ID"/>
        </w:rPr>
        <w:t xml:space="preserve"> </w:t>
      </w:r>
      <w:r w:rsidRPr="009C04B8">
        <w:rPr>
          <w:lang w:val="en-ID"/>
        </w:rPr>
        <w:t>Pada baris 5–8, terdapat rangkaian route untuk mengelola deadline MBKM. Baris 5, yaitu GET /formDeadline, menampilkan seluruh daftar deadline yang telah dibuat. Baris 6 menyediakan route POST /savedeadline untuk menyimpan deadline baru ke dalam sistem. Lalu pada baris 7, route GET /formDeadline/edit/{id} memungkinkan Admin BAA membuka form edit untuk deadline yang sudah ada, dan baris 8 menggunakan POST /formDeadline/update/{id} untuk menyimpan perubahan.deadlinenya.</w:t>
      </w:r>
    </w:p>
    <w:p w14:paraId="2263BC04" w14:textId="0CF77B11" w:rsidR="00276BBA" w:rsidRDefault="00276BBA" w:rsidP="009C04B8">
      <w:pPr>
        <w:rPr>
          <w:lang w:val="en-ID"/>
        </w:rPr>
      </w:pPr>
    </w:p>
    <w:p w14:paraId="4FB81813" w14:textId="54A8735C" w:rsidR="00276BBA" w:rsidRPr="009B6697" w:rsidRDefault="00B94DE6" w:rsidP="00276BBA">
      <w:pPr>
        <w:pStyle w:val="ListParagraph"/>
        <w:numPr>
          <w:ilvl w:val="2"/>
          <w:numId w:val="5"/>
        </w:numPr>
        <w:contextualSpacing w:val="0"/>
        <w:rPr>
          <w:b/>
          <w:sz w:val="28"/>
          <w:szCs w:val="28"/>
        </w:rPr>
      </w:pPr>
      <w:r>
        <w:rPr>
          <w:b/>
          <w:sz w:val="28"/>
          <w:szCs w:val="28"/>
        </w:rPr>
        <w:t>Nilai Mahasiswa</w:t>
      </w:r>
      <w:r w:rsidR="00276BBA">
        <w:rPr>
          <w:b/>
          <w:sz w:val="28"/>
          <w:szCs w:val="28"/>
        </w:rPr>
        <w:t xml:space="preserve"> BAA</w:t>
      </w:r>
    </w:p>
    <w:p w14:paraId="0D38E73D" w14:textId="0B3282B1" w:rsidR="00276BBA" w:rsidRDefault="00276BBA" w:rsidP="009C04B8">
      <w:pPr>
        <w:rPr>
          <w:lang w:val="en-ID"/>
        </w:rPr>
      </w:pPr>
      <w:r w:rsidRPr="00276BBA">
        <w:rPr>
          <w:lang w:val="en-ID"/>
        </w:rPr>
        <w:t>Subbab ini membahas implementasi fitur yang disediakan khusus untuk Admin BAA dalam Portal MBKM ISTTS. Admin BAA berperan dalam memantau dan mengelola proses penilaian mahasiswa, termasuk akses terhadap data laporan, informasi mahasiswa, serta status pelaksanaan MBKM. Melalui serangkaian route dan controller yang terintegrasi dengan database, sistem memastikan bahwa hanya Admin BAA yang dapat melakukan verifikasi serta melihat data nilai mahasiswa secara menyeluruh. Pada bagian ini dijelaskan bagaimana data diolah mulai dari pengambilan informasi laporan MBKM, penggabungan data mahasiswa dan lokasi, hingga penyajian hasilnya pada antarmuka Admin BAA.</w:t>
      </w:r>
    </w:p>
    <w:p w14:paraId="75875D16" w14:textId="74BB3B4A" w:rsidR="00446593" w:rsidRPr="00276BBA" w:rsidRDefault="00446593" w:rsidP="00446593">
      <w:pPr>
        <w:pStyle w:val="STTSSegmenProgram"/>
      </w:pPr>
      <w:r w:rsidRPr="00276BBA">
        <w:lastRenderedPageBreak/>
        <w:t xml:space="preserve">Segmen Program 5.4 Nilai </w:t>
      </w:r>
      <w:r w:rsidR="00276BBA" w:rsidRPr="00276BBA">
        <w:t>Mahasiswa</w:t>
      </w:r>
      <w:r w:rsidRPr="00276BBA">
        <w:t xml:space="preserve"> BAA</w:t>
      </w:r>
    </w:p>
    <w:p w14:paraId="4A9682C8" w14:textId="77777777" w:rsidR="00446593" w:rsidRDefault="00446593" w:rsidP="00F66441">
      <w:pPr>
        <w:pStyle w:val="STTSAlgoritmaContent"/>
        <w:numPr>
          <w:ilvl w:val="0"/>
          <w:numId w:val="9"/>
        </w:numPr>
        <w:tabs>
          <w:tab w:val="left" w:pos="900"/>
          <w:tab w:val="left" w:pos="1260"/>
          <w:tab w:val="left" w:pos="1620"/>
          <w:tab w:val="left" w:pos="1980"/>
          <w:tab w:val="left" w:pos="2340"/>
          <w:tab w:val="left" w:pos="2700"/>
          <w:tab w:val="left" w:pos="3060"/>
        </w:tabs>
        <w:ind w:left="562" w:hanging="562"/>
        <w:jc w:val="left"/>
      </w:pPr>
      <w:r>
        <w:t>public function nilaiMahasiswa(Request $req)</w:t>
      </w:r>
    </w:p>
    <w:p w14:paraId="0B24011C" w14:textId="49BFFB24"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w:t>
      </w:r>
    </w:p>
    <w:p w14:paraId="064E4036" w14:textId="4C656290"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t xml:space="preserve">$files = laporan_mbkm::join('mbkm', </w:t>
      </w:r>
      <w:r>
        <w:tab/>
        <w:t>'laporan_mbkm.id_mbkm', '=', 'mbkm.id')</w:t>
      </w:r>
    </w:p>
    <w:p w14:paraId="03021357" w14:textId="44D02D99"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t xml:space="preserve">-&gt;join('db_stts.mahasiswa', 'mbkm.nrp', '=', </w:t>
      </w:r>
      <w:r>
        <w:tab/>
        <w:t>'db_stts.mahasiswa.mhs_nrp')</w:t>
      </w:r>
    </w:p>
    <w:p w14:paraId="01AC9B2B" w14:textId="522AD0EC"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 xml:space="preserve">-&gt;join('lokasi_mbkm', 'mbkm.id_lokasi_mbkm', '=', </w:t>
      </w:r>
      <w:r>
        <w:tab/>
        <w:t>'lokasi_mbkm.id')</w:t>
      </w:r>
    </w:p>
    <w:p w14:paraId="55C97AB1" w14:textId="7E49FE6A"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-&gt;where('mbkm.status', '=', 'SUDAH DINILAI')</w:t>
      </w:r>
    </w:p>
    <w:p w14:paraId="2D74C05F" w14:textId="59C7F9BB"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-&gt;select(</w:t>
      </w:r>
    </w:p>
    <w:p w14:paraId="7304DA2B" w14:textId="74AED52C"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'laporan_mbkm.*',</w:t>
      </w:r>
    </w:p>
    <w:p w14:paraId="1C32A5C6" w14:textId="1952C2BA"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'mbkm.nrp',</w:t>
      </w:r>
    </w:p>
    <w:p w14:paraId="5E0E6409" w14:textId="6D4C8C5A"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'mbkm.jenis as jenis_mbkm',</w:t>
      </w:r>
    </w:p>
    <w:p w14:paraId="69209591" w14:textId="1A326FAF"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‘db_stts.mahasiswa.mhs_nama as nama_mahasiswa',</w:t>
      </w:r>
    </w:p>
    <w:p w14:paraId="2216D5E3" w14:textId="260A3EF2"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'lokasi_mbkm.nama_perusahaan',</w:t>
      </w:r>
    </w:p>
    <w:p w14:paraId="611822C1" w14:textId="013A735E"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'mbkm.status as status_mbkm'</w:t>
      </w:r>
    </w:p>
    <w:p w14:paraId="75FA3647" w14:textId="753170DD"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w:t>
      </w:r>
    </w:p>
    <w:p w14:paraId="1B013EC7" w14:textId="7E1F46ED"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-&gt;get();</w:t>
      </w:r>
    </w:p>
    <w:p w14:paraId="19D20ADF" w14:textId="5013F4F1"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$periode = periodependaftaran::get();</w:t>
      </w:r>
    </w:p>
    <w:p w14:paraId="241E44DD" w14:textId="6B9A6B9D"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t>$param['files'] = $files;</w:t>
      </w:r>
    </w:p>
    <w:p w14:paraId="38449C04" w14:textId="1F917672"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$param['periode'] = $periode;</w:t>
      </w:r>
    </w:p>
    <w:p w14:paraId="25906382" w14:textId="7EF4B649" w:rsidR="00446593" w:rsidRDefault="00446593"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t>return view('baa.nilaiMahasiswa', $param);</w:t>
      </w:r>
    </w:p>
    <w:p w14:paraId="79D075B7" w14:textId="655C05BE" w:rsidR="00446593" w:rsidRDefault="00446593" w:rsidP="00446593">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w:t>
      </w:r>
    </w:p>
    <w:p w14:paraId="2B5D4D2D" w14:textId="2228B7E2" w:rsidR="009C04B8" w:rsidRDefault="009C04B8" w:rsidP="009C04B8">
      <w:pPr>
        <w:rPr>
          <w:lang w:val="en-ID"/>
        </w:rPr>
      </w:pPr>
    </w:p>
    <w:p w14:paraId="0F2320BC" w14:textId="64ECE6CA" w:rsidR="009C04B8" w:rsidRDefault="00276BBA" w:rsidP="00276BBA">
      <w:pPr>
        <w:rPr>
          <w:lang w:val="en-ID"/>
        </w:rPr>
      </w:pPr>
      <w:r w:rsidRPr="00276BBA">
        <w:rPr>
          <w:lang w:val="en-ID"/>
        </w:rPr>
        <w:t xml:space="preserve">Pada </w:t>
      </w:r>
      <w:r>
        <w:rPr>
          <w:lang w:val="en-ID"/>
        </w:rPr>
        <w:t xml:space="preserve">segmen program 5.4, </w:t>
      </w:r>
      <w:r w:rsidRPr="00276BBA">
        <w:rPr>
          <w:lang w:val="en-ID"/>
        </w:rPr>
        <w:t>baris 1</w:t>
      </w:r>
      <w:r>
        <w:rPr>
          <w:lang w:val="en-ID"/>
        </w:rPr>
        <w:t>-</w:t>
      </w:r>
      <w:r w:rsidRPr="00276BBA">
        <w:rPr>
          <w:lang w:val="en-ID"/>
        </w:rPr>
        <w:t>2, fungsi nilaiMahasiswa dideklarasikan untuk menangani permintaan dari Admin BAA ketika ingin melihat daftar nilai mahasiswa MBKM. Fungsi ini menerima parameter Request karena nantinya dapat memuat input dari pengguna, meskipun dalam proses ini belum ada input yang digunakan.</w:t>
      </w:r>
      <w:r>
        <w:rPr>
          <w:lang w:val="en-ID"/>
        </w:rPr>
        <w:t xml:space="preserve"> </w:t>
      </w:r>
      <w:r w:rsidRPr="00276BBA">
        <w:rPr>
          <w:lang w:val="en-ID"/>
        </w:rPr>
        <w:t>Selanjutnya, pada baris 4</w:t>
      </w:r>
      <w:r>
        <w:rPr>
          <w:lang w:val="en-ID"/>
        </w:rPr>
        <w:t>-</w:t>
      </w:r>
      <w:r w:rsidRPr="00276BBA">
        <w:rPr>
          <w:lang w:val="en-ID"/>
        </w:rPr>
        <w:t>16, sistem melakukan pengambilan data nilai mahasiswa dari beberapa tabel yang saling berhubungan. Baris 4 menghubungkan tabel laporan_mbkm dengan tabel mbkm berdasarkan kolom id_mbkm, lalu baris 5 melanjutkan join dengan tabel mahasiswa dari database STTS untuk mendapatkan data identitas mahasiswa, dan baris 6 menambahkan join dengan tabel lokasi_mbkm untuk memperoleh informasi perusahaan tempat program MBKM dilakukan. Pada baris 7 dilakukan filter sehingga hanya data MBKM yang berstatus “SUDAH DINILAI” yang akan ditampilkan. Baris 8</w:t>
      </w:r>
      <w:r>
        <w:rPr>
          <w:lang w:val="en-ID"/>
        </w:rPr>
        <w:t>-</w:t>
      </w:r>
      <w:r w:rsidRPr="00276BBA">
        <w:rPr>
          <w:lang w:val="en-ID"/>
        </w:rPr>
        <w:t>15 menentukan kolom-kolom yang ingin diambil, seperti data laporan, NRP mahasiswa, jenis MBKM, nama mahasiswa, nama perusahaan, dan status MBKM. Hasil query kemudian diambil seluruhnya menggunakan get() pada baris 16.</w:t>
      </w:r>
      <w:r>
        <w:rPr>
          <w:lang w:val="en-ID"/>
        </w:rPr>
        <w:t xml:space="preserve"> </w:t>
      </w:r>
      <w:r w:rsidRPr="00276BBA">
        <w:rPr>
          <w:lang w:val="en-ID"/>
        </w:rPr>
        <w:t xml:space="preserve">Kemudian pada baris 17, sistem mengambil seluruh data periodependaftaran untuk ditampilkan pada halaman, biasanya digunakan sebagai opsi filter atau informasi tambahan. Baris 19–20 </w:t>
      </w:r>
      <w:r w:rsidRPr="00276BBA">
        <w:rPr>
          <w:lang w:val="en-ID"/>
        </w:rPr>
        <w:lastRenderedPageBreak/>
        <w:t>menyimpan data hasil query tersebut ke dalam array $param, masing-masing dengan indeks files dan periode.</w:t>
      </w:r>
      <w:r>
        <w:rPr>
          <w:lang w:val="en-ID"/>
        </w:rPr>
        <w:t xml:space="preserve"> </w:t>
      </w:r>
      <w:r w:rsidRPr="00276BBA">
        <w:rPr>
          <w:lang w:val="en-ID"/>
        </w:rPr>
        <w:t>Terakhir, pada baris 22, fungsi mengembalikan tampilan view baa.nilaiMahasiswa sambil membawa seluruh data yang sebelumnya telah disiapkan dalam variabel $param. Halaman inilah yang nantinya digunakan Admin BAA untuk melihat daftar nilai mahasiswa secara lengkap</w:t>
      </w:r>
    </w:p>
    <w:p w14:paraId="1AC0237E" w14:textId="6EC55A45" w:rsidR="009C04B8" w:rsidRDefault="009C04B8" w:rsidP="009C04B8">
      <w:pPr>
        <w:rPr>
          <w:lang w:val="en-ID"/>
        </w:rPr>
      </w:pPr>
    </w:p>
    <w:p w14:paraId="5B4D4FD7" w14:textId="07531325" w:rsidR="00212482" w:rsidRPr="009B6697" w:rsidRDefault="00212482" w:rsidP="00212482">
      <w:pPr>
        <w:pStyle w:val="ListParagraph"/>
        <w:numPr>
          <w:ilvl w:val="2"/>
          <w:numId w:val="5"/>
        </w:numPr>
        <w:contextualSpacing w:val="0"/>
        <w:rPr>
          <w:b/>
          <w:sz w:val="28"/>
          <w:szCs w:val="28"/>
        </w:rPr>
      </w:pPr>
      <w:r>
        <w:rPr>
          <w:b/>
          <w:sz w:val="28"/>
          <w:szCs w:val="28"/>
        </w:rPr>
        <w:t>Filter Mahasiswa BAA</w:t>
      </w:r>
    </w:p>
    <w:p w14:paraId="3FFCC3F9" w14:textId="64EC8F55" w:rsidR="00212482" w:rsidRDefault="00212482" w:rsidP="00212482">
      <w:pPr>
        <w:rPr>
          <w:lang w:val="en-ID"/>
        </w:rPr>
      </w:pPr>
      <w:r w:rsidRPr="00212482">
        <w:rPr>
          <w:lang w:val="en-ID"/>
        </w:rPr>
        <w:t>Pada subbab ini dijelaskan implementasi fitur Filter Mahasiswa yang digunakan oleh Admin BAA untuk mempermudah proses pencarian dan penyaringan data mahasiswa peserta MBKM. Fitur ini memungkinkan Admin BAA untuk menampilkan data mahasiswa sesuai kriteria tertentu, seperti periode, program MBKM, atau jurusan. Melalui fungsi yang diimplementasikan pada controller, sistem memproses input filter dari pengguna, melakukan query ke database berdasarkan parameter yang diberikan, kemudian menampilkan hasilnya pada halaman nilai mahasiswa. Penjelasan berikut menggambarkan bagaimana alur logika filter dijalankan serta bagaimana data diformulasikan untuk mendukung kebutuhan administratif BAA.</w:t>
      </w:r>
    </w:p>
    <w:p w14:paraId="62439302" w14:textId="77777777" w:rsidR="00212482" w:rsidRDefault="00212482" w:rsidP="00212482">
      <w:pPr>
        <w:rPr>
          <w:lang w:val="en-ID"/>
        </w:rPr>
      </w:pPr>
    </w:p>
    <w:p w14:paraId="5EF6EB44" w14:textId="2C5333B7" w:rsidR="00212482" w:rsidRPr="00276BBA" w:rsidRDefault="00212482" w:rsidP="00212482">
      <w:pPr>
        <w:pStyle w:val="STTSSegmenProgram"/>
      </w:pPr>
      <w:r w:rsidRPr="00276BBA">
        <w:t>Segmen Program 5.</w:t>
      </w:r>
      <w:r>
        <w:t>5</w:t>
      </w:r>
      <w:r w:rsidRPr="00276BBA">
        <w:t xml:space="preserve"> </w:t>
      </w:r>
      <w:r>
        <w:t>Filter</w:t>
      </w:r>
      <w:r w:rsidRPr="00276BBA">
        <w:t xml:space="preserve"> Mahasiswa BAA</w:t>
      </w:r>
    </w:p>
    <w:p w14:paraId="7C3CDD50" w14:textId="4C8B2254" w:rsidR="00212482" w:rsidRPr="00212482" w:rsidRDefault="00212482" w:rsidP="00F66441">
      <w:pPr>
        <w:pStyle w:val="STTSAlgoritmaContent"/>
        <w:numPr>
          <w:ilvl w:val="0"/>
          <w:numId w:val="10"/>
        </w:numPr>
        <w:tabs>
          <w:tab w:val="left" w:pos="900"/>
          <w:tab w:val="left" w:pos="1260"/>
          <w:tab w:val="left" w:pos="1620"/>
          <w:tab w:val="left" w:pos="1980"/>
          <w:tab w:val="left" w:pos="2340"/>
          <w:tab w:val="left" w:pos="2700"/>
          <w:tab w:val="left" w:pos="3060"/>
        </w:tabs>
        <w:ind w:left="562" w:hanging="562"/>
        <w:jc w:val="left"/>
      </w:pPr>
      <w:r w:rsidRPr="00212482">
        <w:t>public function filtermahasiswa(Request $request){</w:t>
      </w:r>
    </w:p>
    <w:p w14:paraId="46034FEE" w14:textId="40E14EDE"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212482">
        <w:t>if ($request-&gt;btnfilter) {</w:t>
      </w:r>
    </w:p>
    <w:p w14:paraId="081E3FB2" w14:textId="10737080"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$periode = periodependaftaran::all();</w:t>
      </w:r>
    </w:p>
    <w:p w14:paraId="06A32517" w14:textId="611FF168"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 xml:space="preserve">$query = laporan_mbkm::join('mbkm', </w:t>
      </w:r>
      <w:r>
        <w:tab/>
      </w:r>
      <w:r>
        <w:tab/>
      </w:r>
      <w:r>
        <w:tab/>
      </w:r>
      <w:r>
        <w:tab/>
      </w:r>
      <w:r>
        <w:tab/>
      </w:r>
      <w:r>
        <w:tab/>
      </w:r>
      <w:r w:rsidRPr="00212482">
        <w:t>'laporan_mbkm.id_mbkm', '=', 'mbkm.id')</w:t>
      </w:r>
    </w:p>
    <w:p w14:paraId="3BD28ED1" w14:textId="2F5A4BF8"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 xml:space="preserve">-&gt;join('db_stts.mahasiswa', 'mbkm.nrp', '=', </w:t>
      </w:r>
      <w:r>
        <w:tab/>
      </w:r>
      <w:r>
        <w:tab/>
      </w:r>
      <w:r>
        <w:tab/>
      </w:r>
      <w:r>
        <w:tab/>
      </w:r>
      <w:r w:rsidRPr="00212482">
        <w:t>'db_stts.mahasiswa.mhs_nrp')</w:t>
      </w:r>
    </w:p>
    <w:p w14:paraId="17BDA8E4" w14:textId="6A750296"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 xml:space="preserve">-&gt;join('lokasi_mbkm', 'mbkm.id_lokasi_mbkm', '=', </w:t>
      </w:r>
      <w:r>
        <w:tab/>
      </w:r>
      <w:r>
        <w:tab/>
      </w:r>
      <w:r>
        <w:tab/>
      </w:r>
      <w:r w:rsidRPr="00212482">
        <w:t>'lokasi_mbkm.id')</w:t>
      </w:r>
    </w:p>
    <w:p w14:paraId="6204F8CF" w14:textId="181E15C6"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-&gt;where('mbkm.status', '=', 'SUDAH DINILAI');</w:t>
      </w:r>
    </w:p>
    <w:p w14:paraId="29D7211D" w14:textId="51BF170C"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if ($request-&gt;filter) {</w:t>
      </w:r>
    </w:p>
    <w:p w14:paraId="3D1E0D35" w14:textId="7423896A"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$query-&gt;where('mbkm.id_periode', $request-&gt;filter);</w:t>
      </w:r>
    </w:p>
    <w:p w14:paraId="44ED8285" w14:textId="1BF56918"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212482">
        <w:t>}</w:t>
      </w:r>
    </w:p>
    <w:p w14:paraId="48F84C03" w14:textId="24DF814F"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$files = $query-&gt;select(</w:t>
      </w:r>
    </w:p>
    <w:p w14:paraId="0A2D6257" w14:textId="56F9521E"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'laporan_mbkm.*',</w:t>
      </w:r>
      <w:r>
        <w:t xml:space="preserve"> </w:t>
      </w:r>
      <w:r w:rsidRPr="00212482">
        <w:t>'mbkm.id as id_mbkm',</w:t>
      </w:r>
      <w:r>
        <w:t xml:space="preserve"> </w:t>
      </w:r>
      <w:r w:rsidRPr="00212482">
        <w:t>'mbkm.nrp',</w:t>
      </w:r>
    </w:p>
    <w:p w14:paraId="65730FC5" w14:textId="59E5E4E2"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'mbkm.id_periode', 'mbkm.jenis as jenis_mbkm',</w:t>
      </w:r>
    </w:p>
    <w:p w14:paraId="0A30DE2C" w14:textId="269CAE9D"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'db_stts.mahasiswa.mhs_nama as nama_mahasiswa',</w:t>
      </w:r>
    </w:p>
    <w:p w14:paraId="0647795E" w14:textId="255A0D9B"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'lokasi_mbkm.nama_prh','mbkm.status as status_mbkm'</w:t>
      </w:r>
    </w:p>
    <w:p w14:paraId="687C0289" w14:textId="0493CEF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212482">
        <w:t>)-&gt;get();</w:t>
      </w:r>
    </w:p>
    <w:p w14:paraId="787A2798" w14:textId="548093C8"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 xml:space="preserve">return view('baa.nilaiMahasiswa',compact('files', </w:t>
      </w:r>
      <w:r>
        <w:tab/>
      </w:r>
      <w:r>
        <w:tab/>
      </w:r>
      <w:r>
        <w:tab/>
      </w:r>
      <w:r w:rsidRPr="00212482">
        <w:t>'periode'))</w:t>
      </w:r>
    </w:p>
    <w:p w14:paraId="014DECA8" w14:textId="4D5322D9"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-&gt;with('selectedPeriode', $request-&gt;filter);</w:t>
      </w:r>
    </w:p>
    <w:p w14:paraId="2141E93F" w14:textId="254CAAB4" w:rsidR="005A78AE" w:rsidRDefault="005A78AE" w:rsidP="005A78AE">
      <w:pPr>
        <w:pStyle w:val="STTSSegmenProgram"/>
      </w:pPr>
      <w:r w:rsidRPr="00276BBA">
        <w:lastRenderedPageBreak/>
        <w:t>Segmen Program 5.</w:t>
      </w:r>
      <w:r>
        <w:t>5</w:t>
      </w:r>
      <w:r w:rsidRPr="00276BBA">
        <w:t xml:space="preserve"> </w:t>
      </w:r>
      <w:r>
        <w:t>(Lanjutan)</w:t>
      </w:r>
    </w:p>
    <w:p w14:paraId="257C9504" w14:textId="317CF14D"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212482">
        <w:t>} else if ($request-&gt;exportxls) {</w:t>
      </w:r>
    </w:p>
    <w:p w14:paraId="3AF1C20D" w14:textId="20F9AD8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$files = $this-&gt;testing();</w:t>
      </w:r>
    </w:p>
    <w:p w14:paraId="67AE3015" w14:textId="5B324467"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return $request-&gt;filter;</w:t>
      </w:r>
    </w:p>
    <w:p w14:paraId="20777AC9" w14:textId="17112807"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return $files;</w:t>
      </w:r>
    </w:p>
    <w:p w14:paraId="22AE2CBD" w14:textId="38DF947B"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if ($request-&gt;filter) {</w:t>
      </w:r>
    </w:p>
    <w:p w14:paraId="0EF71F96" w14:textId="2C030C20"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$filtered = $files-&gt;where('id_periode', $request-&gt;</w:t>
      </w:r>
      <w:r>
        <w:t xml:space="preserve"> </w:t>
      </w:r>
      <w:r>
        <w:tab/>
      </w:r>
      <w:r>
        <w:tab/>
      </w:r>
      <w:r>
        <w:tab/>
      </w:r>
      <w:r>
        <w:tab/>
      </w:r>
      <w:r w:rsidRPr="00212482">
        <w:t>filter);</w:t>
      </w:r>
    </w:p>
    <w:p w14:paraId="39837790" w14:textId="593C2649"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$files    = $filtered-&gt;values()-&gt;all();</w:t>
      </w:r>
    </w:p>
    <w:p w14:paraId="038EA064" w14:textId="330106AF"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w:t>
      </w:r>
    </w:p>
    <w:p w14:paraId="356C9E0F" w14:textId="301DBE7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212482">
        <w:t xml:space="preserve"> </w:t>
      </w:r>
      <w:r>
        <w:tab/>
      </w:r>
      <w:r w:rsidRPr="00212482">
        <w:t>$sheet = [[ 'kelas_id', 'Kode BAA','Nama Mata Kuliah',</w:t>
      </w:r>
    </w:p>
    <w:p w14:paraId="0CAEA119" w14:textId="72FA7759"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212482">
        <w:t>'NRP',</w:t>
      </w:r>
      <w:r>
        <w:t xml:space="preserve"> </w:t>
      </w:r>
      <w:r w:rsidRPr="00212482">
        <w:t>'Nama mahasiswa', 'Nilai UAS', 'Nilai Akhir',</w:t>
      </w:r>
    </w:p>
    <w:p w14:paraId="744EB684" w14:textId="41F47BED"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'Lulus / Tidak',</w:t>
      </w:r>
      <w:r>
        <w:t xml:space="preserve"> </w:t>
      </w:r>
      <w:r w:rsidRPr="00212482">
        <w:t>'Jenis MBKM',</w:t>
      </w:r>
      <w:r>
        <w:t xml:space="preserve"> </w:t>
      </w:r>
      <w:r w:rsidRPr="00212482">
        <w:t>'Perusahaan']];</w:t>
      </w:r>
    </w:p>
    <w:p w14:paraId="0ABCD620" w14:textId="082438AF"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foreach ($files as $row) {</w:t>
      </w:r>
    </w:p>
    <w:p w14:paraId="0B0F258D" w14:textId="2C58DA03"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tab/>
      </w:r>
      <w:r w:rsidRPr="00212482">
        <w:t>$nilaiAkhir = is_numeric($row-&gt;nilai_akhir) ? $row-&gt;</w:t>
      </w:r>
      <w:r>
        <w:t xml:space="preserve"> </w:t>
      </w:r>
      <w:r>
        <w:tab/>
      </w:r>
      <w:r>
        <w:tab/>
      </w:r>
      <w:r>
        <w:tab/>
      </w:r>
      <w:r w:rsidRPr="00212482">
        <w:t>nilai_akhir : '-';</w:t>
      </w:r>
    </w:p>
    <w:p w14:paraId="5F2058E1" w14:textId="1B3F7BD6"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$statusLulus = '-';</w:t>
      </w:r>
    </w:p>
    <w:p w14:paraId="76FE9497" w14:textId="5BDD5D69"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if (is_numeric($nilaiAkhir)) {</w:t>
      </w:r>
    </w:p>
    <w:p w14:paraId="0B1BA415" w14:textId="6547944F"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 xml:space="preserve">$statusLulus = ($nilaiAkhir &gt;= 60) ? 'LULUS' : </w:t>
      </w:r>
      <w:r>
        <w:tab/>
      </w:r>
      <w:r>
        <w:tab/>
      </w:r>
      <w:r>
        <w:tab/>
      </w:r>
      <w:r>
        <w:tab/>
      </w:r>
      <w:r>
        <w:tab/>
      </w:r>
      <w:r w:rsidRPr="00212482">
        <w:t>'TIDAK LULUS';}</w:t>
      </w:r>
    </w:p>
    <w:p w14:paraId="37E5E5C6" w14:textId="7BB7DCDD"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212482">
        <w:t>$sheet[] = [</w:t>
      </w:r>
      <w:r>
        <w:t xml:space="preserve"> </w:t>
      </w:r>
      <w:r w:rsidRPr="00212482">
        <w:t>$row-&gt;kelas_id, $row-&gt;mk_kodebaa,</w:t>
      </w:r>
    </w:p>
    <w:p w14:paraId="58B978C0" w14:textId="1334BBF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$row-&gt;matkul_nama,</w:t>
      </w:r>
      <w:r>
        <w:t xml:space="preserve"> </w:t>
      </w:r>
      <w:r w:rsidRPr="00212482">
        <w:t>$row-&gt;nrp, $row-&gt;nama_mahasiswa,</w:t>
      </w:r>
    </w:p>
    <w:p w14:paraId="316A3B67" w14:textId="1E41D72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$nilaiAkhir, $nilaiAkhir,$statusLulus,</w:t>
      </w:r>
    </w:p>
    <w:p w14:paraId="00259B7C" w14:textId="6BF87094" w:rsidR="00212482" w:rsidRP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tab/>
      </w:r>
      <w:r w:rsidRPr="00212482">
        <w:t>$row-&gt;jenis_mbkm ];</w:t>
      </w:r>
    </w:p>
    <w:p w14:paraId="3DCAA336" w14:textId="013BA994"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tab/>
      </w:r>
      <w:r w:rsidRPr="00212482">
        <w:t>}</w:t>
      </w:r>
    </w:p>
    <w:p w14:paraId="21E42D2E" w14:textId="26C42D95"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$xlsx = SimpleXLSXGen::fromArray($sheet,</w:t>
      </w:r>
      <w:r w:rsidR="00DB398F">
        <w:t>'Data Nilai</w:t>
      </w:r>
      <w:r w:rsidRPr="00212482">
        <w:t>');</w:t>
      </w:r>
    </w:p>
    <w:p w14:paraId="019DA806" w14:textId="45D1FEB9"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xml:space="preserve">    </w:t>
      </w:r>
      <w:r w:rsidR="00DB398F">
        <w:tab/>
      </w:r>
      <w:r w:rsidRPr="00212482">
        <w:t>list($micro, $sec) = explode(" ", microtime());</w:t>
      </w:r>
    </w:p>
    <w:p w14:paraId="184395AB" w14:textId="52504D4C"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rsidR="00DB398F">
        <w:tab/>
      </w:r>
      <w:r w:rsidRPr="00212482">
        <w:t>$milliseconds = sprintf("%03d", $micro * 1000);</w:t>
      </w:r>
    </w:p>
    <w:p w14:paraId="73D19065" w14:textId="2FEEACEF"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rsidR="00DB398F">
        <w:tab/>
      </w:r>
      <w:r w:rsidRPr="00212482">
        <w:t xml:space="preserve">$filename = 'nilai_mbkm_' . date('Ymd_His') . </w:t>
      </w:r>
      <w:r w:rsidR="00DB398F">
        <w:tab/>
      </w:r>
      <w:r w:rsidR="00DB398F">
        <w:tab/>
      </w:r>
      <w:r w:rsidR="00DB398F">
        <w:tab/>
      </w:r>
      <w:r w:rsidR="00DB398F">
        <w:tab/>
      </w:r>
      <w:r w:rsidRPr="00212482">
        <w:t>$milliseconds . '.xlsx';</w:t>
      </w:r>
    </w:p>
    <w:p w14:paraId="3549BFB3" w14:textId="26A616B0" w:rsidR="00212482" w:rsidRPr="00212482" w:rsidRDefault="00212482" w:rsidP="0021248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r w:rsidR="00DB398F">
        <w:tab/>
      </w:r>
      <w:r w:rsidRPr="00212482">
        <w:t>return response($xlsx-&gt;downloadAs($filename));</w:t>
      </w:r>
    </w:p>
    <w:p w14:paraId="353321E0" w14:textId="55DF98EB" w:rsidR="00212482" w:rsidRDefault="00212482"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12482">
        <w:t>} }</w:t>
      </w:r>
    </w:p>
    <w:p w14:paraId="24250945" w14:textId="77777777" w:rsidR="00212482" w:rsidRDefault="00212482" w:rsidP="009C04B8">
      <w:pPr>
        <w:rPr>
          <w:lang w:val="en-ID"/>
        </w:rPr>
      </w:pPr>
    </w:p>
    <w:p w14:paraId="72997288" w14:textId="76B533E4" w:rsidR="005A78AE" w:rsidRPr="005A78AE" w:rsidRDefault="0092581F" w:rsidP="005A78AE">
      <w:pPr>
        <w:rPr>
          <w:lang w:val="en-ID"/>
        </w:rPr>
      </w:pPr>
      <w:r>
        <w:rPr>
          <w:lang w:val="en-ID"/>
        </w:rPr>
        <w:t xml:space="preserve">Pada segmen program 5.5, </w:t>
      </w:r>
      <w:r w:rsidR="005A78AE" w:rsidRPr="005A78AE">
        <w:rPr>
          <w:lang w:val="en-ID"/>
        </w:rPr>
        <w:t>Pada baris 1</w:t>
      </w:r>
      <w:r w:rsidR="005A78AE">
        <w:rPr>
          <w:lang w:val="en-ID"/>
        </w:rPr>
        <w:t>-</w:t>
      </w:r>
      <w:r w:rsidR="005A78AE" w:rsidRPr="005A78AE">
        <w:rPr>
          <w:lang w:val="en-ID"/>
        </w:rPr>
        <w:t>2, fungsi filtermahasiswa dibuat untuk menangani proses ketika Admin BAA menekan tombol filter atau tombol ekspor Excel pada halaman nilai mahasiswa. Fungsi ini menerima objek Request yang membawa informasi tombol mana yang ditekan serta periode apa yang dipilih.</w:t>
      </w:r>
      <w:r w:rsidR="005A78AE">
        <w:rPr>
          <w:lang w:val="en-ID"/>
        </w:rPr>
        <w:t xml:space="preserve"> </w:t>
      </w:r>
      <w:r w:rsidR="005A78AE" w:rsidRPr="005A78AE">
        <w:rPr>
          <w:lang w:val="en-ID"/>
        </w:rPr>
        <w:t>Pada baris 3</w:t>
      </w:r>
      <w:r w:rsidR="005A78AE">
        <w:rPr>
          <w:lang w:val="en-ID"/>
        </w:rPr>
        <w:t>-</w:t>
      </w:r>
      <w:r w:rsidR="005A78AE" w:rsidRPr="005A78AE">
        <w:rPr>
          <w:lang w:val="en-ID"/>
        </w:rPr>
        <w:t>28, blok pertama menangani kondisi ketika tombol Filter ditekan ($request-&gt;btnfilter). Baris 4 mengambil seluruh data periode dari tabel periodependaftaran. Kemudian pada baris 6–10 dibuat query awal yang menggabungkan tabel laporan_mbkm, mbkm, tabel mahasiswa ISTTS, dan tabel lokasi_mbkm, serta menetapkan kondisi bahwa hanya data dengan status “SUDAH DINILAI” yang akan diambil. Pada baris 11</w:t>
      </w:r>
      <w:r w:rsidR="005A78AE">
        <w:rPr>
          <w:lang w:val="en-ID"/>
        </w:rPr>
        <w:t>-</w:t>
      </w:r>
      <w:r w:rsidR="005A78AE" w:rsidRPr="005A78AE">
        <w:rPr>
          <w:lang w:val="en-ID"/>
        </w:rPr>
        <w:t>13, jika admin memilih periode tertentu, maka query ditambahkan filter berdasarkan id_periode. Setelah itu, pada baris 15</w:t>
      </w:r>
      <w:r w:rsidR="005A78AE">
        <w:rPr>
          <w:lang w:val="en-ID"/>
        </w:rPr>
        <w:t>-</w:t>
      </w:r>
      <w:r w:rsidR="005A78AE" w:rsidRPr="005A78AE">
        <w:rPr>
          <w:lang w:val="en-ID"/>
        </w:rPr>
        <w:t xml:space="preserve">25 query dieksekusi dan memilih kolom-kolom yang diperlukan untuk </w:t>
      </w:r>
      <w:r w:rsidR="005A78AE" w:rsidRPr="005A78AE">
        <w:rPr>
          <w:lang w:val="en-ID"/>
        </w:rPr>
        <w:lastRenderedPageBreak/>
        <w:t>tampilan nilai mahasiswa. Akhirnya, pada baris 26</w:t>
      </w:r>
      <w:r w:rsidR="005A78AE">
        <w:rPr>
          <w:lang w:val="en-ID"/>
        </w:rPr>
        <w:t>-</w:t>
      </w:r>
      <w:r w:rsidR="005A78AE" w:rsidRPr="005A78AE">
        <w:rPr>
          <w:lang w:val="en-ID"/>
        </w:rPr>
        <w:t>27 halaman baa.nilaiMahasiswa ditampilkan kembali dengan membawa data hasil filter dan juga menyertakan nilai periode yang dipilih agar tetap muncul di dropdown.</w:t>
      </w:r>
    </w:p>
    <w:p w14:paraId="5472B7B4" w14:textId="56E62811" w:rsidR="00276BBA" w:rsidRDefault="005A78AE" w:rsidP="005A78AE">
      <w:pPr>
        <w:rPr>
          <w:lang w:val="en-ID"/>
        </w:rPr>
      </w:pPr>
      <w:r w:rsidRPr="005A78AE">
        <w:rPr>
          <w:lang w:val="en-ID"/>
        </w:rPr>
        <w:t>Selanjutnya, blok baris 28</w:t>
      </w:r>
      <w:r>
        <w:rPr>
          <w:lang w:val="en-ID"/>
        </w:rPr>
        <w:t>-</w:t>
      </w:r>
      <w:r w:rsidRPr="005A78AE">
        <w:rPr>
          <w:lang w:val="en-ID"/>
        </w:rPr>
        <w:t>79 menangani kondisi ketika admin menekan tombol Export XLS ($request-&gt;exportxls). Pada baris 31, fungsi mengambil data laporan melalui method testing(). Jika ada filter periode (baris 34</w:t>
      </w:r>
      <w:r>
        <w:rPr>
          <w:lang w:val="en-ID"/>
        </w:rPr>
        <w:t>-</w:t>
      </w:r>
      <w:r w:rsidRPr="005A78AE">
        <w:rPr>
          <w:lang w:val="en-ID"/>
        </w:rPr>
        <w:t>37), data akan difilter kembali berdasarkan nilai id_periode. Setelah data siap, baris 39</w:t>
      </w:r>
      <w:r>
        <w:rPr>
          <w:lang w:val="en-ID"/>
        </w:rPr>
        <w:t>-</w:t>
      </w:r>
      <w:r w:rsidRPr="005A78AE">
        <w:rPr>
          <w:lang w:val="en-ID"/>
        </w:rPr>
        <w:t>50 membuat header kolom untuk file Excel, seperti kode matkul, nama mahasiswa, nilai, status kelulusan, dan informasi MBKM. Baris 51</w:t>
      </w:r>
      <w:r>
        <w:rPr>
          <w:lang w:val="en-ID"/>
        </w:rPr>
        <w:t>-</w:t>
      </w:r>
      <w:r w:rsidRPr="005A78AE">
        <w:rPr>
          <w:lang w:val="en-ID"/>
        </w:rPr>
        <w:t>71 mengisi baris-baris data Excel, termasuk menghitung nilai akhir dan menentukan status “LULUS” atau “TIDAK LULUS”. Pada baris 72, file Excel dibuat menggunakan SimpleXLSXGen. Kemudian baris 74–77 menghasilkan nama file unik berdasarkan timestamp, dan pada baris 78 file tersebut dikirim sebagai response download kepada admin.</w:t>
      </w:r>
    </w:p>
    <w:p w14:paraId="7846880F" w14:textId="147D761F" w:rsidR="00276BBA" w:rsidRDefault="00276BBA" w:rsidP="009C04B8">
      <w:pPr>
        <w:rPr>
          <w:lang w:val="en-ID"/>
        </w:rPr>
      </w:pPr>
    </w:p>
    <w:p w14:paraId="6E0FB3AD" w14:textId="23CB8FE2" w:rsidR="0092581F" w:rsidRPr="009B6697" w:rsidRDefault="0092581F" w:rsidP="0092581F">
      <w:pPr>
        <w:pStyle w:val="ListParagraph"/>
        <w:numPr>
          <w:ilvl w:val="2"/>
          <w:numId w:val="5"/>
        </w:numPr>
        <w:contextualSpacing w:val="0"/>
        <w:rPr>
          <w:b/>
          <w:sz w:val="28"/>
          <w:szCs w:val="28"/>
        </w:rPr>
      </w:pPr>
      <w:r>
        <w:rPr>
          <w:b/>
          <w:sz w:val="28"/>
          <w:szCs w:val="28"/>
        </w:rPr>
        <w:t>Nilai Mahasiswa dari Admin BAA</w:t>
      </w:r>
    </w:p>
    <w:p w14:paraId="6B6CD913" w14:textId="33D5E55C" w:rsidR="0092581F" w:rsidRDefault="0092581F" w:rsidP="0092581F">
      <w:pPr>
        <w:rPr>
          <w:lang w:val="en-ID"/>
        </w:rPr>
      </w:pPr>
      <w:r w:rsidRPr="0092581F">
        <w:rPr>
          <w:lang w:val="en-ID"/>
        </w:rPr>
        <w:t>Pada subbab ini dijelaskan implementasi fitur Nilai Mahasiswa per MBKM yang memungkinkan Admin BAA melihat detail nilai untuk satu pengajuan MBKM tertentu. Fitur ini memberikan informasi yang lebih spesifik dibanding daftar nilai keseluruhan, karena menampilkan nilai lengkap satu mahasiswa berdasarkan ID MBKM yang dipilih. Implementasi fitur ini mencakup proses penerimaan parameter dari route, pengambilan data detail melalui join antar tabel yang saling terkait, dan penyajian data tersebut pada tampilan. Dengan fitur ini, Admin BAA dapat melakukan pengecekan nilai secara lebih akurat dan mendalam pada setiap pengajuan mahasiswa</w:t>
      </w:r>
      <w:r w:rsidRPr="00212482">
        <w:rPr>
          <w:lang w:val="en-ID"/>
        </w:rPr>
        <w:t>.</w:t>
      </w:r>
    </w:p>
    <w:p w14:paraId="49D09707" w14:textId="77777777" w:rsidR="0092581F" w:rsidRDefault="0092581F" w:rsidP="0092581F">
      <w:pPr>
        <w:rPr>
          <w:lang w:val="en-ID"/>
        </w:rPr>
      </w:pPr>
    </w:p>
    <w:p w14:paraId="623EBB63" w14:textId="392E40E0" w:rsidR="0092581F" w:rsidRPr="00276BBA" w:rsidRDefault="0092581F" w:rsidP="0092581F">
      <w:pPr>
        <w:pStyle w:val="STTSSegmenProgram"/>
      </w:pPr>
      <w:r w:rsidRPr="00276BBA">
        <w:t>Segmen Program 5.</w:t>
      </w:r>
      <w:r w:rsidR="00B408BE">
        <w:t>6</w:t>
      </w:r>
      <w:r w:rsidRPr="00276BBA">
        <w:t xml:space="preserve"> </w:t>
      </w:r>
      <w:r>
        <w:t>Nilai</w:t>
      </w:r>
      <w:r w:rsidRPr="00276BBA">
        <w:t xml:space="preserve"> Mahasiswa </w:t>
      </w:r>
      <w:r>
        <w:t>per MBKM</w:t>
      </w:r>
    </w:p>
    <w:p w14:paraId="44BB901D" w14:textId="433DDF91" w:rsidR="0092581F" w:rsidRPr="0092581F" w:rsidRDefault="0092581F" w:rsidP="00F66441">
      <w:pPr>
        <w:pStyle w:val="STTSAlgoritmaContent"/>
        <w:numPr>
          <w:ilvl w:val="0"/>
          <w:numId w:val="11"/>
        </w:numPr>
        <w:tabs>
          <w:tab w:val="left" w:pos="900"/>
          <w:tab w:val="left" w:pos="1260"/>
          <w:tab w:val="left" w:pos="1620"/>
          <w:tab w:val="left" w:pos="1980"/>
          <w:tab w:val="left" w:pos="2340"/>
          <w:tab w:val="left" w:pos="2700"/>
          <w:tab w:val="left" w:pos="3060"/>
        </w:tabs>
        <w:ind w:left="562" w:hanging="562"/>
        <w:jc w:val="left"/>
      </w:pPr>
      <w:r w:rsidRPr="0092581F">
        <w:t>public function nilaiMahasiswaPerMbkm($id){</w:t>
      </w:r>
    </w:p>
    <w:p w14:paraId="6A948944" w14:textId="786C0CC0"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92581F">
        <w:t xml:space="preserve">$files = laporan_mbkm::join('mbkm', </w:t>
      </w:r>
      <w:r>
        <w:tab/>
      </w:r>
      <w:r w:rsidRPr="0092581F">
        <w:t>'laporan_mbkm.id_mbkm', '=', 'mbkm.id')</w:t>
      </w:r>
    </w:p>
    <w:p w14:paraId="5F62E2A6" w14:textId="75017038"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 xml:space="preserve">-&gt;join('db_stts.mahasiswa', 'mbkm.nrp', '=', </w:t>
      </w:r>
      <w:r>
        <w:tab/>
      </w:r>
      <w:r w:rsidRPr="0092581F">
        <w:t>'db_stts.mahasiswa.mhs_nrp')</w:t>
      </w:r>
    </w:p>
    <w:p w14:paraId="6F9DD830" w14:textId="7BA64C5B"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 xml:space="preserve">-&gt;join('lokasi_mbkm', 'mbkm.id_lokasi_mbkm', '=', </w:t>
      </w:r>
      <w:r>
        <w:tab/>
      </w:r>
      <w:r w:rsidRPr="0092581F">
        <w:t>'lokasi_mbkm.id')</w:t>
      </w:r>
    </w:p>
    <w:p w14:paraId="537027E6" w14:textId="645F421B" w:rsidR="00B408BE" w:rsidRDefault="00B408BE" w:rsidP="00B408BE">
      <w:pPr>
        <w:pStyle w:val="STTSSegmenProgram"/>
      </w:pPr>
      <w:r w:rsidRPr="00276BBA">
        <w:lastRenderedPageBreak/>
        <w:t>Segmen Program 5.</w:t>
      </w:r>
      <w:r>
        <w:t>6</w:t>
      </w:r>
      <w:r w:rsidRPr="00276BBA">
        <w:t xml:space="preserve"> </w:t>
      </w:r>
      <w:r>
        <w:t>(Lanjutan)</w:t>
      </w:r>
      <w:r w:rsidR="0092581F">
        <w:t xml:space="preserve"> </w:t>
      </w:r>
    </w:p>
    <w:p w14:paraId="157B9A22" w14:textId="33475AB9"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92581F">
        <w:t>-&gt;where('mbkm.status', '=', 'SUDAH DINILAI')</w:t>
      </w:r>
    </w:p>
    <w:p w14:paraId="41D4C505" w14:textId="2BDBB009"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 xml:space="preserve">-&gt;where('mbkm.id', '=', $id) // filter sesuai id yang </w:t>
      </w:r>
      <w:r>
        <w:tab/>
      </w:r>
      <w:r w:rsidRPr="0092581F">
        <w:t>dikirim di URL</w:t>
      </w:r>
    </w:p>
    <w:p w14:paraId="75FCA434" w14:textId="1A52302E" w:rsidR="0092581F" w:rsidRPr="0092581F" w:rsidRDefault="0092581F"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-&gt;select('laporan_mbkm.*', 'mbkm.nrp',</w:t>
      </w:r>
    </w:p>
    <w:p w14:paraId="2AC4C0B9" w14:textId="3054F5B9"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 xml:space="preserve">'mbkm.jenis as jenis_mbkm','db_stts.mahasiswa.mhs_nama as </w:t>
      </w:r>
      <w:r>
        <w:tab/>
      </w:r>
      <w:r w:rsidRPr="0092581F">
        <w:t>nama_mahasiswa',</w:t>
      </w:r>
      <w:r>
        <w:t xml:space="preserve"> </w:t>
      </w:r>
      <w:r w:rsidRPr="0092581F">
        <w:t>'lokasi_mbkm.nama_perusahaan',</w:t>
      </w:r>
    </w:p>
    <w:p w14:paraId="141DED71" w14:textId="201C6C46"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'mbkm.status as status_mbkm')</w:t>
      </w:r>
    </w:p>
    <w:p w14:paraId="5B2ABA67" w14:textId="3AC318C1"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92581F">
        <w:t>-&gt;get();</w:t>
      </w:r>
    </w:p>
    <w:p w14:paraId="113DDDA8" w14:textId="75CCF7A5"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$param['files'] = $files;</w:t>
      </w:r>
    </w:p>
    <w:p w14:paraId="3350AA32" w14:textId="7FAC9471"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$matkuls = DB::table('detail_mbkm')</w:t>
      </w:r>
    </w:p>
    <w:p w14:paraId="389E1A61" w14:textId="23158D7C"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-&gt;join('mbkm', 'detail_mbkm.id_mbkm', '=', 'mbkm.id')</w:t>
      </w:r>
    </w:p>
    <w:p w14:paraId="2466C964" w14:textId="0E05BB1C"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 xml:space="preserve">-&gt;join('db_stts.aka_matkul', 'detail_mbkm.matkul_id', '=', </w:t>
      </w:r>
      <w:r>
        <w:tab/>
      </w:r>
      <w:r w:rsidRPr="0092581F">
        <w:t>'db_stts.aka_matkul.matkul_id')</w:t>
      </w:r>
    </w:p>
    <w:p w14:paraId="1648C61D" w14:textId="78BD265C"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-&gt;where('detail_mbkm.id_mbkm', $id)</w:t>
      </w:r>
    </w:p>
    <w:p w14:paraId="00E516A3" w14:textId="70F32195"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-&gt;select(</w:t>
      </w:r>
    </w:p>
    <w:p w14:paraId="6FA2255B" w14:textId="004EAD30"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'detail_mbkm.*',</w:t>
      </w:r>
    </w:p>
    <w:p w14:paraId="3A801277" w14:textId="4A12AE61"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'db_stts.aka_matkul.matkul_nama',</w:t>
      </w:r>
    </w:p>
    <w:p w14:paraId="5E512EBA" w14:textId="591B176F"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'mbkm.jenis',</w:t>
      </w:r>
    </w:p>
    <w:p w14:paraId="3D0C2D0C" w14:textId="7A1B5271" w:rsidR="0092581F" w:rsidRPr="0092581F" w:rsidRDefault="0092581F"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w:t>
      </w:r>
      <w:r>
        <w:tab/>
      </w:r>
      <w:r w:rsidRPr="0092581F">
        <w:t>)-&gt;get();</w:t>
      </w:r>
    </w:p>
    <w:p w14:paraId="17D95B79" w14:textId="54C199A4"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$param['matkuls'] = $matkuls;</w:t>
      </w:r>
    </w:p>
    <w:p w14:paraId="0896F5E5" w14:textId="2EB07122" w:rsidR="0092581F" w:rsidRPr="0092581F"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 xml:space="preserve">  </w:t>
      </w:r>
      <w:r>
        <w:tab/>
      </w:r>
      <w:r w:rsidRPr="0092581F">
        <w:t>return view('baa.nilaiMahasiswaPerMbkm', $param);</w:t>
      </w:r>
    </w:p>
    <w:p w14:paraId="3C68824B" w14:textId="2F30F93C" w:rsidR="0092581F" w:rsidRPr="00212482" w:rsidRDefault="0092581F" w:rsidP="0092581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2581F">
        <w:t>}</w:t>
      </w:r>
    </w:p>
    <w:p w14:paraId="2C2932B1" w14:textId="77777777" w:rsidR="0092581F" w:rsidRDefault="0092581F" w:rsidP="009C04B8">
      <w:pPr>
        <w:rPr>
          <w:lang w:val="en-ID"/>
        </w:rPr>
      </w:pPr>
    </w:p>
    <w:p w14:paraId="5AE40981" w14:textId="38D5647F" w:rsidR="00B408BE" w:rsidRPr="00B408BE" w:rsidRDefault="00B408BE" w:rsidP="00B408BE">
      <w:pPr>
        <w:rPr>
          <w:lang w:val="en-ID"/>
        </w:rPr>
      </w:pPr>
      <w:r>
        <w:rPr>
          <w:lang w:val="en-ID"/>
        </w:rPr>
        <w:t xml:space="preserve">Pada segmen program 5.6, </w:t>
      </w:r>
      <w:r w:rsidRPr="00B408BE">
        <w:rPr>
          <w:lang w:val="en-ID"/>
        </w:rPr>
        <w:t>Pada baris 1</w:t>
      </w:r>
      <w:r>
        <w:rPr>
          <w:lang w:val="en-ID"/>
        </w:rPr>
        <w:t>-</w:t>
      </w:r>
      <w:r w:rsidRPr="00B408BE">
        <w:rPr>
          <w:lang w:val="en-ID"/>
        </w:rPr>
        <w:t>2, fungsi nilaiMahasiswaPerMbkm dibuat untuk menampilkan detail nilai seorang mahasiswa pada satu program MBKM tertentu. Parameter $id yang diterima mewakili id_mbkm yang dikirim melalui URL, sehingga sistem dapat mengetahui mahasiswa dan program MBKM mana yang ingin ditampilkan datanya.</w:t>
      </w:r>
      <w:r>
        <w:rPr>
          <w:lang w:val="en-ID"/>
        </w:rPr>
        <w:t xml:space="preserve"> P</w:t>
      </w:r>
      <w:r w:rsidRPr="00B408BE">
        <w:rPr>
          <w:lang w:val="en-ID"/>
        </w:rPr>
        <w:t>ada baris 3</w:t>
      </w:r>
      <w:r>
        <w:rPr>
          <w:lang w:val="en-ID"/>
        </w:rPr>
        <w:t>-</w:t>
      </w:r>
      <w:r w:rsidRPr="00B408BE">
        <w:rPr>
          <w:lang w:val="en-ID"/>
        </w:rPr>
        <w:t>16, sistem melakukan pengambilan data laporan nilai berdasarkan satu MBKM tertentu. Baris 3</w:t>
      </w:r>
      <w:r>
        <w:rPr>
          <w:lang w:val="en-ID"/>
        </w:rPr>
        <w:t>-</w:t>
      </w:r>
      <w:r w:rsidRPr="00B408BE">
        <w:rPr>
          <w:lang w:val="en-ID"/>
        </w:rPr>
        <w:t>5 menggabungkan tabel laporan_mbkm, mbkm, tabel mahasiswa STTS, serta tabel lokasi_mbkm, sehingga informasi lengkap seperti nama mahasiswa, perusahaan tempat magang, dan laporan nilai bisa diambil dalam satu query. Baris 6 membatasi data agar hanya mengambil MBKM dengan status “SUDAH DINILAI”, sedangkan baris 7 menambahkan filter tambahan berdasarkan id MBKM yang dikirim dari URL, sehingga data yang diambil benar-benar spesifik untuk satu mahasiswa dan satu program. Pada baris 8</w:t>
      </w:r>
      <w:r>
        <w:rPr>
          <w:lang w:val="en-ID"/>
        </w:rPr>
        <w:t>-</w:t>
      </w:r>
      <w:r w:rsidRPr="00B408BE">
        <w:rPr>
          <w:lang w:val="en-ID"/>
        </w:rPr>
        <w:t>15 dipilih kolom-kolom penting seperti NRP mahasiswa, nama mahasiswa, jenis MBKM, nama perusahaan, status MBKM, serta seluruh kolom laporan. Hasil query kemudian diambil menggunakan get() pada baris 16 dan disimpan ke dalam array $param['files'] pada baris 17.</w:t>
      </w:r>
    </w:p>
    <w:p w14:paraId="32B9A1A4" w14:textId="42687EB6" w:rsidR="00276BBA" w:rsidRDefault="00B408BE" w:rsidP="00B408BE">
      <w:pPr>
        <w:rPr>
          <w:lang w:val="en-ID"/>
        </w:rPr>
      </w:pPr>
      <w:r w:rsidRPr="00B408BE">
        <w:rPr>
          <w:lang w:val="en-ID"/>
        </w:rPr>
        <w:lastRenderedPageBreak/>
        <w:t>Kemudian pada baris 19–29, sistem mengambil daftar mata kuliah yang dikonversi atau dikaitkan dengan program MBKM tersebut. Baris 19 melakukan join antara tabel detail_mbkm, tabel mbkm, serta tabel mata kuliah ISTTS (aka_matkul). Baris 22 memastikan bahwa hanya mata kuliah untuk MBKM dengan ID yang sama yang akan diambil. Pada baris 23–28 dipilih kolom-kolom seperti detail MBKM, nama mata kuliah, dan jenis MBKM. Hasilnya disimpan ke dalam variabel $matkuls pada baris 29 dan kemudian ditambahkan ke array $param pada baris 31.</w:t>
      </w:r>
      <w:r>
        <w:rPr>
          <w:lang w:val="en-ID"/>
        </w:rPr>
        <w:t xml:space="preserve"> Pada</w:t>
      </w:r>
      <w:r w:rsidRPr="00B408BE">
        <w:rPr>
          <w:lang w:val="en-ID"/>
        </w:rPr>
        <w:t xml:space="preserve"> baris 32, fungsi mengembalikan view baa.nilaiMahasiswa</w:t>
      </w:r>
      <w:r>
        <w:rPr>
          <w:lang w:val="en-ID"/>
        </w:rPr>
        <w:t xml:space="preserve"> </w:t>
      </w:r>
      <w:r w:rsidRPr="00B408BE">
        <w:rPr>
          <w:lang w:val="en-ID"/>
        </w:rPr>
        <w:t>PerMbkm sambil membawa dua set data: data laporan (files) dan daftar mata kuliah (matkuls). Halaman ini menjadi tampilan detail nilai seorang mahasiswa pada satu pengajuan MBKM, lengkap dengan laporan nilai dan mata kuliah yang dikonversi.</w:t>
      </w:r>
    </w:p>
    <w:p w14:paraId="40DFD54D" w14:textId="7A115C18" w:rsidR="00276BBA" w:rsidRDefault="00276BBA" w:rsidP="009C04B8">
      <w:pPr>
        <w:rPr>
          <w:lang w:val="en-ID"/>
        </w:rPr>
      </w:pPr>
    </w:p>
    <w:p w14:paraId="6CEDFF60" w14:textId="09B2FA28" w:rsidR="00924E32" w:rsidRPr="009B6697" w:rsidRDefault="00924E32" w:rsidP="00924E32">
      <w:pPr>
        <w:pStyle w:val="ListParagraph"/>
        <w:numPr>
          <w:ilvl w:val="2"/>
          <w:numId w:val="5"/>
        </w:numPr>
        <w:contextualSpacing w:val="0"/>
        <w:rPr>
          <w:b/>
          <w:sz w:val="28"/>
          <w:szCs w:val="28"/>
        </w:rPr>
      </w:pPr>
      <w:r>
        <w:rPr>
          <w:b/>
          <w:sz w:val="28"/>
          <w:szCs w:val="28"/>
        </w:rPr>
        <w:t>Deadline dan Save Deadline</w:t>
      </w:r>
    </w:p>
    <w:p w14:paraId="016AF4B3" w14:textId="282494A4" w:rsidR="00924E32" w:rsidRDefault="00924E32" w:rsidP="00924E32">
      <w:pPr>
        <w:rPr>
          <w:lang w:val="en-ID"/>
        </w:rPr>
      </w:pPr>
      <w:r w:rsidRPr="00924E32">
        <w:rPr>
          <w:lang w:val="en-ID"/>
        </w:rPr>
        <w:t>Pada subbab ini dibahas implementasi fitur Deadline MBKM, yaitu bagian yang digunakan Admin BAA untuk membuat dan mengatur batas waktu terkait proses pengajuan maupun pelaporan dalam program MBKM. Sistem menyediakan halaman khusus untuk menampilkan seluruh daftar deadline yang telah dibuat serta form untuk menambahkan deadline baru. Implementasi ini melibatkan pembuatan route yang menangani permintaan tampilan form dan penyimpanan data, serta fungsi pada controller yang memproses input, memvalidasi data, dan menyimpan deadline baru ke dalam database. Penjelasan berikut menggambarkan bagaimana sistem mengelola proses pembuatan dan penyimpanan deadline oleh Admin BAA.</w:t>
      </w:r>
    </w:p>
    <w:p w14:paraId="7F3A1D03" w14:textId="77777777" w:rsidR="00924E32" w:rsidRDefault="00924E32" w:rsidP="00924E32">
      <w:pPr>
        <w:rPr>
          <w:lang w:val="en-ID"/>
        </w:rPr>
      </w:pPr>
    </w:p>
    <w:p w14:paraId="7377FFD0" w14:textId="1BEC9917" w:rsidR="00924E32" w:rsidRPr="00276BBA" w:rsidRDefault="00924E32" w:rsidP="00924E32">
      <w:pPr>
        <w:pStyle w:val="STTSSegmenProgram"/>
      </w:pPr>
      <w:r w:rsidRPr="00276BBA">
        <w:t>Segmen Program 5.</w:t>
      </w:r>
      <w:r w:rsidR="0022538B">
        <w:t>7</w:t>
      </w:r>
      <w:r w:rsidRPr="00276BBA">
        <w:t xml:space="preserve"> </w:t>
      </w:r>
      <w:r w:rsidR="0022538B">
        <w:t>Deadline</w:t>
      </w:r>
    </w:p>
    <w:p w14:paraId="19E35C9C" w14:textId="5C0804CB" w:rsidR="0022538B" w:rsidRPr="0022538B" w:rsidRDefault="0022538B" w:rsidP="00F66441">
      <w:pPr>
        <w:pStyle w:val="STTSAlgoritmaContent"/>
        <w:numPr>
          <w:ilvl w:val="0"/>
          <w:numId w:val="12"/>
        </w:numPr>
        <w:tabs>
          <w:tab w:val="left" w:pos="900"/>
          <w:tab w:val="left" w:pos="1260"/>
          <w:tab w:val="left" w:pos="1620"/>
          <w:tab w:val="left" w:pos="1980"/>
          <w:tab w:val="left" w:pos="2340"/>
          <w:tab w:val="left" w:pos="2700"/>
          <w:tab w:val="left" w:pos="3060"/>
        </w:tabs>
        <w:ind w:left="562" w:hanging="562"/>
        <w:jc w:val="left"/>
      </w:pPr>
      <w:r w:rsidRPr="0022538B">
        <w:t>public function deadline(){</w:t>
      </w:r>
    </w:p>
    <w:p w14:paraId="42647F79" w14:textId="433918BC" w:rsidR="0022538B" w:rsidRPr="0022538B" w:rsidRDefault="00C0767C"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2538B" w:rsidRPr="0022538B">
        <w:t>$param['dataperiode'] = periodependaftaran::get();</w:t>
      </w:r>
    </w:p>
    <w:p w14:paraId="247B24A4" w14:textId="541072FC" w:rsidR="0022538B" w:rsidRP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2538B">
        <w:t> </w:t>
      </w:r>
      <w:r w:rsidR="00C0767C">
        <w:tab/>
      </w:r>
      <w:r w:rsidRPr="0022538B">
        <w:t>return view('baa.formDeadline', $param);</w:t>
      </w:r>
    </w:p>
    <w:p w14:paraId="23397FB2" w14:textId="49E0522F" w:rsidR="0022538B" w:rsidRP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2538B">
        <w:t>}</w:t>
      </w:r>
    </w:p>
    <w:p w14:paraId="3008A567" w14:textId="455D51B4" w:rsidR="0022538B" w:rsidRDefault="0022538B"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public function savedeadline(Request $request){</w:t>
      </w:r>
    </w:p>
    <w:p w14:paraId="56BE262D" w14:textId="6A54A92B" w:rsidR="0022538B" w:rsidRDefault="00C0767C"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2538B">
        <w:t>$request-&gt;validate([</w:t>
      </w:r>
    </w:p>
    <w:p w14:paraId="57CB6A4E" w14:textId="55F0AA3C"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'txtNamaPeriode' =&gt; ['required'],</w:t>
      </w:r>
    </w:p>
    <w:p w14:paraId="31BA29FF" w14:textId="4F7E5BD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'txtTanggalMulai' =&gt; ['required', 'date'],</w:t>
      </w:r>
    </w:p>
    <w:p w14:paraId="4DE9F88C" w14:textId="76D1811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'txtTanggalBerakhir' =&gt; ['required', 'date'],</w:t>
      </w:r>
    </w:p>
    <w:p w14:paraId="23F0F5B1" w14:textId="07BE15BC"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'txtTanggalBerakhirPelaporan'  =&gt; ['required', 'date'],</w:t>
      </w:r>
    </w:p>
    <w:p w14:paraId="6E0E512D" w14:textId="18FF1CB9"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'txtTanggalBerakhirPenilaian'  =&gt; ['required', 'date'],</w:t>
      </w:r>
    </w:p>
    <w:p w14:paraId="364D2F4C" w14:textId="0A364838"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 [</w:t>
      </w:r>
    </w:p>
    <w:p w14:paraId="4A1C4B81" w14:textId="76BF4B9D"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t>‘</w:t>
      </w:r>
      <w:r>
        <w:t>txtNamaPeriode.required' =&gt; 'Nama Periode Harus Diisi',</w:t>
      </w:r>
    </w:p>
    <w:p w14:paraId="7EFCE3D0" w14:textId="5CF53993" w:rsidR="00610014" w:rsidRPr="00276BBA" w:rsidRDefault="00610014" w:rsidP="00610014">
      <w:pPr>
        <w:pStyle w:val="STTSSegmenProgram"/>
      </w:pPr>
      <w:r w:rsidRPr="00276BBA">
        <w:lastRenderedPageBreak/>
        <w:t>Segmen Program 5.</w:t>
      </w:r>
      <w:r>
        <w:t>7</w:t>
      </w:r>
      <w:r w:rsidRPr="00276BBA">
        <w:t xml:space="preserve"> </w:t>
      </w:r>
      <w:r>
        <w:t>(Lanjutan)</w:t>
      </w:r>
    </w:p>
    <w:p w14:paraId="3A8965FC" w14:textId="202669EE"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'periodeKode.required' =&gt; 'Kode Periode Harus Diisi',</w:t>
      </w:r>
    </w:p>
    <w:p w14:paraId="441A5162" w14:textId="63A28BB5"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'txtTanggalMulai.required' =&gt; 'Tgl Mulai Harus Diisi',</w:t>
      </w:r>
    </w:p>
    <w:p w14:paraId="40B0F877" w14:textId="4A4D84AA"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'txtTanggalBerakhir.required'=&gt;'Tgl Berakhir Harus Diisi',</w:t>
      </w:r>
    </w:p>
    <w:p w14:paraId="6038BB3B" w14:textId="514651E4"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 xml:space="preserve">'txtTanggalBerakhirPelaporan.required' =&gt; 'Tanggal </w:t>
      </w:r>
      <w:r w:rsidR="00C0767C">
        <w:tab/>
      </w:r>
      <w:r>
        <w:t>Berakhir Pelaporan Harus Diisi',</w:t>
      </w:r>
    </w:p>
    <w:p w14:paraId="7B73A3A4" w14:textId="328AEE10"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 xml:space="preserve">'txtTanggalBerakhirPenilaian.required' =&gt; 'Tanggal </w:t>
      </w:r>
      <w:r w:rsidR="00C0767C">
        <w:tab/>
      </w:r>
      <w:r>
        <w:t>Berakhir Penilaian Harus Diisi',</w:t>
      </w:r>
    </w:p>
    <w:p w14:paraId="1E59C949" w14:textId="7037A3ED"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w:t>
      </w:r>
    </w:p>
    <w:p w14:paraId="0AC505F7" w14:textId="4CDD5BAC" w:rsidR="0022538B" w:rsidRDefault="00C0767C"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2538B">
        <w:t>$txtNamaPeriode     = $request-&gt;txtNamaPeriode;</w:t>
      </w:r>
    </w:p>
    <w:p w14:paraId="4382977E" w14:textId="0EAD256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$PeriodeKode        = $request-&gt;PeriodeKode;</w:t>
      </w:r>
    </w:p>
    <w:p w14:paraId="03FA908C" w14:textId="5602873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$txtTanggalMulai    = $request-&gt;txtTanggalMulai;</w:t>
      </w:r>
    </w:p>
    <w:p w14:paraId="3E88012F" w14:textId="431C5031" w:rsidR="00610014" w:rsidRDefault="0022538B" w:rsidP="0061001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rsidR="00610014">
        <w:t>…</w:t>
      </w:r>
    </w:p>
    <w:p w14:paraId="171DF95E" w14:textId="0E4AD316" w:rsidR="0022538B" w:rsidRDefault="00610014"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2538B">
        <w:t>-&gt;first();</w:t>
      </w:r>
    </w:p>
    <w:p w14:paraId="66BCAB2F" w14:textId="17305D92"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 xml:space="preserve">if ($periodeTerakhir &amp;&amp; $txtTanggalMulai &lt; </w:t>
      </w:r>
      <w:r w:rsidR="00C0767C">
        <w:tab/>
      </w:r>
      <w:r>
        <w:t>$periodeTerakhir-&gt;tanggal_akhir) {</w:t>
      </w:r>
    </w:p>
    <w:p w14:paraId="6F000AF4" w14:textId="36CE333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 xml:space="preserve">session()-&gt;flash('message', 'Tanggal mulai tidak boleh </w:t>
      </w:r>
      <w:r w:rsidR="00C0767C">
        <w:tab/>
      </w:r>
      <w:r w:rsidR="00C0767C">
        <w:tab/>
      </w:r>
      <w:r w:rsidR="00C0767C">
        <w:tab/>
      </w:r>
      <w:r>
        <w:t xml:space="preserve">lebih kecil dari tanggal berakhir periode sebelumnya (' </w:t>
      </w:r>
      <w:r w:rsidR="00C0767C">
        <w:tab/>
      </w:r>
      <w:r w:rsidR="00C0767C">
        <w:tab/>
      </w:r>
      <w:r>
        <w:t>. $periodeTerakhir-&gt;tanggal_akhir . ')');</w:t>
      </w:r>
    </w:p>
    <w:p w14:paraId="6FB12D85" w14:textId="4E746BBB"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return redirect('baa/formDeadline');</w:t>
      </w:r>
    </w:p>
    <w:p w14:paraId="7B2C4352" w14:textId="536635F4"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w:t>
      </w:r>
    </w:p>
    <w:p w14:paraId="6C1F924E" w14:textId="3E410F34"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if ($txtTanggalMulai &gt; $txtTanggalBerakhir) {</w:t>
      </w:r>
    </w:p>
    <w:p w14:paraId="123C9B5F" w14:textId="04E5A548"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rsidR="00C0767C">
        <w:tab/>
      </w:r>
      <w:r>
        <w:t xml:space="preserve">session()-&gt;flash('message', 'Tanggal mulai tidak boleh </w:t>
      </w:r>
      <w:r w:rsidR="00C0767C">
        <w:tab/>
      </w:r>
      <w:r w:rsidR="00C0767C">
        <w:tab/>
      </w:r>
      <w:r w:rsidR="00C0767C">
        <w:tab/>
      </w:r>
      <w:r>
        <w:t>lebih besar dari tanggal berakhir');</w:t>
      </w:r>
    </w:p>
    <w:p w14:paraId="29C7B295" w14:textId="280CED6B" w:rsidR="0022538B" w:rsidRDefault="0022538B"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return redirect('baa/formDeadline')-&gt;withInput();}</w:t>
      </w:r>
    </w:p>
    <w:p w14:paraId="6D1AC5D5" w14:textId="56FC1B03"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if ($txtTanggalMulai &gt; $txtTanggalBerakhirPelaporan) {</w:t>
      </w:r>
    </w:p>
    <w:p w14:paraId="37247610" w14:textId="11C43B6B" w:rsidR="0022538B" w:rsidRDefault="00C0767C"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22538B">
        <w:t xml:space="preserve">session()-&gt;flash('message', 'Tanggal mulai tidak boleh </w:t>
      </w:r>
      <w:r>
        <w:tab/>
      </w:r>
      <w:r>
        <w:tab/>
      </w:r>
      <w:r>
        <w:tab/>
      </w:r>
      <w:r w:rsidR="0022538B">
        <w:t>lebih besar dari tanggal berakhir pelaporan');</w:t>
      </w:r>
    </w:p>
    <w:p w14:paraId="73B1625F" w14:textId="0B249628" w:rsidR="0022538B" w:rsidRDefault="0022538B"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return redirect('baa/formDeadline')-&gt;withInput();}</w:t>
      </w:r>
    </w:p>
    <w:p w14:paraId="7717D0DE" w14:textId="61D39CFF"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if ($txtTanggalMulai &gt; $txtTanggalBerakhirPenilaian) {</w:t>
      </w:r>
    </w:p>
    <w:p w14:paraId="67B4C650" w14:textId="36B6DFD9" w:rsidR="0022538B" w:rsidRDefault="00C0767C"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tab/>
      </w:r>
      <w:r w:rsidR="0022538B">
        <w:t xml:space="preserve">session()-&gt;flash('message', 'Tanggal mulai tidak boleh </w:t>
      </w:r>
      <w:r>
        <w:tab/>
      </w:r>
      <w:r>
        <w:tab/>
      </w:r>
      <w:r>
        <w:tab/>
      </w:r>
      <w:r w:rsidR="0022538B">
        <w:t>lebih besar dari tanggal berakhir penilaian');</w:t>
      </w:r>
    </w:p>
    <w:p w14:paraId="43413F1F" w14:textId="21308BAA" w:rsidR="0022538B" w:rsidRDefault="0022538B" w:rsidP="00C076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return redirect('baa/formDeadline')-&gt;withInput();}</w:t>
      </w:r>
    </w:p>
    <w:p w14:paraId="391F566A" w14:textId="6DFBDD71"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$baru                = new periodependaftaran();</w:t>
      </w:r>
    </w:p>
    <w:p w14:paraId="0242E54C" w14:textId="3EB0BD13"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$baru-&gt;tanggal       = date("Y-m-d");</w:t>
      </w:r>
    </w:p>
    <w:p w14:paraId="5B633E58" w14:textId="23D29497"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$baru-&gt;nama          = $txtNamaPeriode;</w:t>
      </w:r>
    </w:p>
    <w:p w14:paraId="095B967B" w14:textId="15CD2CE9"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t>$baru-&gt;periode_kode  = $PeriodeKode;</w:t>
      </w:r>
    </w:p>
    <w:p w14:paraId="30DDA499" w14:textId="1762E37C" w:rsidR="0022538B" w:rsidRDefault="0022538B" w:rsidP="0061001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C0767C">
        <w:tab/>
      </w:r>
      <w:r w:rsidR="00610014">
        <w:t>…</w:t>
      </w:r>
    </w:p>
    <w:p w14:paraId="42004D7C" w14:textId="6F202B8B"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610014">
        <w:tab/>
      </w:r>
      <w:r>
        <w:t>$baru-&gt;save();</w:t>
      </w:r>
    </w:p>
    <w:p w14:paraId="1E062102" w14:textId="3C245403"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610014">
        <w:tab/>
      </w:r>
      <w:r>
        <w:t xml:space="preserve">session()-&gt;flash('message', "Registrasi Periode </w:t>
      </w:r>
      <w:r w:rsidR="00610014">
        <w:tab/>
      </w:r>
      <w:r w:rsidR="00610014">
        <w:tab/>
      </w:r>
      <w:r>
        <w:t>Pendaftaran Berhasil Dilakukan");</w:t>
      </w:r>
    </w:p>
    <w:p w14:paraId="6C2D1EFE" w14:textId="07F2BFC8"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rsidR="00610014">
        <w:tab/>
      </w:r>
      <w:r>
        <w:t>return redirect('/baa/formDeadline');</w:t>
      </w:r>
    </w:p>
    <w:p w14:paraId="1A0AEB3D" w14:textId="078C105C" w:rsidR="0022538B" w:rsidRDefault="0022538B" w:rsidP="0022538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w:t>
      </w:r>
    </w:p>
    <w:p w14:paraId="0706FDCF" w14:textId="65115721" w:rsidR="00924E32" w:rsidRDefault="00924E32" w:rsidP="009C04B8"/>
    <w:p w14:paraId="65487450" w14:textId="015C2B11" w:rsidR="0022538B" w:rsidRDefault="00C0767C" w:rsidP="0022538B">
      <w:r>
        <w:t xml:space="preserve">Pada segmen program 5.7, </w:t>
      </w:r>
      <w:r w:rsidR="0022538B">
        <w:t xml:space="preserve">baris 1-5, fungsi deadline() digunakan untuk menampilkan halaman pengaturan periode MBKM pada sisi Admin BAA. Baris 3 mengambil seluruh data periode pendaftaran dari tabel periodependaftaran dan menyimpannya dalam $param['dataperiode']. Kemudian, baris 4 mengembalikan view baa.formDeadline sambil membawa data tersebut, sehingga halaman tersebut dapat menampilkan daftar periode yang sudah ada maupun menyediakan formulir </w:t>
      </w:r>
      <w:r w:rsidR="0022538B">
        <w:lastRenderedPageBreak/>
        <w:t>untuk menambahkan periode baru. Sementara itu, fungsi kedua yaitu savedeadline() pada baris 6-63 berfungsi untuk menyimpan periode MBKM baru yang dimasukkan oleh Admin BAA. Pada baris 8-14 dilakukan validasi terhadap input form seperti nama periode, tanggal mulai, tanggal berakhir pendaftaran, tanggal batas pelaporan, dan tanggal batas penilaian. Baris 15-21 berisi pesan error khusus (custom message) yang akan ditampilkan jika validasi gagal. Selanjutnya, pada baris 23–28 semua input dari request disimpan ke variabel terpisah agar mudah digunakan pada proses berikutnya. Pada baris 31, sistem mengambil periode terakhir berdasarkan tanggal berakhir paling akhir, untuk memastikan periode baru tidak dimulai sebelum periode sebelumnya selesai. Validasi lanjutan dilakukan pada baris 34–49: baris 34–37 memastikan tanggal mulai periode baru tidak mendahului tanggal akhir periode sebelumnya; baris 38–41 memastikan tanggal mulai tidak lebih besar dari tanggal berakhir; baris 42–45 memastikan tanggal mulai tidak lebih besar dari batas akhir pelaporan; dan baris 46–49 memastikan tanggal mulai tidak lebih besar dari batas akhir penilaian. Jika ada pelanggaran, sistem memberikan pesan kesalahan melalui session flash dan mengembalikan pengguna ke halaman form. Pada baris 50–59, jika semua validasi lolos, dibuat objek baru dari model periodependaftaran. Baris 51 mengisi tanggal input otomatis dengan tanggal hari ini, sedangkan baris 52–57 mengisi nama periode, kode periode, tanggal awal–akhir pendaftaran, serta tanggal akhir pelaporan dan penilaian. Status awal periode secara default diset menjadi “Non-Aktif” pada baris 58. Data kemudian disimpan ke database menggunakan $baru-&gt;save() pada baris 59. Akhirnya, pada baris 61–63, sistem menampilkan pesan sukses bahwa periode pendaftaran berhasil diregistrasi, dan mengarahkan admin kembali ke halaman /baa/formDeadline</w:t>
      </w:r>
      <w:r w:rsidR="00CA002F">
        <w:t>.</w:t>
      </w:r>
    </w:p>
    <w:p w14:paraId="47ECE3BF" w14:textId="57706E45" w:rsidR="00CA002F" w:rsidRDefault="00CA002F" w:rsidP="0022538B"/>
    <w:p w14:paraId="1BF8034B" w14:textId="742CC190" w:rsidR="001C3AF5" w:rsidRPr="009B6697" w:rsidRDefault="001C3AF5" w:rsidP="001C3AF5">
      <w:pPr>
        <w:pStyle w:val="ListParagraph"/>
        <w:numPr>
          <w:ilvl w:val="2"/>
          <w:numId w:val="5"/>
        </w:numPr>
        <w:contextualSpacing w:val="0"/>
        <w:rPr>
          <w:b/>
          <w:sz w:val="28"/>
          <w:szCs w:val="28"/>
        </w:rPr>
      </w:pPr>
      <w:r>
        <w:rPr>
          <w:b/>
          <w:sz w:val="28"/>
          <w:szCs w:val="28"/>
        </w:rPr>
        <w:t>Edit dan Update Deadline</w:t>
      </w:r>
    </w:p>
    <w:p w14:paraId="14A305A0" w14:textId="734AB993" w:rsidR="001C3AF5" w:rsidRDefault="001C3AF5" w:rsidP="001C3AF5">
      <w:pPr>
        <w:rPr>
          <w:lang w:val="en-ID"/>
        </w:rPr>
      </w:pPr>
      <w:r w:rsidRPr="001C3AF5">
        <w:rPr>
          <w:lang w:val="en-ID"/>
        </w:rPr>
        <w:t xml:space="preserve">Pada subbab ini dijelaskan implementasi fitur Edit dan Update Deadline yang digunakan Admin BAA untuk melakukan perubahan terhadap deadline yang sudah tersimpan sebelumnya. Fitur ini menyediakan halaman khusus yang menampilkan data deadline yang akan diedit serta form yang memungkinkan Admin BAA memperbarui informasi tersebut. Implementasi melibatkan route </w:t>
      </w:r>
      <w:r w:rsidRPr="001C3AF5">
        <w:rPr>
          <w:lang w:val="en-ID"/>
        </w:rPr>
        <w:lastRenderedPageBreak/>
        <w:t>untuk membuka halaman edit, fungsi controller untuk mengambil data deadline berdasarkan ID, serta proses update yang memvalidasi input baru dan menyimpannya kembali ke database. Melalui fitur ini, Admin BAA dapat memastikan bahwa pengaturan waktu dalam proses MBKM tetap sesuai kebutuhan dan dapat diperbarui kapan pun diperlukan</w:t>
      </w:r>
      <w:r w:rsidRPr="00924E32">
        <w:rPr>
          <w:lang w:val="en-ID"/>
        </w:rPr>
        <w:t>.</w:t>
      </w:r>
    </w:p>
    <w:p w14:paraId="4D1B9980" w14:textId="77777777" w:rsidR="001C3AF5" w:rsidRDefault="001C3AF5" w:rsidP="001C3AF5">
      <w:pPr>
        <w:rPr>
          <w:lang w:val="en-ID"/>
        </w:rPr>
      </w:pPr>
    </w:p>
    <w:p w14:paraId="36DC9D31" w14:textId="33EBF098" w:rsidR="001C3AF5" w:rsidRPr="00276BBA" w:rsidRDefault="001C3AF5" w:rsidP="001C3AF5">
      <w:pPr>
        <w:pStyle w:val="STTSSegmenProgram"/>
      </w:pPr>
      <w:r w:rsidRPr="00276BBA">
        <w:t>Segmen Program 5.</w:t>
      </w:r>
      <w:r>
        <w:t>8</w:t>
      </w:r>
      <w:r w:rsidRPr="00276BBA">
        <w:t xml:space="preserve"> </w:t>
      </w:r>
      <w:r>
        <w:t>Edit dan Update Deadline</w:t>
      </w:r>
    </w:p>
    <w:p w14:paraId="17BA64C0" w14:textId="10A15978" w:rsidR="001C3AF5" w:rsidRPr="001C3AF5" w:rsidRDefault="001C3AF5" w:rsidP="00F66441">
      <w:pPr>
        <w:pStyle w:val="STTSAlgoritmaContent"/>
        <w:numPr>
          <w:ilvl w:val="0"/>
          <w:numId w:val="13"/>
        </w:numPr>
        <w:tabs>
          <w:tab w:val="left" w:pos="900"/>
          <w:tab w:val="left" w:pos="1260"/>
          <w:tab w:val="left" w:pos="1620"/>
          <w:tab w:val="left" w:pos="1980"/>
          <w:tab w:val="left" w:pos="2340"/>
          <w:tab w:val="left" w:pos="2700"/>
          <w:tab w:val="left" w:pos="3060"/>
        </w:tabs>
        <w:ind w:left="562" w:hanging="562"/>
        <w:jc w:val="left"/>
      </w:pPr>
      <w:r w:rsidRPr="001C3AF5">
        <w:t>public function updatedeadline(Request $request, $id){</w:t>
      </w:r>
    </w:p>
    <w:p w14:paraId="64B7D132" w14:textId="19BE6768" w:rsidR="001C3AF5" w:rsidRPr="001C3AF5" w:rsidRDefault="00DF2E78"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1C3AF5" w:rsidRPr="001C3AF5">
        <w:t>$request-&gt;validate([</w:t>
      </w:r>
    </w:p>
    <w:p w14:paraId="7AE154E2" w14:textId="4ED3CA35"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r>
      <w:r w:rsidRPr="001C3AF5">
        <w:t>'txtNamaPeriode'     =&gt; ['required'],</w:t>
      </w:r>
    </w:p>
    <w:p w14:paraId="31826D9F" w14:textId="7B64F4F7"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r>
      <w:r w:rsidRPr="001C3AF5">
        <w:t>'periodeKode'        =&gt; ['required'],</w:t>
      </w:r>
    </w:p>
    <w:p w14:paraId="73B428A0" w14:textId="41B61C9D"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t>‘</w:t>
      </w:r>
      <w:r w:rsidRPr="001C3AF5">
        <w:t>txtTanggalMulai'    =&gt; ['required', 'date'],</w:t>
      </w:r>
    </w:p>
    <w:p w14:paraId="61878759" w14:textId="12B12B9F"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r>
      <w:r w:rsidRPr="001C3AF5">
        <w:t>'txtTanggalBerakhir' =&gt; ['required', 'date'],</w:t>
      </w:r>
    </w:p>
    <w:p w14:paraId="276039AD" w14:textId="3AB4AE9D"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r>
      <w:r w:rsidRPr="001C3AF5">
        <w:t>'txtTanggalBerakhirPelaporan' =&gt; ['required', 'date'],</w:t>
      </w:r>
    </w:p>
    <w:p w14:paraId="31915B3E" w14:textId="0805344F" w:rsidR="001C3AF5" w:rsidRPr="001C3AF5" w:rsidRDefault="001C3AF5" w:rsidP="001C3A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C3AF5">
        <w:t xml:space="preserve">  </w:t>
      </w:r>
      <w:r w:rsidR="00DF2E78">
        <w:tab/>
      </w:r>
      <w:r w:rsidRPr="001C3AF5">
        <w:t>'txtTanggalBerakhirPenilaian' =&gt; ['required', 'date'],</w:t>
      </w:r>
    </w:p>
    <w:p w14:paraId="6A322C5C" w14:textId="1E0B708E" w:rsidR="001C3AF5" w:rsidRPr="001A06A1" w:rsidRDefault="00DF2E78"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1C3AF5" w:rsidRPr="001A06A1">
        <w:t>= periodependaftaran::findOrFail($id);</w:t>
      </w:r>
    </w:p>
    <w:p w14:paraId="21DCB2BF" w14:textId="2BD4F33E"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$periode-&gt;nama = $request-&gt;txtNamaPeriode;</w:t>
      </w:r>
    </w:p>
    <w:p w14:paraId="2AC1FD63" w14:textId="07462C01"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$periode-&gt;periode_kode = $request-&gt;Periodekode;</w:t>
      </w:r>
    </w:p>
    <w:p w14:paraId="6F229B0D" w14:textId="739654BA"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$periode-&gt;tanggal_awal = $request-&gt;txtTanggalMulai;</w:t>
      </w:r>
    </w:p>
    <w:p w14:paraId="1DA324A1" w14:textId="2026E811"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$periode-&gt;tanggal_akhir = $request-&gt;txtTanggalBerakhir;</w:t>
      </w:r>
    </w:p>
    <w:p w14:paraId="16C10557" w14:textId="145440DF"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$periode-&gt;tanggal_akhir_pelaporan = $request-&gt;</w:t>
      </w:r>
      <w:r w:rsidR="00DF2E78">
        <w:t xml:space="preserve"> </w:t>
      </w:r>
      <w:r w:rsidR="00DF2E78">
        <w:tab/>
      </w:r>
      <w:r w:rsidRPr="001A06A1">
        <w:t>txtTanggalBerakhirPelaporan;</w:t>
      </w:r>
    </w:p>
    <w:p w14:paraId="05F68DB6" w14:textId="600986E7"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$periode-&gt;tanggal_akhir_penilaian = $request-&gt;</w:t>
      </w:r>
      <w:r w:rsidR="00DF2E78">
        <w:t xml:space="preserve"> </w:t>
      </w:r>
      <w:r w:rsidR="00DF2E78">
        <w:tab/>
      </w:r>
      <w:r w:rsidRPr="001A06A1">
        <w:t>txtTanggalBerakhirPenilaian;</w:t>
      </w:r>
    </w:p>
    <w:p w14:paraId="5EA72DF2" w14:textId="3FAA8AF2"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$periode-&gt;save();</w:t>
      </w:r>
    </w:p>
    <w:p w14:paraId="19CFD900" w14:textId="4DF22ED0" w:rsidR="001C3AF5" w:rsidRPr="001A06A1"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 xml:space="preserve">  </w:t>
      </w:r>
      <w:r w:rsidR="00DF2E78">
        <w:tab/>
      </w:r>
      <w:r w:rsidRPr="001A06A1">
        <w:t xml:space="preserve">return redirect('/baa/formDeadline/$')-&gt;with('message', </w:t>
      </w:r>
      <w:r w:rsidR="00DF2E78">
        <w:tab/>
      </w:r>
      <w:r w:rsidRPr="001A06A1">
        <w:t>'Periode berhasil diupdate');</w:t>
      </w:r>
    </w:p>
    <w:p w14:paraId="1EDD14FD" w14:textId="5CADC3C0" w:rsidR="001C3AF5" w:rsidRPr="0022538B" w:rsidRDefault="001C3AF5" w:rsidP="001A06A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1A06A1">
        <w:t>}</w:t>
      </w:r>
    </w:p>
    <w:p w14:paraId="0F433884" w14:textId="1EA8C4CD" w:rsidR="00CA002F" w:rsidRDefault="00CA002F" w:rsidP="0022538B"/>
    <w:p w14:paraId="4B92B933" w14:textId="24C0969E" w:rsidR="00CA002F" w:rsidRDefault="001A06A1" w:rsidP="001A06A1">
      <w:r>
        <w:t xml:space="preserve">Pada </w:t>
      </w:r>
      <w:r w:rsidR="001D6237">
        <w:t>segmen program 5.8</w:t>
      </w:r>
      <w:r>
        <w:t xml:space="preserve"> editdeadline, baris 1 mendefinisikan sebuah function bernama editdeadline yang menerima satu parameter yaitu $id, yang merupakan identitas dari periode yang ingin diedit. Baris 2 membuka blok function tersebut. Baris 3 melakukan pencarian data periode di database menggunakan periodependaftaran::findOrFail($id); jika data ditemukan maka hasilnya disimpan ke variabel $periode, namun jika tidak ditemukan Laravel akan otomatis memunculkan error 404. Baris 4 kemudian mengembalikan view baa.editFormDeadline dan mengirimkan data $periode ke view tersebut melalui fungsi compact, agar form edit bisa terisi dengan data lama. Masuk ke function updatedeadline, baris 6 membuka function dengan dua parameter: $request yang berisi input dari form, dan $id yang menentukan periode mana yang akan diperbarui. Pada baris 7–15 terjadi proses validasi yang memastikan semua field </w:t>
      </w:r>
      <w:r>
        <w:lastRenderedPageBreak/>
        <w:t>penting seperti nama periode, kode periode, tanggal mulai, tanggal berakhir, tanggal pelaporan, dan tanggal penilaian tidak boleh kosong dan harus berupa format tanggal. Setelah lolos validasi, baris 17 kembali mencari data periode berdasarkan ID menggunakan findOrFail, memastikan data benar-benar ada sebelum diperbarui. Baris 18 hingga 23 mengisi ulang masing-masing kolom pada model $periode dengan nilai baru dari input form, seperti mengubah nama periode, kode periode, tanggal awal, tanggal akhir, batas pelaporan, dan batas penilaian. Baris 24 menyimpan perubahan tersebut ke database dengan $periode-&gt;save(). Terakhir, baris 26 melakukan redirect ke halaman /baa/formDeadline/$ sambil membawa pesan sukses bahwa periode berhasil diperbarui,</w:t>
      </w:r>
    </w:p>
    <w:p w14:paraId="72AA0B06" w14:textId="25B83B9B" w:rsidR="00CA002F" w:rsidRDefault="00CA002F" w:rsidP="0022538B"/>
    <w:p w14:paraId="364ECFD0" w14:textId="32AA4A49" w:rsidR="00A03F5D" w:rsidRPr="009B6697" w:rsidRDefault="00A03F5D" w:rsidP="00A03F5D">
      <w:pPr>
        <w:pStyle w:val="ListParagraph"/>
        <w:numPr>
          <w:ilvl w:val="1"/>
          <w:numId w:val="5"/>
        </w:numPr>
        <w:contextualSpacing w:val="0"/>
        <w:rPr>
          <w:b/>
          <w:sz w:val="28"/>
          <w:szCs w:val="28"/>
        </w:rPr>
      </w:pPr>
      <w:r w:rsidRPr="00A16950">
        <w:rPr>
          <w:b/>
          <w:sz w:val="28"/>
          <w:szCs w:val="28"/>
          <w:lang w:val="en-ID"/>
        </w:rPr>
        <w:tab/>
      </w:r>
      <w:r>
        <w:rPr>
          <w:b/>
          <w:sz w:val="28"/>
          <w:szCs w:val="28"/>
        </w:rPr>
        <w:t>Mahasiswa</w:t>
      </w:r>
    </w:p>
    <w:p w14:paraId="08872A65" w14:textId="085D81CD" w:rsidR="00A03F5D" w:rsidRDefault="00A03F5D" w:rsidP="00A03F5D">
      <w:pPr>
        <w:rPr>
          <w:noProof/>
        </w:rPr>
      </w:pPr>
      <w:r w:rsidRPr="00A03F5D">
        <w:rPr>
          <w:noProof/>
        </w:rPr>
        <w:t>Pada subbab ini dijelaskan implementasi fitur-fitur yang digunakan oleh Mahasiswa dalam Portal MBKM ISTTS. Mahasiswa merupakan salah satu pengguna utama sistem yang berinteraksi langsung dengan berbagai proses MBKM, seperti pendaftaran program magang atau studi independen, pengajuan perusahaan mandiri, pengunggahan laporan, melihat nilai, serta melakukan pengajuan tukar mata kuliah. Seluruh fungsi yang disediakan pada modul mahasiswa dirancang untuk memudahkan proses administrasi dan pelaksanaan MBKM secara terpusat. Implementasi yang dijelaskan mencakup konfigurasi route, pemanggilan fungsi pada controller, serta alur data yang digunakan untuk menangani setiap aktivitas mahasiswa. Dengan penjelasan ini, pembaca dapat memahami bagaimana sistem mendukung seluruh kebutuhan mahasiswa dalam menjalankan kegiatan MBKM</w:t>
      </w:r>
      <w:r w:rsidRPr="0053325B">
        <w:rPr>
          <w:noProof/>
        </w:rPr>
        <w:t>.</w:t>
      </w:r>
    </w:p>
    <w:p w14:paraId="44721146" w14:textId="77777777" w:rsidR="00A03F5D" w:rsidRPr="003F7012" w:rsidRDefault="00A03F5D" w:rsidP="00A03F5D">
      <w:pPr>
        <w:rPr>
          <w:lang w:val="en-ID"/>
        </w:rPr>
      </w:pPr>
    </w:p>
    <w:p w14:paraId="670D8730" w14:textId="77FF9170" w:rsidR="00A03F5D" w:rsidRPr="00F24BBF" w:rsidRDefault="00A03F5D" w:rsidP="00A03F5D">
      <w:pPr>
        <w:pStyle w:val="STTSSegmenProgram"/>
      </w:pPr>
      <w:r>
        <w:t>Segmen Program 5.9</w:t>
      </w:r>
      <w:r w:rsidRPr="00F24BBF">
        <w:t xml:space="preserve"> </w:t>
      </w:r>
      <w:r>
        <w:t>Route Mahasiswa</w:t>
      </w:r>
    </w:p>
    <w:p w14:paraId="3CB09370" w14:textId="77777777" w:rsidR="00A03F5D" w:rsidRPr="00A03F5D" w:rsidRDefault="00A03F5D" w:rsidP="00F66441">
      <w:pPr>
        <w:pStyle w:val="STTSAlgoritmaContent"/>
        <w:numPr>
          <w:ilvl w:val="0"/>
          <w:numId w:val="14"/>
        </w:numPr>
        <w:tabs>
          <w:tab w:val="left" w:pos="900"/>
          <w:tab w:val="left" w:pos="1260"/>
          <w:tab w:val="left" w:pos="1620"/>
          <w:tab w:val="left" w:pos="1980"/>
          <w:tab w:val="left" w:pos="2340"/>
          <w:tab w:val="left" w:pos="2700"/>
          <w:tab w:val="left" w:pos="3060"/>
        </w:tabs>
        <w:ind w:left="562" w:hanging="562"/>
        <w:jc w:val="left"/>
      </w:pPr>
      <w:r w:rsidRPr="00A03F5D">
        <w:t>Route::prefix('/mahasiswa')-&gt;middleware(['auth', 'Role:mahasiswa'])-&gt;group(function () {</w:t>
      </w:r>
    </w:p>
    <w:p w14:paraId="090789A5" w14:textId="05982576"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A03F5D">
        <w:t xml:space="preserve">Route::get('/daftarMagang', [Mahasiswa::class, </w:t>
      </w:r>
      <w:r>
        <w:tab/>
      </w:r>
      <w:r w:rsidRPr="00A03F5D">
        <w:t>'daftarMagang']);</w:t>
      </w:r>
    </w:p>
    <w:p w14:paraId="01382D1A" w14:textId="65FB54AC"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xml:space="preserve">  </w:t>
      </w:r>
      <w:r>
        <w:tab/>
      </w:r>
      <w:r w:rsidRPr="00A03F5D">
        <w:t xml:space="preserve">Route::get('/formMagang', [Mahasiswa::class, </w:t>
      </w:r>
      <w:r>
        <w:tab/>
      </w:r>
      <w:r w:rsidRPr="00A03F5D">
        <w:t>'formMagang']);</w:t>
      </w:r>
    </w:p>
    <w:p w14:paraId="6326EDB9" w14:textId="21BD0B38"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xml:space="preserve">  </w:t>
      </w:r>
      <w:r>
        <w:tab/>
      </w:r>
      <w:r w:rsidRPr="00A03F5D">
        <w:t xml:space="preserve">Route::post('/formMagang', [Mahasiswa::class, </w:t>
      </w:r>
      <w:r>
        <w:tab/>
      </w:r>
      <w:r w:rsidRPr="00A03F5D">
        <w:t>'saveMagang'])-&gt;name('saveMagang');</w:t>
      </w:r>
    </w:p>
    <w:p w14:paraId="76A96D07" w14:textId="4A59F187" w:rsidR="00C27812" w:rsidRDefault="00C27812" w:rsidP="00C27812">
      <w:pPr>
        <w:pStyle w:val="STTSAlgoritmaContent"/>
        <w:numPr>
          <w:ilvl w:val="0"/>
          <w:numId w:val="0"/>
        </w:numPr>
        <w:tabs>
          <w:tab w:val="left" w:pos="900"/>
          <w:tab w:val="left" w:pos="1260"/>
          <w:tab w:val="left" w:pos="1620"/>
          <w:tab w:val="left" w:pos="1980"/>
          <w:tab w:val="left" w:pos="2340"/>
          <w:tab w:val="left" w:pos="2700"/>
          <w:tab w:val="left" w:pos="3060"/>
        </w:tabs>
        <w:jc w:val="left"/>
      </w:pPr>
    </w:p>
    <w:p w14:paraId="472BD5FB" w14:textId="48BC026B" w:rsidR="00C27812" w:rsidRPr="00F24BBF" w:rsidRDefault="00C27812" w:rsidP="00C27812">
      <w:pPr>
        <w:pStyle w:val="STTSSegmenProgram"/>
      </w:pPr>
      <w:r>
        <w:lastRenderedPageBreak/>
        <w:t>Segmen Program 5.9</w:t>
      </w:r>
      <w:r w:rsidRPr="00F24BBF">
        <w:t xml:space="preserve"> </w:t>
      </w:r>
      <w:r>
        <w:t>(Lanjutan)</w:t>
      </w:r>
    </w:p>
    <w:p w14:paraId="677AC3A6" w14:textId="78D6FD6B" w:rsidR="00A03F5D" w:rsidRPr="00A03F5D" w:rsidRDefault="00C27812"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A03F5D" w:rsidRPr="00A03F5D">
        <w:t xml:space="preserve">Route::get('/detailMagang/{id}', [Mahasiswa::class, </w:t>
      </w:r>
      <w:r w:rsidR="00A03F5D">
        <w:tab/>
      </w:r>
      <w:r w:rsidR="00A03F5D" w:rsidRPr="00A03F5D">
        <w:t>'detailMagang']);</w:t>
      </w:r>
    </w:p>
    <w:p w14:paraId="6BB09CC1" w14:textId="37217376"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Route::get('/formst</w:t>
      </w:r>
    </w:p>
    <w:p w14:paraId="717A9611" w14:textId="3AB16E81"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xml:space="preserve">  </w:t>
      </w:r>
      <w:r>
        <w:tab/>
      </w:r>
      <w:r w:rsidRPr="00A03F5D">
        <w:t>udiIndependen',[Mahasiswa::class, 'formstudiIndependen']);</w:t>
      </w:r>
    </w:p>
    <w:p w14:paraId="06DBF10E" w14:textId="509EC6FB"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Route::post('/formstudiIndependen', [Mahasiswa::class, </w:t>
      </w:r>
      <w:r>
        <w:tab/>
      </w:r>
      <w:r w:rsidRPr="00A03F5D">
        <w:t>'savestudi'])-&gt;name('savestudi');</w:t>
      </w:r>
    </w:p>
    <w:p w14:paraId="3EBB68B3" w14:textId="0957B4D6"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Route::get('/daftarStudi', [Mahasiswa::class, </w:t>
      </w:r>
      <w:r>
        <w:tab/>
      </w:r>
      <w:r w:rsidRPr="00A03F5D">
        <w:t>'daftarStudi']);</w:t>
      </w:r>
    </w:p>
    <w:p w14:paraId="36AC60DD" w14:textId="7CC5FD1A"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Route::get('/detailStudi/{id}', [Mahasiswa::class, </w:t>
      </w:r>
      <w:r>
        <w:tab/>
      </w:r>
      <w:r w:rsidRPr="00A03F5D">
        <w:t>'DetailstudiIndependen']);</w:t>
      </w:r>
    </w:p>
    <w:p w14:paraId="0E0CBCDB" w14:textId="03337535"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Route::get('/pengajuanPerusahaanMagang', </w:t>
      </w:r>
      <w:r>
        <w:tab/>
      </w:r>
      <w:r w:rsidRPr="00A03F5D">
        <w:t>[Mahasiswa::class, 'pengajuanPerusahaanMagang']);</w:t>
      </w:r>
    </w:p>
    <w:p w14:paraId="19B5C460" w14:textId="51ACBDD3"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Route::post('/pengajuanPerusahaanMagang', </w:t>
      </w:r>
      <w:r>
        <w:tab/>
      </w:r>
      <w:r w:rsidRPr="00A03F5D">
        <w:t>[Mahasiswa::class, 'savepengajuanPerusahaanMagang'])-&gt;</w:t>
      </w:r>
      <w:r>
        <w:t xml:space="preserve"> </w:t>
      </w:r>
      <w:r>
        <w:tab/>
      </w:r>
      <w:r w:rsidRPr="00A03F5D">
        <w:t>name('savepengajuanPerusahaanMagang');</w:t>
      </w:r>
    </w:p>
    <w:p w14:paraId="6D3B4DCC" w14:textId="5121D51A"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xml:space="preserve">  </w:t>
      </w:r>
      <w:r>
        <w:tab/>
      </w:r>
      <w:r w:rsidRPr="00A03F5D">
        <w:t xml:space="preserve">Route::get('/uploadLaporan', [Mahasiswa::class, </w:t>
      </w:r>
      <w:r>
        <w:tab/>
      </w:r>
      <w:r w:rsidRPr="00A03F5D">
        <w:t>'uploadLaporan']);</w:t>
      </w:r>
    </w:p>
    <w:p w14:paraId="17246A6C" w14:textId="4064E396"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Route::get('/uploadLaporan/{id}', [Mahasiswa::class, </w:t>
      </w:r>
      <w:r>
        <w:tab/>
      </w:r>
      <w:r w:rsidRPr="00A03F5D">
        <w:t>'uploadLaporanPerMbkm'])-&gt;name('uploadLaporan.permbkm');</w:t>
      </w:r>
    </w:p>
    <w:p w14:paraId="6B136682" w14:textId="2F336BC4"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Route::post('/uploadLaporan/{id_mbkm}', [Mahasiswa::class, </w:t>
      </w:r>
      <w:r>
        <w:tab/>
      </w:r>
      <w:r w:rsidRPr="00A03F5D">
        <w:t>'savelaporan'])-&gt;name('uploadLaporan.post');</w:t>
      </w:r>
    </w:p>
    <w:p w14:paraId="625068AF" w14:textId="0F572DE9"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Route::get('/nilai', [Mahasiswa::class, 'nilai']);</w:t>
      </w:r>
    </w:p>
    <w:p w14:paraId="41CCEB4C" w14:textId="5BC14267"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w:t>
      </w:r>
      <w:r>
        <w:tab/>
      </w:r>
      <w:r w:rsidRPr="00A03F5D">
        <w:t xml:space="preserve">Route::get('/nilaiPerMbkm/{id_mbkm}', [Mahasiswa::class, </w:t>
      </w:r>
      <w:r>
        <w:tab/>
      </w:r>
      <w:r w:rsidRPr="00A03F5D">
        <w:t>'nilaiPerMbkm']);</w:t>
      </w:r>
    </w:p>
    <w:p w14:paraId="560FC5EC" w14:textId="1CC45F85"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A03F5D">
        <w:t xml:space="preserve">Route::get('/formTukarMatkul', [Mahasiswa::class, </w:t>
      </w:r>
      <w:r>
        <w:tab/>
      </w:r>
      <w:r w:rsidRPr="00A03F5D">
        <w:t>'formTukarMatkul']);</w:t>
      </w:r>
    </w:p>
    <w:p w14:paraId="3628BFBC" w14:textId="0FDE6895" w:rsidR="00A03F5D" w:rsidRP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 xml:space="preserve">  </w:t>
      </w:r>
      <w:r>
        <w:tab/>
      </w:r>
      <w:r w:rsidRPr="00A03F5D">
        <w:t xml:space="preserve">Route::post('/formTukarMatkul', [Mahasiswa::class, </w:t>
      </w:r>
      <w:r>
        <w:tab/>
      </w:r>
      <w:r w:rsidRPr="00A03F5D">
        <w:t>'saveformTukarMatkul']);</w:t>
      </w:r>
    </w:p>
    <w:p w14:paraId="0F4D79CA" w14:textId="54505055" w:rsidR="00A03F5D" w:rsidRDefault="00A03F5D" w:rsidP="00A03F5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A03F5D">
        <w:t>});</w:t>
      </w:r>
    </w:p>
    <w:p w14:paraId="27D37849" w14:textId="7351ABDD" w:rsidR="001D6237" w:rsidRDefault="001D6237" w:rsidP="0022538B"/>
    <w:p w14:paraId="1F3B3A6B" w14:textId="639AB032" w:rsidR="001D6237" w:rsidRDefault="00C27812" w:rsidP="00C27812">
      <w:r>
        <w:rPr>
          <w:noProof/>
        </w:rPr>
        <w:t xml:space="preserve">Pada segmen program 5.9 baris 1, sistem mendefinisikan sebuah route group dengan prefix </w:t>
      </w:r>
      <w:r w:rsidRPr="0016382F">
        <w:rPr>
          <w:i/>
          <w:iCs/>
          <w:noProof/>
        </w:rPr>
        <w:t>/mahasiswa</w:t>
      </w:r>
      <w:r>
        <w:rPr>
          <w:noProof/>
        </w:rPr>
        <w:t xml:space="preserve">, yang berarti seluruh URL di dalam grup ini akan diawali dengan </w:t>
      </w:r>
      <w:r w:rsidRPr="0016382F">
        <w:rPr>
          <w:i/>
          <w:iCs/>
          <w:noProof/>
        </w:rPr>
        <w:t>/mahasiswa</w:t>
      </w:r>
      <w:r>
        <w:rPr>
          <w:noProof/>
        </w:rPr>
        <w:t xml:space="preserve">. Route group ini juga dilengkapi middleware </w:t>
      </w:r>
      <w:r w:rsidRPr="0016382F">
        <w:rPr>
          <w:i/>
          <w:iCs/>
          <w:noProof/>
        </w:rPr>
        <w:t>auth</w:t>
      </w:r>
      <w:r>
        <w:rPr>
          <w:noProof/>
        </w:rPr>
        <w:t xml:space="preserve"> dan </w:t>
      </w:r>
      <w:r w:rsidRPr="0016382F">
        <w:rPr>
          <w:i/>
          <w:iCs/>
          <w:noProof/>
        </w:rPr>
        <w:t>Role:mahasiswa</w:t>
      </w:r>
      <w:r>
        <w:rPr>
          <w:noProof/>
        </w:rPr>
        <w:t>, sehingga hanya pengguna yang sudah login dan memiliki peran sebagai mahasiswa yang diperbolehkan mengakses semua fitur di dalamnya. Mekanisme ini memastikan bahwa akses terhadap seluruh fungsi MBKM bagi mahasiswa bersifat aman dan terkontrol sesuai hak akses pengguna.</w:t>
      </w:r>
      <w:r w:rsidR="00CA1C66">
        <w:rPr>
          <w:noProof/>
        </w:rPr>
        <w:t xml:space="preserve"> Pada baris 2-</w:t>
      </w:r>
      <w:r>
        <w:rPr>
          <w:noProof/>
        </w:rPr>
        <w:t xml:space="preserve">5, sistem menyediakan rangkaian route yang berkaitan dengan proses pendaftaran dan pengelolaan kegiatan magang. Pada baris 2, route GET digunakan untuk menampilkan daftar seluruh pengajuan magang mahasiswa melalui method </w:t>
      </w:r>
      <w:r w:rsidRPr="0016382F">
        <w:rPr>
          <w:noProof/>
        </w:rPr>
        <w:t>daftarMagang</w:t>
      </w:r>
      <w:r>
        <w:rPr>
          <w:noProof/>
        </w:rPr>
        <w:t>. Baris 3 menampilkan form pendaftaran magang, memungkinkan mahasiswa mengisi dan memulai proses pengajuan. Baris 4 menangani proses penyimpanan data pendaftaran magang yang dikirimkan melalui form tersebut,</w:t>
      </w:r>
      <w:r>
        <w:t xml:space="preserve"> </w:t>
      </w:r>
      <w:r>
        <w:rPr>
          <w:noProof/>
        </w:rPr>
        <w:lastRenderedPageBreak/>
        <w:t xml:space="preserve">menggunakan method </w:t>
      </w:r>
      <w:r w:rsidRPr="0016382F">
        <w:rPr>
          <w:noProof/>
        </w:rPr>
        <w:t>saveMagang</w:t>
      </w:r>
      <w:r>
        <w:rPr>
          <w:noProof/>
        </w:rPr>
        <w:t xml:space="preserve">. Selanjutnya, pada baris 5, mahasiswa dapat melihat detail dari salah satu pengajuan magang tertentu berdasarkan ID kegiatan MBKM melalui method </w:t>
      </w:r>
      <w:r w:rsidRPr="0016382F">
        <w:rPr>
          <w:noProof/>
        </w:rPr>
        <w:t>detailMagang</w:t>
      </w:r>
      <w:r>
        <w:rPr>
          <w:noProof/>
        </w:rPr>
        <w:t>.</w:t>
      </w:r>
      <w:r w:rsidR="00CA1C66">
        <w:rPr>
          <w:noProof/>
        </w:rPr>
        <w:t xml:space="preserve"> Pada</w:t>
      </w:r>
      <w:r>
        <w:rPr>
          <w:noProof/>
        </w:rPr>
        <w:t xml:space="preserve"> baris 6</w:t>
      </w:r>
      <w:r w:rsidR="00CA1C66">
        <w:rPr>
          <w:noProof/>
        </w:rPr>
        <w:t>-</w:t>
      </w:r>
      <w:r>
        <w:rPr>
          <w:noProof/>
        </w:rPr>
        <w:t>10 mengatur fitur pendaftaran MBKM Studi Independen. Pada baris 6</w:t>
      </w:r>
      <w:r w:rsidR="00CA1C66">
        <w:rPr>
          <w:noProof/>
        </w:rPr>
        <w:t>-</w:t>
      </w:r>
      <w:r>
        <w:rPr>
          <w:noProof/>
        </w:rPr>
        <w:t xml:space="preserve">7, route GET menampilkan form pengajuan studi independen melalui method </w:t>
      </w:r>
      <w:r w:rsidRPr="0016382F">
        <w:rPr>
          <w:noProof/>
        </w:rPr>
        <w:t>formstudiIndependen</w:t>
      </w:r>
      <w:r>
        <w:rPr>
          <w:noProof/>
        </w:rPr>
        <w:t xml:space="preserve">, yang memungkinkan mahasiswa melakukan pendaftaran kegiatan non-magang. Baris 8 kemudian memproses penyimpanan data pendaftaran tersebut melalui method </w:t>
      </w:r>
      <w:r w:rsidRPr="0016382F">
        <w:rPr>
          <w:noProof/>
        </w:rPr>
        <w:t>savestudi</w:t>
      </w:r>
      <w:r>
        <w:rPr>
          <w:noProof/>
        </w:rPr>
        <w:t xml:space="preserve">. Pada baris 9, mahasiswa dapat melihat daftar seluruh pengajuan Studi Independen yang telah mereka buat. Sedangkan baris 10 digunakan untuk menampilkan detail pengajuan Studi Independen tertentu berdasarkan ID melalui method </w:t>
      </w:r>
      <w:r w:rsidRPr="0016382F">
        <w:rPr>
          <w:noProof/>
        </w:rPr>
        <w:t>DetailstudiIndependen</w:t>
      </w:r>
      <w:r>
        <w:rPr>
          <w:noProof/>
        </w:rPr>
        <w:t>.</w:t>
      </w:r>
      <w:r w:rsidR="00CA1C66">
        <w:rPr>
          <w:noProof/>
        </w:rPr>
        <w:t xml:space="preserve"> </w:t>
      </w:r>
      <w:r>
        <w:rPr>
          <w:noProof/>
        </w:rPr>
        <w:t>Pada baris 11</w:t>
      </w:r>
      <w:r w:rsidR="00CA1C66">
        <w:rPr>
          <w:noProof/>
        </w:rPr>
        <w:t>-</w:t>
      </w:r>
      <w:r>
        <w:rPr>
          <w:noProof/>
        </w:rPr>
        <w:t xml:space="preserve">12, sistem menyediakan fasilitas bagi mahasiswa yang ingin mengajukan perusahaan magang baru yang belum tersedia di database sistem. Baris 11 menampilkan form pengajuan perusahaan magang melalui method </w:t>
      </w:r>
      <w:r w:rsidRPr="0016382F">
        <w:rPr>
          <w:noProof/>
        </w:rPr>
        <w:t>pengajuanPerusahaanMagang</w:t>
      </w:r>
      <w:r>
        <w:rPr>
          <w:noProof/>
        </w:rPr>
        <w:t>. Lalu</w:t>
      </w:r>
      <w:r>
        <w:t xml:space="preserve"> </w:t>
      </w:r>
      <w:r>
        <w:rPr>
          <w:noProof/>
        </w:rPr>
        <w:t xml:space="preserve">pada baris 12, data yang diisi mahasiswa diproses dan disimpan ke database melalui method </w:t>
      </w:r>
      <w:r w:rsidRPr="0016382F">
        <w:rPr>
          <w:noProof/>
        </w:rPr>
        <w:t>savepengajuanPerusahaanMagang</w:t>
      </w:r>
      <w:r>
        <w:rPr>
          <w:noProof/>
        </w:rPr>
        <w:t>.</w:t>
      </w:r>
      <w:r w:rsidR="00CA1C66">
        <w:rPr>
          <w:noProof/>
        </w:rPr>
        <w:t xml:space="preserve"> P</w:t>
      </w:r>
      <w:r>
        <w:rPr>
          <w:noProof/>
        </w:rPr>
        <w:t>ada baris 13</w:t>
      </w:r>
      <w:r w:rsidR="00CA1C66">
        <w:rPr>
          <w:noProof/>
        </w:rPr>
        <w:t>-</w:t>
      </w:r>
      <w:r>
        <w:rPr>
          <w:noProof/>
        </w:rPr>
        <w:t xml:space="preserve">15, kelompok route ini menangani proses upload laporan MBKM mahasiswa. Pada baris 13, route GET menampilkan daftar kegiatan MBKM yang siap diunggah laporannya melalui method </w:t>
      </w:r>
      <w:r w:rsidRPr="0016382F">
        <w:rPr>
          <w:noProof/>
        </w:rPr>
        <w:t>uploadLaporan</w:t>
      </w:r>
      <w:r>
        <w:rPr>
          <w:noProof/>
        </w:rPr>
        <w:t xml:space="preserve">. Baris 14 kemudian menampilkan halaman upload laporan untuk satu MBKM tertentu berdasarkan ID-nya melalui method </w:t>
      </w:r>
      <w:r w:rsidRPr="0016382F">
        <w:rPr>
          <w:noProof/>
        </w:rPr>
        <w:t>uploadLaporanPerMbkm</w:t>
      </w:r>
      <w:r>
        <w:rPr>
          <w:noProof/>
        </w:rPr>
        <w:t xml:space="preserve">. Pada baris 15, route POST digunakan untuk memproses file laporan yang diunggah mahasiswa dan menyimpannya ke dalam sistem menggunakan method </w:t>
      </w:r>
      <w:r w:rsidRPr="0016382F">
        <w:rPr>
          <w:noProof/>
        </w:rPr>
        <w:t>savelaporan</w:t>
      </w:r>
      <w:r>
        <w:rPr>
          <w:noProof/>
        </w:rPr>
        <w:t>.</w:t>
      </w:r>
      <w:r w:rsidR="00CA1C66">
        <w:rPr>
          <w:noProof/>
        </w:rPr>
        <w:t xml:space="preserve"> </w:t>
      </w:r>
      <w:r>
        <w:rPr>
          <w:noProof/>
        </w:rPr>
        <w:t xml:space="preserve">Untuk fitur penilaian, baris 16–17 menangani tampilan hasil nilai mahasiswa. Pada baris 16, route GET menampilkan seluruh nilai MBKM yang dimiliki mahasiswa melalui method </w:t>
      </w:r>
      <w:r w:rsidRPr="0016382F">
        <w:rPr>
          <w:noProof/>
        </w:rPr>
        <w:t>nilai</w:t>
      </w:r>
      <w:r>
        <w:rPr>
          <w:noProof/>
        </w:rPr>
        <w:t xml:space="preserve">. Sementara pada baris 17, route GET digunakan untuk menampilkan nilai secara lebih detail pada satu kegiatan MBKM tertentu berdasarkan ID melalui method </w:t>
      </w:r>
      <w:r w:rsidRPr="0016382F">
        <w:rPr>
          <w:noProof/>
        </w:rPr>
        <w:t>nilaiPerMbkm</w:t>
      </w:r>
      <w:r>
        <w:rPr>
          <w:noProof/>
        </w:rPr>
        <w:t xml:space="preserve">. </w:t>
      </w:r>
      <w:r w:rsidR="00CA1C66">
        <w:rPr>
          <w:noProof/>
        </w:rPr>
        <w:t>P</w:t>
      </w:r>
      <w:r>
        <w:rPr>
          <w:noProof/>
        </w:rPr>
        <w:t xml:space="preserve">ada baris 19–20, sistem mengatur fitur pengajuan tukar mata kuliah. Baris 19 menampilkan form tukar mata kuliah melalui method </w:t>
      </w:r>
      <w:r w:rsidRPr="0016382F">
        <w:rPr>
          <w:noProof/>
        </w:rPr>
        <w:t>formTukarMatkul</w:t>
      </w:r>
      <w:r>
        <w:rPr>
          <w:noProof/>
        </w:rPr>
        <w:t>, yang memungkinkan mahasiswa mengajukan perubahan rencana studi. Baris 20 kemudian menangani pr</w:t>
      </w:r>
      <w:bookmarkStart w:id="0" w:name="_GoBack"/>
      <w:bookmarkEnd w:id="0"/>
      <w:r>
        <w:rPr>
          <w:noProof/>
        </w:rPr>
        <w:t>oses penyimpanan data pengajuan tersebut melalui method</w:t>
      </w:r>
      <w:r>
        <w:t xml:space="preserve"> </w:t>
      </w:r>
      <w:r w:rsidRPr="0016382F">
        <w:rPr>
          <w:noProof/>
        </w:rPr>
        <w:lastRenderedPageBreak/>
        <w:t>saveformTukarMatkul</w:t>
      </w:r>
      <w:r>
        <w:rPr>
          <w:noProof/>
        </w:rPr>
        <w:t>, sehingga pengajuan dapat diteruskan ke pihak akademik untuk diproses lebih lanjut</w:t>
      </w:r>
      <w:r>
        <w:t>.</w:t>
      </w:r>
    </w:p>
    <w:p w14:paraId="5E90FA31" w14:textId="66F2ED55" w:rsidR="001D6237" w:rsidRDefault="001D6237" w:rsidP="0022538B"/>
    <w:p w14:paraId="3B25FDBA" w14:textId="1F27D671" w:rsidR="0040119D" w:rsidRPr="009B6697" w:rsidRDefault="0040119D" w:rsidP="0040119D">
      <w:pPr>
        <w:pStyle w:val="ListParagraph"/>
        <w:numPr>
          <w:ilvl w:val="2"/>
          <w:numId w:val="5"/>
        </w:numPr>
        <w:contextualSpacing w:val="0"/>
        <w:rPr>
          <w:b/>
          <w:sz w:val="28"/>
          <w:szCs w:val="28"/>
        </w:rPr>
      </w:pPr>
      <w:r>
        <w:rPr>
          <w:b/>
          <w:sz w:val="28"/>
          <w:szCs w:val="28"/>
        </w:rPr>
        <w:t>Mahasiswa Magang</w:t>
      </w:r>
    </w:p>
    <w:p w14:paraId="3B83A781" w14:textId="105BA91D" w:rsidR="0040119D" w:rsidRDefault="0040119D" w:rsidP="0040119D">
      <w:pPr>
        <w:rPr>
          <w:lang w:val="en-ID"/>
        </w:rPr>
      </w:pPr>
      <w:r w:rsidRPr="0040119D">
        <w:rPr>
          <w:lang w:val="en-ID"/>
        </w:rPr>
        <w:t>Pada subbab ini dijelaskan implementasi fitur Mahasiswa Magang, yaitu bagian yang digunakan mahasiswa untuk mendaftar program magang MBKM melalui sistem. Fitur ini mencakup tampilan daftar magang yang tersedia, form pendaftaran, penyimpanan data pengajuan, serta halaman detail pengajuan magang. Implementasi dilakukan melalui beberapa route dan fungsi controller yang menangani proses input, validasi, serta penyimpanan data ke dalam database. Penjelasan berikut menggambarkan alur kerja sistem dalam memproses pendaftaran magang oleh mahasiswa</w:t>
      </w:r>
      <w:r w:rsidRPr="00924E32">
        <w:rPr>
          <w:lang w:val="en-ID"/>
        </w:rPr>
        <w:t>.</w:t>
      </w:r>
    </w:p>
    <w:p w14:paraId="44BDDF06" w14:textId="77777777" w:rsidR="0040119D" w:rsidRDefault="0040119D" w:rsidP="0040119D">
      <w:pPr>
        <w:rPr>
          <w:lang w:val="en-ID"/>
        </w:rPr>
      </w:pPr>
    </w:p>
    <w:p w14:paraId="4321B6E1" w14:textId="57F03CE4" w:rsidR="0040119D" w:rsidRPr="00276BBA" w:rsidRDefault="0040119D" w:rsidP="0040119D">
      <w:pPr>
        <w:pStyle w:val="STTSSegmenProgram"/>
      </w:pPr>
      <w:r w:rsidRPr="00276BBA">
        <w:t>Segmen Program 5.</w:t>
      </w:r>
      <w:r>
        <w:t>10</w:t>
      </w:r>
      <w:r w:rsidRPr="00276BBA">
        <w:t xml:space="preserve"> </w:t>
      </w:r>
      <w:r>
        <w:t>Daftar Magang</w:t>
      </w:r>
    </w:p>
    <w:p w14:paraId="49E00938" w14:textId="549872C4" w:rsidR="0040119D" w:rsidRPr="0040119D" w:rsidRDefault="0040119D" w:rsidP="00F66441">
      <w:pPr>
        <w:pStyle w:val="STTSAlgoritmaContent"/>
        <w:numPr>
          <w:ilvl w:val="0"/>
          <w:numId w:val="15"/>
        </w:numPr>
        <w:tabs>
          <w:tab w:val="left" w:pos="900"/>
          <w:tab w:val="left" w:pos="1260"/>
          <w:tab w:val="left" w:pos="1620"/>
          <w:tab w:val="left" w:pos="1980"/>
          <w:tab w:val="left" w:pos="2340"/>
          <w:tab w:val="left" w:pos="2700"/>
          <w:tab w:val="left" w:pos="3060"/>
        </w:tabs>
        <w:ind w:left="562" w:hanging="562"/>
        <w:jc w:val="left"/>
      </w:pPr>
      <w:r w:rsidRPr="0040119D">
        <w:t>public function daftarMagang(){</w:t>
      </w:r>
    </w:p>
    <w:p w14:paraId="32CE946B" w14:textId="33A93616" w:rsidR="0040119D" w:rsidRPr="0040119D" w:rsidRDefault="000F7BA0"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40119D" w:rsidRPr="0040119D">
        <w:t>$role = session()-&gt;get('role');</w:t>
      </w:r>
    </w:p>
    <w:p w14:paraId="3A209600" w14:textId="70DD61C9"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$kodeDosen = null;</w:t>
      </w:r>
    </w:p>
    <w:p w14:paraId="0F2762A2" w14:textId="3D2FBC45"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$datamagang = DB::table('mbkm')</w:t>
      </w:r>
    </w:p>
    <w:p w14:paraId="74FF9227" w14:textId="0F71692D"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 xml:space="preserve">-&gt;join('lokasi_mbkm', 'lokasi_mbkm.id', '=', </w:t>
      </w:r>
      <w:r w:rsidR="000F7BA0">
        <w:tab/>
      </w:r>
      <w:r w:rsidRPr="0040119D">
        <w:t>'mbkm.id_lokasi_mbkm')</w:t>
      </w:r>
    </w:p>
    <w:p w14:paraId="0B96CFF1" w14:textId="243CE982"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 xml:space="preserve">-&gt;join('db_stts.mahasiswa as mhs', 'mbkm.nrp', '=', </w:t>
      </w:r>
      <w:r w:rsidR="000F7BA0">
        <w:tab/>
      </w:r>
      <w:r w:rsidRPr="0040119D">
        <w:t>'mhs.mhs_nrp')</w:t>
      </w:r>
    </w:p>
    <w:p w14:paraId="33B40813" w14:textId="5B4C5E17" w:rsidR="0040119D" w:rsidRPr="0040119D" w:rsidRDefault="000F7BA0"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40119D" w:rsidRPr="0040119D">
        <w:t>-&gt;select(</w:t>
      </w:r>
    </w:p>
    <w:p w14:paraId="6B0FEE4D" w14:textId="77777777" w:rsidR="000F7BA0"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'mbkm.id as id_mbkm', 'mhs.mhs_nama',</w:t>
      </w:r>
      <w:r w:rsidR="000F7BA0">
        <w:t xml:space="preserve"> </w:t>
      </w:r>
      <w:r w:rsidR="000F7BA0">
        <w:tab/>
      </w:r>
    </w:p>
    <w:p w14:paraId="5637D756" w14:textId="4DEEE1AB" w:rsidR="0040119D" w:rsidRPr="0040119D" w:rsidRDefault="000F7BA0" w:rsidP="000F7BA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40119D" w:rsidRPr="0040119D">
        <w:t>'lokasi_mbkm.nrp_mhs','mbkm.nrp as nrp_mbkm',</w:t>
      </w:r>
    </w:p>
    <w:p w14:paraId="1DB0A546" w14:textId="04991122" w:rsidR="0040119D" w:rsidRPr="0040119D"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'mhs.dosen_wali',</w:t>
      </w:r>
      <w:r w:rsidR="000F7BA0">
        <w:t xml:space="preserve"> </w:t>
      </w:r>
      <w:r w:rsidRPr="0040119D">
        <w:t>'mhs.jur_kode',</w:t>
      </w:r>
    </w:p>
    <w:p w14:paraId="1CC124D5" w14:textId="3744CAC9"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'lokasi_mbkm.nama_perusahaan',</w:t>
      </w:r>
    </w:p>
    <w:p w14:paraId="38AEADE9" w14:textId="63F4F17B"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'lokasi_mbkm.alamat_perusahaan',</w:t>
      </w:r>
    </w:p>
    <w:p w14:paraId="1B485D0B" w14:textId="60D70E6F" w:rsidR="0040119D" w:rsidRPr="0040119D"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'lokasi_mbkm.posisi', 'lokasi_mbkm.jobdesc',</w:t>
      </w:r>
    </w:p>
    <w:p w14:paraId="4C52EA23" w14:textId="3D01BF0E" w:rsidR="0040119D" w:rsidRPr="0040119D"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'lokasi_mbkm.tipembkm', 'lokasi_mbkm.nm_cp_instansi',</w:t>
      </w:r>
    </w:p>
    <w:p w14:paraId="23ED1DED" w14:textId="5A473D31"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'lokasi_mbkm.tp_cp_instansi',</w:t>
      </w:r>
    </w:p>
    <w:p w14:paraId="5AA1E570" w14:textId="3BFC0C12"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'lokasi_mbkm.status as status_lokasi',</w:t>
      </w:r>
    </w:p>
    <w:p w14:paraId="0FEBD973" w14:textId="43841096"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'mbkm.status as status_mbkm'</w:t>
      </w:r>
    </w:p>
    <w:p w14:paraId="6D9BFA3B" w14:textId="5D822DF8" w:rsidR="0040119D" w:rsidRPr="0040119D"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)-&gt;where('mbkm.jenis', 'MAGANG');</w:t>
      </w:r>
    </w:p>
    <w:p w14:paraId="69F9C723" w14:textId="700D4AED" w:rsidR="0040119D" w:rsidRPr="0040119D" w:rsidRDefault="000F7BA0"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40119D" w:rsidRPr="0040119D">
        <w:t>if ($role == 'Kajur') {</w:t>
      </w:r>
    </w:p>
    <w:p w14:paraId="2E597277" w14:textId="643F2F07"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 xml:space="preserve">$datamagang = $datamagang-&gt;where('mhs.jur_kode', '=', </w:t>
      </w:r>
      <w:r w:rsidR="000F7BA0">
        <w:tab/>
      </w:r>
      <w:r w:rsidR="000F7BA0">
        <w:tab/>
      </w:r>
      <w:r w:rsidR="000F7BA0">
        <w:tab/>
      </w:r>
      <w:r w:rsidRPr="0040119D">
        <w:t>auth()-&gt;user()-&gt;jur_kode);</w:t>
      </w:r>
    </w:p>
    <w:p w14:paraId="7E31DD9B" w14:textId="0D81065A"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 else if ($role == 'Dosen') {</w:t>
      </w:r>
    </w:p>
    <w:p w14:paraId="5A0F75B9" w14:textId="4663E786"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 xml:space="preserve">$datamagang = $datamagang-&gt;where('mhs.dosen_wali', '=', </w:t>
      </w:r>
      <w:r w:rsidR="000F7BA0">
        <w:tab/>
      </w:r>
      <w:r w:rsidR="000F7BA0">
        <w:tab/>
      </w:r>
      <w:r w:rsidRPr="0040119D">
        <w:t>auth()-&gt;user()-&gt;kodeDosen);</w:t>
      </w:r>
    </w:p>
    <w:p w14:paraId="1E242223" w14:textId="61CCFC28"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$kodeDosen = auth()-&gt;user()-&gt;kodeDosen;</w:t>
      </w:r>
    </w:p>
    <w:p w14:paraId="4F9EE9BD" w14:textId="65DB4BBF" w:rsidR="0040119D" w:rsidRPr="0040119D" w:rsidRDefault="0040119D"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w:t>
      </w:r>
    </w:p>
    <w:p w14:paraId="1E79E608" w14:textId="4E778021"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$datamagang = $datamagang-&gt;get();</w:t>
      </w:r>
    </w:p>
    <w:p w14:paraId="457A89BD" w14:textId="3155482B"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$periode=periodependaftaran::where('status', '=', 'Aktif')</w:t>
      </w:r>
    </w:p>
    <w:p w14:paraId="0902E06B" w14:textId="2C35E7AD" w:rsid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-&gt;get();</w:t>
      </w:r>
    </w:p>
    <w:p w14:paraId="6636FF89" w14:textId="67F19E9C" w:rsidR="006C68E3" w:rsidRPr="00276BBA" w:rsidRDefault="006C68E3" w:rsidP="006C68E3">
      <w:pPr>
        <w:pStyle w:val="STTSSegmenProgram"/>
      </w:pPr>
      <w:r w:rsidRPr="00276BBA">
        <w:lastRenderedPageBreak/>
        <w:t>Segmen Program 5.</w:t>
      </w:r>
      <w:r>
        <w:t>10</w:t>
      </w:r>
      <w:r w:rsidRPr="00276BBA">
        <w:t xml:space="preserve"> </w:t>
      </w:r>
      <w:r>
        <w:t>(Lanjutan)</w:t>
      </w:r>
    </w:p>
    <w:p w14:paraId="4E682AA8" w14:textId="577E640D"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$aktifperiode = 0;</w:t>
      </w:r>
    </w:p>
    <w:p w14:paraId="0D395B4E" w14:textId="5C036D3D"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foreach ($periode as $item) {</w:t>
      </w:r>
    </w:p>
    <w:p w14:paraId="6C7084DE" w14:textId="6C0632F5"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000F7BA0">
        <w:tab/>
      </w:r>
      <w:r w:rsidRPr="0040119D">
        <w:t>$aktifperiode = $item-&gt;id;</w:t>
      </w:r>
    </w:p>
    <w:p w14:paraId="33A62811" w14:textId="0E0AF6BE"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w:t>
      </w:r>
      <w:r w:rsidR="000F7BA0">
        <w:tab/>
      </w:r>
      <w:r w:rsidRPr="0040119D">
        <w:t>}</w:t>
      </w:r>
    </w:p>
    <w:p w14:paraId="085BF1EA" w14:textId="2644E230" w:rsidR="0040119D" w:rsidRPr="0040119D"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 xml:space="preserve">  </w:t>
      </w:r>
      <w:r w:rsidR="000F7BA0">
        <w:tab/>
      </w:r>
      <w:r w:rsidRPr="0040119D">
        <w:t xml:space="preserve">return view('dosen.daftarMagang', compact('datamagang', </w:t>
      </w:r>
      <w:r w:rsidR="000F7BA0">
        <w:tab/>
      </w:r>
      <w:r w:rsidRPr="0040119D">
        <w:t>'role', 'kodeDosen', 'aktifperiode', 'periode'));</w:t>
      </w:r>
    </w:p>
    <w:p w14:paraId="1087B4E4" w14:textId="457910F3" w:rsidR="00CA1C66" w:rsidRDefault="0040119D" w:rsidP="0040119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40119D">
        <w:t>}</w:t>
      </w:r>
    </w:p>
    <w:p w14:paraId="1D0703FE" w14:textId="77777777" w:rsidR="003F3623" w:rsidRDefault="003F3623" w:rsidP="003F3623">
      <w:pPr>
        <w:rPr>
          <w:lang w:val="en-ID"/>
        </w:rPr>
      </w:pPr>
    </w:p>
    <w:p w14:paraId="508C0C9F" w14:textId="0DC64813" w:rsidR="003F3623" w:rsidRDefault="003F3623" w:rsidP="003F3623">
      <w:pPr>
        <w:rPr>
          <w:lang w:val="en-ID"/>
        </w:rPr>
      </w:pPr>
      <w:r>
        <w:rPr>
          <w:lang w:val="en-ID"/>
        </w:rPr>
        <w:t xml:space="preserve">Pada segmen program 5.10, fungsi daftarMagang() pada baris 1–2 merupakan method dalam controller yang digunakan untuk menampilkan daftar pengajuan magang mahasiswa kepada pihak dosen atau kajur. Pada baris 3, sistem mengambil informasi role pengguna yang sedang login melalui session, sehingga dapat menyesuaikan data magang yang akan ditampilkan. Kemudian pada baris 4 variabel $kodeDosen diinisialisasi dengan nilai awal </w:t>
      </w:r>
      <w:r w:rsidRPr="003F3623">
        <w:rPr>
          <w:lang w:val="en-ID"/>
        </w:rPr>
        <w:t>null</w:t>
      </w:r>
      <w:r>
        <w:rPr>
          <w:lang w:val="en-ID"/>
        </w:rPr>
        <w:t xml:space="preserve"> sebagai penampung kode dosen apabila pengguna yang mengakses memiliki peran sebagai dosen. Pada baris 5–25, sistem melakukan pengambilan data dari tabel </w:t>
      </w:r>
      <w:r w:rsidRPr="003F3623">
        <w:rPr>
          <w:lang w:val="en-ID"/>
        </w:rPr>
        <w:t>mbkm</w:t>
      </w:r>
      <w:r>
        <w:rPr>
          <w:lang w:val="en-ID"/>
        </w:rPr>
        <w:t xml:space="preserve"> dengan melakukan join ke tabel </w:t>
      </w:r>
      <w:r w:rsidRPr="003F3623">
        <w:rPr>
          <w:lang w:val="en-ID"/>
        </w:rPr>
        <w:t>lokasi_mbkm</w:t>
      </w:r>
      <w:r>
        <w:rPr>
          <w:lang w:val="en-ID"/>
        </w:rPr>
        <w:t xml:space="preserve"> serta tabel </w:t>
      </w:r>
      <w:r w:rsidRPr="003F3623">
        <w:rPr>
          <w:lang w:val="en-ID"/>
        </w:rPr>
        <w:t>mahasiswa</w:t>
      </w:r>
      <w:r>
        <w:rPr>
          <w:lang w:val="en-ID"/>
        </w:rPr>
        <w:t xml:space="preserve">. Join ini diperlukan untuk menampilkan informasi lengkap mengenai magang, termasuk data mahasiswa, detail lokasi magang, serta informasi perusahaan. Pada baris 8–24, sistem memilih kolom-kolom yang dibutuhkan seperti nama mahasiswa, dosen wali, posisi magang, jobdesk, contact person instansi, hingga status lokasi dan status pengajuan MBKM. Kemudian pada baris 25, ditambahkan kondisi untuk memfilter hanya data yang memiliki jenis MBKM “MAGANG”. Pada baris 27–34, fungsi ini melakukan penyesuaian data berdasarkan peran pengguna yang sedang login. Jika pengguna memiliki peran sebagai “Kajur”, maka pada baris 28 sistem menampilkan hanya data magang mahasiswa yang berada pada jurusan yang sama dengan jurusan pengguna. Sebaliknya, jika pengguna berperan sebagai “Dosen”, maka pada baris 31–32 data yang ditampilkan dibatasi berdasarkan mahasiswa dengan kode dosen wali yang sesuai dengan akun dosen tersebut. Pada bagian ini, variabel $kodeDosen sekaligus diisi dengan kode dosen pengguna untuk digunakan pada tampilan. Pada baris 35 data hasil query dieksekusi dan disimpan ke dalam variabel $datamagang. Selanjutnya pada baris 36–37, sistem mengambil seluruh periode pendaftaran yang berstatus “Aktif” dari tabel periodependaftaran. Pada baris 38-41, fungsi melakukan </w:t>
      </w:r>
      <w:r>
        <w:rPr>
          <w:lang w:val="en-ID"/>
        </w:rPr>
        <w:lastRenderedPageBreak/>
        <w:t xml:space="preserve">iterasi untuk mendapatkan ID periode aktif, yang kemudian disimpan dalam variabel $aktifperiode. Pada baris 42, fungsi mengembalikan sebuah tampilan </w:t>
      </w:r>
      <w:r w:rsidRPr="003F3623">
        <w:rPr>
          <w:lang w:val="en-ID"/>
        </w:rPr>
        <w:t>view</w:t>
      </w:r>
      <w:r>
        <w:rPr>
          <w:lang w:val="en-ID"/>
        </w:rPr>
        <w:t xml:space="preserve"> bernama dosen.daftarMagang. Seluruh variabel seperti $datamagang, $role, $kodeDosen, $aktifperiode, dan $periode dikirimkan ke view tersebut agar dapat digunakan dalam menampilkan daftar magang secara lengkap dan sesuai hak akses pengguna.</w:t>
      </w:r>
    </w:p>
    <w:p w14:paraId="0AC7C996" w14:textId="510ABBAE" w:rsidR="003A3AB2" w:rsidRDefault="003A3AB2" w:rsidP="003F3623">
      <w:pPr>
        <w:rPr>
          <w:lang w:val="en-ID"/>
        </w:rPr>
      </w:pPr>
    </w:p>
    <w:p w14:paraId="4F98D2DE" w14:textId="503B2591" w:rsidR="00EC5FC5" w:rsidRPr="00276BBA" w:rsidRDefault="00EC5FC5" w:rsidP="00EC5FC5">
      <w:pPr>
        <w:pStyle w:val="STTSSegmenProgram"/>
      </w:pPr>
      <w:r w:rsidRPr="00276BBA">
        <w:t>Segmen Program 5.</w:t>
      </w:r>
      <w:r>
        <w:t>11</w:t>
      </w:r>
      <w:r w:rsidRPr="00276BBA">
        <w:t xml:space="preserve"> </w:t>
      </w:r>
      <w:r>
        <w:t>Form Magang</w:t>
      </w:r>
    </w:p>
    <w:p w14:paraId="4F7AAF35" w14:textId="78982E23" w:rsidR="00EC5FC5" w:rsidRPr="00EC5FC5" w:rsidRDefault="00EC5FC5" w:rsidP="00F66441">
      <w:pPr>
        <w:pStyle w:val="STTSAlgoritmaContent"/>
        <w:numPr>
          <w:ilvl w:val="0"/>
          <w:numId w:val="16"/>
        </w:numPr>
        <w:tabs>
          <w:tab w:val="left" w:pos="900"/>
          <w:tab w:val="left" w:pos="1260"/>
          <w:tab w:val="left" w:pos="1620"/>
          <w:tab w:val="left" w:pos="1980"/>
          <w:tab w:val="left" w:pos="2340"/>
          <w:tab w:val="left" w:pos="2700"/>
          <w:tab w:val="left" w:pos="3060"/>
        </w:tabs>
        <w:ind w:left="562" w:hanging="562"/>
        <w:jc w:val="left"/>
      </w:pPr>
      <w:r w:rsidRPr="00EC5FC5">
        <w:t>public function formMagang(){</w:t>
      </w:r>
    </w:p>
    <w:p w14:paraId="30A066A3" w14:textId="4341A692"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5FC5">
        <w:t>$nrp = auth()-&gt;user()-&gt;nrp();</w:t>
      </w:r>
    </w:p>
    <w:p w14:paraId="148E41A7" w14:textId="47CAF214"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$today = date("Y-m-d");</w:t>
      </w:r>
    </w:p>
    <w:p w14:paraId="30794D41" w14:textId="2C09D765"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$periode=periodependaftaran::where('status', '=', "Aktif")</w:t>
      </w:r>
    </w:p>
    <w:p w14:paraId="3895892F" w14:textId="67DB21BB"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w:t>
      </w:r>
      <w:r>
        <w:tab/>
      </w:r>
      <w:r w:rsidRPr="00EC5FC5">
        <w:t>-&gt;get();</w:t>
      </w:r>
    </w:p>
    <w:p w14:paraId="5BBCB05B" w14:textId="6AB7E3A8"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if (count($periode) == 0) {</w:t>
      </w:r>
    </w:p>
    <w:p w14:paraId="70C67C8E" w14:textId="1EEC1B06"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tab/>
      </w:r>
      <w:r w:rsidRPr="00EC5FC5">
        <w:t>$flagPeriode = "pendaftaran_tutup";</w:t>
      </w:r>
    </w:p>
    <w:p w14:paraId="09A54A33" w14:textId="7B3600D1"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 else {</w:t>
      </w:r>
    </w:p>
    <w:p w14:paraId="251C4EAF" w14:textId="23444B55"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$flagPeriode = "pendaftaran_buka";</w:t>
      </w:r>
    </w:p>
    <w:p w14:paraId="4A036657" w14:textId="3A7FAFD4"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w:t>
      </w:r>
    </w:p>
    <w:p w14:paraId="06249D96" w14:textId="6D4799BF"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w:t>
      </w:r>
      <w:r>
        <w:tab/>
      </w:r>
      <w:r w:rsidRPr="00EC5FC5">
        <w:t>$lokasiSetujui = DB::table('lokasi_mbkm')</w:t>
      </w:r>
    </w:p>
    <w:p w14:paraId="45BE425B" w14:textId="7D0727C1"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-&gt;where('status', 'DISETUJUI')</w:t>
      </w:r>
    </w:p>
    <w:p w14:paraId="2F04861C" w14:textId="36AFF09F"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-&gt;where('tipembkm', 'magang')</w:t>
      </w:r>
    </w:p>
    <w:p w14:paraId="5B99ACF9" w14:textId="1D779639" w:rsidR="00EC5FC5" w:rsidRPr="00EC5FC5"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xml:space="preserve">  </w:t>
      </w:r>
      <w:r>
        <w:tab/>
      </w:r>
      <w:r w:rsidRPr="00EC5FC5">
        <w:t>-&gt;get();</w:t>
      </w:r>
    </w:p>
    <w:p w14:paraId="233CD742" w14:textId="29396EE3" w:rsidR="00EC5FC5" w:rsidRPr="00EC5FC5" w:rsidRDefault="00EC5FC5"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 </w:t>
      </w:r>
      <w:r>
        <w:tab/>
      </w:r>
      <w:r w:rsidRPr="00EC5FC5">
        <w:t xml:space="preserve">return view('magang', compact('lokasiSetujui', 'periode', </w:t>
      </w:r>
      <w:r>
        <w:tab/>
      </w:r>
      <w:r w:rsidRPr="00EC5FC5">
        <w:t>'flagPeriode'));</w:t>
      </w:r>
    </w:p>
    <w:p w14:paraId="546C68CC" w14:textId="56C47138" w:rsidR="00EC5FC5" w:rsidRPr="0040119D" w:rsidRDefault="00EC5FC5" w:rsidP="00EC5F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5FC5">
        <w:t>}</w:t>
      </w:r>
    </w:p>
    <w:p w14:paraId="23CEEE1C" w14:textId="5DCFB09C" w:rsidR="003A3AB2" w:rsidRDefault="003A3AB2" w:rsidP="003F3623">
      <w:pPr>
        <w:rPr>
          <w:lang w:val="en-ID"/>
        </w:rPr>
      </w:pPr>
    </w:p>
    <w:p w14:paraId="03B72BA4" w14:textId="5722E877" w:rsidR="003A3AB2" w:rsidRDefault="00EC5FC5" w:rsidP="00EC5FC5">
      <w:pPr>
        <w:rPr>
          <w:lang w:val="en-ID"/>
        </w:rPr>
      </w:pPr>
      <w:r w:rsidRPr="00EC5FC5">
        <w:rPr>
          <w:lang w:val="en-ID"/>
        </w:rPr>
        <w:t>Fungsi formMagang() pada baris 1–2 merupakan method yang digunakan untuk menampilkan halaman formulir pendaftaran magang bagi mahasiswa. Pada baris 3, sistem mengambil nomor induk mahasiswa (NRP) dari pengguna yang sedang login melalui fungsi auth()-&gt;user()-&gt;nrp(). Informasi ini diperlukan sebagai identitas mahasiswa yang melakukan pengajuan. Kemudian pada baris 4, sistem memperoleh tanggal hari ini dalam format YYYY-MM-DD, yang dapat digunakan untuk validasi atau kebutuhan tampilan pada halaman form.</w:t>
      </w:r>
      <w:r>
        <w:rPr>
          <w:lang w:val="en-ID"/>
        </w:rPr>
        <w:t xml:space="preserve"> </w:t>
      </w:r>
      <w:r w:rsidRPr="00EC5FC5">
        <w:rPr>
          <w:lang w:val="en-ID"/>
        </w:rPr>
        <w:t xml:space="preserve">Pada baris 5–6, sistem mengambil seluruh data periode pendaftaran yang memiliki status “Aktif”. Data ini digunakan untuk memastikan apakah pada saat mahasiswa membuka halaman pendaftaran, periode pengajuan masih dibuka atau sudah ditutup. Selanjutnya pada baris 7–11, dilakukan pengecekan terhadap jumlah data periode aktif. Jika tidak ada periode yang aktif (count bernilai 0), maka variabel $flagPeriode diisi dengan nilai "pendaftaran_tutup" untuk menandakan bahwa mahasiswa tidak dapat melakukan </w:t>
      </w:r>
      <w:r w:rsidRPr="00EC5FC5">
        <w:rPr>
          <w:lang w:val="en-ID"/>
        </w:rPr>
        <w:lastRenderedPageBreak/>
        <w:t>pengajuan. Sebaliknya, jika periode tersedia, maka $flagPeriode diatur menjadi "pendaftaran_buka".</w:t>
      </w:r>
      <w:r>
        <w:rPr>
          <w:lang w:val="en-ID"/>
        </w:rPr>
        <w:t xml:space="preserve"> </w:t>
      </w:r>
      <w:r w:rsidRPr="00EC5FC5">
        <w:rPr>
          <w:lang w:val="en-ID"/>
        </w:rPr>
        <w:t>Pada baris 13–16, sistem mengambil daftar lokasi magang dari tabel lokasi_mbkm yang sudah berstatus “DISETUJUI” dan memiliki jenis MBKM “magang”. Data ini ditampilkan agar mahasiswa dapat memilih perusahaan yang sudah divalidasi oleh pihak kampus sebelum melakukan pengajuan. Hasil query tersebut disimpan dalam variabel $lokasiSetujui.</w:t>
      </w:r>
      <w:r>
        <w:rPr>
          <w:lang w:val="en-ID"/>
        </w:rPr>
        <w:t xml:space="preserve"> </w:t>
      </w:r>
      <w:r w:rsidRPr="00EC5FC5">
        <w:rPr>
          <w:lang w:val="en-ID"/>
        </w:rPr>
        <w:t>Akhirnya, pada baris 18 fungsi mengembalikan tampilan view bernama magang, sambil membawa variabel $lokasiSetujui, $periode, dan $flagPeriode. Ketiga variabel ini digunakan untuk menampilkan informasi perusahaan yang dapat dipilih, periode pendaftaran yang sedang aktif, serta status apakah mahasiswa diperbolehkan mengajukan magang atau tidak.</w:t>
      </w:r>
    </w:p>
    <w:p w14:paraId="38DD3616" w14:textId="72AA30E8" w:rsidR="003A3AB2" w:rsidRDefault="003A3AB2" w:rsidP="003F3623">
      <w:pPr>
        <w:rPr>
          <w:lang w:val="en-ID"/>
        </w:rPr>
      </w:pPr>
    </w:p>
    <w:p w14:paraId="1403DB62" w14:textId="234745E6" w:rsidR="00334AD7" w:rsidRPr="00276BBA" w:rsidRDefault="00334AD7" w:rsidP="00334AD7">
      <w:pPr>
        <w:pStyle w:val="STTSSegmenProgram"/>
      </w:pPr>
      <w:r w:rsidRPr="00276BBA">
        <w:t>Segmen Program 5.</w:t>
      </w:r>
      <w:r>
        <w:t>12</w:t>
      </w:r>
      <w:r w:rsidRPr="00276BBA">
        <w:t xml:space="preserve"> </w:t>
      </w:r>
      <w:r>
        <w:t>Save Magang</w:t>
      </w:r>
    </w:p>
    <w:p w14:paraId="263083C2" w14:textId="37BD6007" w:rsidR="00334AD7" w:rsidRPr="00334AD7" w:rsidRDefault="00334AD7" w:rsidP="00F66441">
      <w:pPr>
        <w:pStyle w:val="STTSAlgoritmaContent"/>
        <w:numPr>
          <w:ilvl w:val="0"/>
          <w:numId w:val="17"/>
        </w:numPr>
        <w:tabs>
          <w:tab w:val="left" w:pos="900"/>
          <w:tab w:val="left" w:pos="1260"/>
          <w:tab w:val="left" w:pos="1620"/>
          <w:tab w:val="left" w:pos="1980"/>
          <w:tab w:val="left" w:pos="2340"/>
          <w:tab w:val="left" w:pos="2700"/>
          <w:tab w:val="left" w:pos="3060"/>
        </w:tabs>
        <w:ind w:left="562" w:hanging="562"/>
        <w:jc w:val="left"/>
      </w:pPr>
      <w:r w:rsidRPr="00334AD7">
        <w:t>public function saveMagang(Request $req){</w:t>
      </w:r>
    </w:p>
    <w:p w14:paraId="2E3B6040" w14:textId="19EA999A"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334AD7">
        <w:t>$req-&gt;validate([</w:t>
      </w:r>
    </w:p>
    <w:p w14:paraId="0836DFA5" w14:textId="4CDB44E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 xml:space="preserve">'namaperusahaan' =&gt; ['required', 'max:30'],   </w:t>
      </w:r>
    </w:p>
    <w:p w14:paraId="3C2E754A" w14:textId="02843A96"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 [</w:t>
      </w:r>
    </w:p>
    <w:p w14:paraId="5D566223" w14:textId="73878AE0"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'namaperusahaan.required'=&gt;'Nama Perusahaan Harus Diisi',</w:t>
      </w:r>
    </w:p>
    <w:p w14:paraId="4D7A62DF" w14:textId="0BD2C92E"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'namaperusahaan.max' =&gt; 'Maksimal Character 30 character',</w:t>
      </w:r>
    </w:p>
    <w:p w14:paraId="249998FC" w14:textId="68F6EBA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w:t>
      </w:r>
    </w:p>
    <w:p w14:paraId="338EBCCF" w14:textId="51614840"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$namaperusahaan = $req-&gt;namaperusahaan;</w:t>
      </w:r>
    </w:p>
    <w:p w14:paraId="05EE330F" w14:textId="0870638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$cbSemester = $req-&gt;cbSemester;</w:t>
      </w:r>
    </w:p>
    <w:p w14:paraId="1E298278" w14:textId="5B58F799"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$id_periode = $req-&gt;id_periode;</w:t>
      </w:r>
    </w:p>
    <w:p w14:paraId="397EFC07" w14:textId="68FF0CAF"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$namafile = 'default.jpg';</w:t>
      </w:r>
    </w:p>
    <w:p w14:paraId="5797687E" w14:textId="0D87EDBF"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$despath  = 'buktimagang';</w:t>
      </w:r>
    </w:p>
    <w:p w14:paraId="4FFF1C40" w14:textId="6524C132"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$gaji = $req-&gt;gaji;</w:t>
      </w:r>
    </w:p>
    <w:p w14:paraId="08EBACC1" w14:textId="29E247F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if ($req-&gt;hasFile('buktimagang')) {</w:t>
      </w:r>
    </w:p>
    <w:p w14:paraId="544F11FF" w14:textId="3DC6F5F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tab/>
      </w:r>
      <w:r w:rsidRPr="00334AD7">
        <w:t xml:space="preserve">$path=$req-&gt;file('buktimagang')-&gt;store('buktimagang', </w:t>
      </w:r>
      <w:r>
        <w:tab/>
      </w:r>
      <w:r>
        <w:tab/>
      </w:r>
      <w:r>
        <w:tab/>
      </w:r>
      <w:r w:rsidRPr="00334AD7">
        <w:t>'public');</w:t>
      </w:r>
    </w:p>
    <w:p w14:paraId="78725214" w14:textId="6686F08A"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$filefoto=$req-&gt;file('buktimagang');</w:t>
      </w:r>
    </w:p>
    <w:p w14:paraId="54C3BF6D" w14:textId="09DC677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 xml:space="preserve">$namafile=pathinfo($filefoto-&gt;getClientOriginalName(), </w:t>
      </w:r>
      <w:r>
        <w:tab/>
      </w:r>
      <w:r>
        <w:tab/>
      </w:r>
      <w:r>
        <w:tab/>
      </w:r>
      <w:r w:rsidRPr="00334AD7">
        <w:t>PATHINFO_FILENAME) . '.' . $filefoto-&gt;</w:t>
      </w:r>
      <w:r>
        <w:t xml:space="preserve"> </w:t>
      </w:r>
      <w:r>
        <w:tab/>
      </w:r>
      <w:r>
        <w:tab/>
      </w:r>
      <w:r>
        <w:tab/>
      </w:r>
      <w:r>
        <w:tab/>
      </w:r>
      <w:r>
        <w:tab/>
      </w:r>
      <w:r w:rsidRPr="00334AD7">
        <w:t>getClientOriginalExtension();</w:t>
      </w:r>
    </w:p>
    <w:p w14:paraId="5EFAC69D" w14:textId="2EDF4BFD"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$baru = new mbkm();</w:t>
      </w:r>
    </w:p>
    <w:p w14:paraId="55A259AA" w14:textId="074A7E55"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 xml:space="preserve">$baru-&gt;tanggal </w:t>
      </w:r>
      <w:r>
        <w:t>=</w:t>
      </w:r>
      <w:r w:rsidRPr="00334AD7">
        <w:t xml:space="preserve"> date("Y-m-d");</w:t>
      </w:r>
    </w:p>
    <w:p w14:paraId="5056A66C" w14:textId="280C995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$baru-&gt;jenis = "MAGANG";</w:t>
      </w:r>
    </w:p>
    <w:p w14:paraId="273B6B02" w14:textId="067399C6"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 xml:space="preserve">$baru-&gt;nrp              = auth()-&gt;user()-&gt;nrp(); </w:t>
      </w:r>
    </w:p>
    <w:p w14:paraId="2D84E32D" w14:textId="0BA763E3"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$baru-&gt;id_lokasi_mbkm   = $namaperusahaan;</w:t>
      </w:r>
    </w:p>
    <w:p w14:paraId="5E0BF8B5" w14:textId="55721D9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$baru-&gt;bukti_penerimaan = $path;</w:t>
      </w:r>
    </w:p>
    <w:p w14:paraId="0C511CE9" w14:textId="135C3B1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$baru-&gt;dosen_wali       = "";</w:t>
      </w:r>
    </w:p>
    <w:p w14:paraId="1ECED25D" w14:textId="034DA692"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$baru-&gt;tanggal_wali     = date("Y-m-d");</w:t>
      </w:r>
    </w:p>
    <w:p w14:paraId="7F690AB4" w14:textId="67A4852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$baru-&gt;dosen_kaprodi    = "";</w:t>
      </w:r>
    </w:p>
    <w:p w14:paraId="7BCCA22F" w14:textId="71319D9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$baru-&gt;tanggal_kaprodi  = date("Y-m-d");</w:t>
      </w:r>
    </w:p>
    <w:p w14:paraId="7476DC95" w14:textId="4C3AEFCF"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$baru-&gt;alasan           = "";</w:t>
      </w:r>
    </w:p>
    <w:p w14:paraId="0EF9358B" w14:textId="74DF3360"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$baru-&gt;status           = "PENGAJUAN";</w:t>
      </w:r>
    </w:p>
    <w:p w14:paraId="0987E141" w14:textId="1D6E134E"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$baru-&gt;id_periode       = $id_periode;</w:t>
      </w:r>
    </w:p>
    <w:p w14:paraId="0A2CEEFB" w14:textId="6E60F457" w:rsidR="00996C6F" w:rsidRDefault="00996C6F" w:rsidP="00996C6F">
      <w:pPr>
        <w:pStyle w:val="STTSSegmenProgram"/>
      </w:pPr>
      <w:r w:rsidRPr="00276BBA">
        <w:lastRenderedPageBreak/>
        <w:t>Segmen Program 5.</w:t>
      </w:r>
      <w:r>
        <w:t>12</w:t>
      </w:r>
      <w:r w:rsidRPr="00276BBA">
        <w:t xml:space="preserve"> </w:t>
      </w:r>
      <w:r>
        <w:t>(Lanjutan)</w:t>
      </w:r>
      <w:r w:rsidR="00334AD7" w:rsidRPr="00334AD7">
        <w:t xml:space="preserve"> </w:t>
      </w:r>
    </w:p>
    <w:p w14:paraId="3CD9203A" w14:textId="248E8264"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$baru-&gt;gaji             = $gaji;</w:t>
      </w:r>
    </w:p>
    <w:p w14:paraId="70B631F3" w14:textId="0395079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334AD7">
        <w:t>$baru-&gt;save();</w:t>
      </w:r>
    </w:p>
    <w:p w14:paraId="5B528D36" w14:textId="3B7DC0FB"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tab/>
      </w:r>
      <w:r w:rsidRPr="00334AD7">
        <w:t>$id = $baru-&gt;id;</w:t>
      </w:r>
    </w:p>
    <w:p w14:paraId="09002A9C" w14:textId="7BDB554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$arr = session()-&gt;get('cartmatkul') ?? [];</w:t>
      </w:r>
    </w:p>
    <w:p w14:paraId="2561184B" w14:textId="58C60995" w:rsidR="00334AD7" w:rsidRPr="00334AD7" w:rsidRDefault="00334AD7" w:rsidP="000125C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tab/>
      </w:r>
      <w:r w:rsidRPr="00334AD7">
        <w:t>foreach ($arr as $item) {</w:t>
      </w:r>
    </w:p>
    <w:p w14:paraId="18EDB9F5" w14:textId="63245972"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tab/>
      </w:r>
      <w:r w:rsidRPr="00334AD7">
        <w:t>$barudetail = new detail_mbkm();</w:t>
      </w:r>
    </w:p>
    <w:p w14:paraId="7303B522" w14:textId="34B095D5"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$barudetail-&gt;id_mbkm = $id;</w:t>
      </w:r>
    </w:p>
    <w:p w14:paraId="7048BDFA" w14:textId="5AC77009"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$barudetail-&gt;matkul_id = $item-&gt;matkul_id;</w:t>
      </w:r>
    </w:p>
    <w:p w14:paraId="5961DB8C" w14:textId="2971700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$barudetail-&gt;sks = $item-&gt;mk_sks;</w:t>
      </w:r>
    </w:p>
    <w:p w14:paraId="4E732FEE" w14:textId="1810F7B6"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334AD7">
        <w:t>$barudetail-&gt;kode_baa = $item-&gt;mk_kodebaa;</w:t>
      </w:r>
    </w:p>
    <w:p w14:paraId="63AC888C" w14:textId="2531D048"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 xml:space="preserve">$barudetail-&gt;save();        </w:t>
      </w:r>
    </w:p>
    <w:p w14:paraId="18637E35" w14:textId="649080E2"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334AD7">
        <w:t>}</w:t>
      </w:r>
    </w:p>
    <w:p w14:paraId="3BED82DB" w14:textId="5104AB2B"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session()-&gt;forget("cartmatkul");</w:t>
      </w:r>
    </w:p>
    <w:p w14:paraId="21C1EFF7" w14:textId="77956D8A"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if ($req-&gt;ajax()) {</w:t>
      </w:r>
    </w:p>
    <w:p w14:paraId="5F504A8B" w14:textId="214E0F2A"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tab/>
      </w:r>
      <w:r w:rsidRPr="00334AD7">
        <w:t>return response()-&gt;json([</w:t>
      </w:r>
      <w:r>
        <w:t xml:space="preserve"> '</w:t>
      </w:r>
      <w:r w:rsidRPr="00334AD7">
        <w:t>status' =&gt; 'success',</w:t>
      </w:r>
    </w:p>
    <w:p w14:paraId="2648932F" w14:textId="02EDABEE"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334AD7">
        <w:t xml:space="preserve">'message' =&gt; 'Registrasi Pengajuan Magang Berhasil </w:t>
      </w:r>
      <w:r>
        <w:tab/>
      </w:r>
      <w:r>
        <w:tab/>
      </w:r>
      <w:r>
        <w:tab/>
      </w:r>
      <w:r>
        <w:tab/>
      </w:r>
      <w:r w:rsidRPr="00334AD7">
        <w:t>Dilakukan',</w:t>
      </w:r>
    </w:p>
    <w:p w14:paraId="33FB163E" w14:textId="64202A0E"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'redirect' =&gt; '/mahasiswa/daftarMagang']);</w:t>
      </w:r>
    </w:p>
    <w:p w14:paraId="429124FC" w14:textId="041BBAA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tab/>
      </w:r>
      <w:r w:rsidRPr="00334AD7">
        <w:t>}</w:t>
      </w:r>
    </w:p>
    <w:p w14:paraId="482AAB11" w14:textId="4A69ACE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session()-&gt;flash('message', "Registrasi Pengajuan</w:t>
      </w:r>
      <w:r w:rsidRPr="00334AD7">
        <w:rPr>
          <w:lang w:val="en-ID"/>
        </w:rPr>
        <w:t xml:space="preserve"> </w:t>
      </w:r>
      <w:r>
        <w:rPr>
          <w:lang w:val="en-ID"/>
        </w:rPr>
        <w:tab/>
      </w:r>
      <w:r>
        <w:rPr>
          <w:lang w:val="en-ID"/>
        </w:rPr>
        <w:tab/>
      </w:r>
      <w:r>
        <w:rPr>
          <w:lang w:val="en-ID"/>
        </w:rPr>
        <w:tab/>
      </w:r>
      <w:r w:rsidRPr="00334AD7">
        <w:t>Magang Berhasil Dilakukan");</w:t>
      </w:r>
    </w:p>
    <w:p w14:paraId="27F18684" w14:textId="7146708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return redirect("/mahasiswa/daftarMagang");</w:t>
      </w:r>
    </w:p>
    <w:p w14:paraId="77C23989" w14:textId="2C8E7C3E"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 else {</w:t>
      </w:r>
    </w:p>
    <w:p w14:paraId="712636D3" w14:textId="4B4E13AF"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tab/>
      </w:r>
      <w:r w:rsidRPr="00334AD7">
        <w:t xml:space="preserve">return back()-&gt;withErrors(['buktimagang' =&gt; 'Bukti </w:t>
      </w:r>
      <w:r>
        <w:tab/>
      </w:r>
      <w:r>
        <w:tab/>
      </w:r>
      <w:r>
        <w:tab/>
      </w:r>
      <w:r w:rsidRPr="00334AD7">
        <w:t>magang wajib diupload.']);</w:t>
      </w:r>
    </w:p>
    <w:p w14:paraId="621238CF" w14:textId="5472E67D"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tab/>
      </w:r>
      <w:r w:rsidRPr="00334AD7">
        <w:t>}</w:t>
      </w:r>
    </w:p>
    <w:p w14:paraId="701A3649" w14:textId="7C1E6E9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w:t>
      </w:r>
    </w:p>
    <w:p w14:paraId="06232DAB" w14:textId="4816F55D" w:rsidR="003A3AB2" w:rsidRDefault="003A3AB2" w:rsidP="003F3623"/>
    <w:p w14:paraId="33CFCCA6" w14:textId="10FACFD1" w:rsidR="00334AD7" w:rsidRDefault="00461952" w:rsidP="00334AD7">
      <w:r>
        <w:t>Pada segmen program 5.12, f</w:t>
      </w:r>
      <w:r w:rsidR="00334AD7">
        <w:t>ungsi saveMagang() pada baris 1–2 merupakan method yang digunakan untuk memproses penyimpanan data pengajuan magang yang dikirimkan mahasiswa melalui form. Pada baris 3–10 dilakukan proses validasi terhadap input yang diterima. Sistem memastikan bahwa namaperusahaan wajib diisi dan memiliki panjang maksimal 30 karakter. Jika terjadi kesalahan, pesan error yang lebih mudah dipahami akan ditampilkan kepada mahasiswa melalui aturan pada baris 7–10.</w:t>
      </w:r>
      <w:r>
        <w:t xml:space="preserve"> </w:t>
      </w:r>
      <w:r w:rsidR="00334AD7">
        <w:t>Masuk pada baris 12–18, sistem mulai mengambil data dari request dan menyimpannya ke variabel masing-masing. Nilai seperti nama perusahaan, semester, ID periode, serta gaji disimpan untuk kemudian digunakan saat pembuatan data MBKM. Selain itu, variabel default untuk file bukti ($namafile) serta direktori penyimpanan file ($despath) juga diinisialisasi.</w:t>
      </w:r>
      <w:r>
        <w:t xml:space="preserve"> </w:t>
      </w:r>
      <w:r w:rsidR="00334AD7">
        <w:t xml:space="preserve">Pada baris 19–23, sistem memeriksa apakah mahasiswa mengunggah file bukti penerimaan magang. Jika file ditemukan, file tersebut disimpan ke direktori public/buktimagang menggunakan store(). Nama file asli juga diproses untuk </w:t>
      </w:r>
      <w:r w:rsidR="00334AD7">
        <w:lastRenderedPageBreak/>
        <w:t>disimpan sebagai informasi tambahan.</w:t>
      </w:r>
      <w:r>
        <w:t xml:space="preserve"> </w:t>
      </w:r>
      <w:r w:rsidR="00334AD7">
        <w:t>Selanjutnya pada baris 24–38, sistem membuat objek baru mbkm yang mewakili satu pengajuan magang. Data lengkap seperti tanggal pengajuan, jenis MBKM, NRP mahasiswa, lokasi magang, path bukti file, status pengajuan, periode aktif, serta informasi lain seperti dosen wali dan kaprodi diisi sesuai kebutuhan. Setelah itu, objek disimpan ke database menggunakan method save().</w:t>
      </w:r>
      <w:r>
        <w:t xml:space="preserve"> </w:t>
      </w:r>
      <w:r w:rsidR="00334AD7">
        <w:t>Pada baris 41–55, sistem melanjutkan proses untuk menyimpan detail mata kuliah yang telah dipilih mahasiswa sebelumnya. Data ini diambil dari session bernama cartmatkul. Setiap item pada session tersebut akan dibuatkan record baru pada tabel detail_mbkm berupa ID MBKM, ID mata kuliah, jumlah SKS, dan kode mata kuliah BAA. Semua data kemudian disimpan satu per satu ke database. Setelah proses selesai, session cartmatkul dibersihkan pada baris 57.</w:t>
      </w:r>
      <w:r>
        <w:t xml:space="preserve"> </w:t>
      </w:r>
      <w:r w:rsidR="00334AD7">
        <w:t>Pada baris 58–64, sistem memberikan respon berbeda jika request dikirim melalui AJAX. Jika demikian, maka dikembalikan response JSON berisi status sukses, pesan berhasil, dan URL redirect. Namun jika bukan AJAX, maka pada baris 66–67 sistem mengirimkan flash message dan melakukan redirect ke halaman daftar magang.</w:t>
      </w:r>
      <w:r>
        <w:t xml:space="preserve"> </w:t>
      </w:r>
      <w:r w:rsidR="00334AD7">
        <w:t>Terakhir, baris 68–70 menangani kondisi ketika mahasiswa tidak mengunggah file bukti magang. Dalam kasus ini, proses dibatalkan dan sistem mengembalikan error bahwa bukti magang wajib diupload. Hal ini memastikan pengajuan tidak tersimpan tanpa dokumen pendukung yang diperlukan</w:t>
      </w:r>
    </w:p>
    <w:p w14:paraId="29F3F9B7" w14:textId="1D15CDAE" w:rsidR="00334AD7" w:rsidRDefault="00334AD7" w:rsidP="003F3623"/>
    <w:p w14:paraId="3C17A319" w14:textId="7905F832" w:rsidR="00334AD7" w:rsidRPr="00276BBA" w:rsidRDefault="00334AD7" w:rsidP="00334AD7">
      <w:pPr>
        <w:pStyle w:val="STTSSegmenProgram"/>
      </w:pPr>
      <w:r w:rsidRPr="00276BBA">
        <w:t>Segmen Program 5.</w:t>
      </w:r>
      <w:r>
        <w:t>13</w:t>
      </w:r>
      <w:r w:rsidRPr="00276BBA">
        <w:t xml:space="preserve"> </w:t>
      </w:r>
      <w:r>
        <w:t>Detail Magang</w:t>
      </w:r>
    </w:p>
    <w:p w14:paraId="454E2AA9" w14:textId="67A4B716" w:rsidR="00334AD7" w:rsidRPr="00334AD7" w:rsidRDefault="00334AD7" w:rsidP="00F66441">
      <w:pPr>
        <w:pStyle w:val="STTSAlgoritmaContent"/>
        <w:numPr>
          <w:ilvl w:val="0"/>
          <w:numId w:val="18"/>
        </w:numPr>
        <w:tabs>
          <w:tab w:val="left" w:pos="900"/>
          <w:tab w:val="left" w:pos="1260"/>
          <w:tab w:val="left" w:pos="1620"/>
          <w:tab w:val="left" w:pos="1980"/>
          <w:tab w:val="left" w:pos="2340"/>
          <w:tab w:val="left" w:pos="2700"/>
          <w:tab w:val="left" w:pos="3060"/>
        </w:tabs>
        <w:ind w:left="562" w:hanging="562"/>
        <w:jc w:val="left"/>
      </w:pPr>
      <w:r w:rsidRPr="00334AD7">
        <w:t>public function detailMagang($id){</w:t>
      </w:r>
    </w:p>
    <w:p w14:paraId="62C76AD0" w14:textId="33FDD9CB" w:rsidR="00334AD7" w:rsidRPr="00334AD7" w:rsidRDefault="00301C94"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34AD7" w:rsidRPr="00334AD7">
        <w:t>$role = session()-&gt;get('role');</w:t>
      </w:r>
    </w:p>
    <w:p w14:paraId="17598A1A" w14:textId="67BE1BC9"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rsidR="00301C94">
        <w:tab/>
      </w:r>
      <w:r w:rsidRPr="00334AD7">
        <w:t>$data = mbkm::where('mbkm.id', $id)</w:t>
      </w:r>
    </w:p>
    <w:p w14:paraId="6113C76F" w14:textId="0C6FCF4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-&gt;join('lokasi_mbkm', 'mbkm.id_lokasi_mbkm', '=', </w:t>
      </w:r>
      <w:r w:rsidR="00301C94">
        <w:tab/>
      </w:r>
      <w:r w:rsidRPr="00334AD7">
        <w:t>'lokasi_mbkm.id')</w:t>
      </w:r>
    </w:p>
    <w:p w14:paraId="4ED6CBCF" w14:textId="7CFABB6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-&gt;select('mbkm.*', 'lokasi_mbkm.nama_perusahaan', </w:t>
      </w:r>
      <w:r w:rsidR="00301C94">
        <w:tab/>
      </w:r>
      <w:r w:rsidRPr="00334AD7">
        <w:t xml:space="preserve">'lokasi_mbkm.alamat_perusahaan', </w:t>
      </w:r>
      <w:r w:rsidR="00301C94">
        <w:tab/>
      </w:r>
      <w:r w:rsidRPr="00334AD7">
        <w:t xml:space="preserve">'lokasi_mbkm.nm_cp_instansi', </w:t>
      </w:r>
      <w:r w:rsidR="00301C94">
        <w:tab/>
      </w:r>
      <w:r w:rsidRPr="00334AD7">
        <w:t>'lokasi_mbkm.tp_cp_instansi', 'lokasi_mbkm.posisi')</w:t>
      </w:r>
    </w:p>
    <w:p w14:paraId="21559FEA" w14:textId="4F65BDFF" w:rsidR="00334AD7" w:rsidRPr="00334AD7" w:rsidRDefault="00301C94"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34AD7" w:rsidRPr="00334AD7">
        <w:t>-&gt;first();</w:t>
      </w:r>
    </w:p>
    <w:p w14:paraId="18115BFF" w14:textId="3639AD22" w:rsidR="00334AD7" w:rsidRPr="00334AD7" w:rsidRDefault="00301C94"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34AD7" w:rsidRPr="00334AD7">
        <w:t>$detail = DB::table('detail_mbkm')</w:t>
      </w:r>
    </w:p>
    <w:p w14:paraId="6D02F703" w14:textId="5915742B"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-&gt;join('db_stts.aka_matkul', 'detail_mbkm.matkul_id', '=', </w:t>
      </w:r>
      <w:r w:rsidR="00301C94">
        <w:tab/>
      </w:r>
      <w:r w:rsidRPr="00334AD7">
        <w:t>'db_stts.aka_matkul.matkul_id')</w:t>
      </w:r>
    </w:p>
    <w:p w14:paraId="25CB22D4" w14:textId="4C744751"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-&gt;where('detail_mbkm.id_mbkm', $id)</w:t>
      </w:r>
    </w:p>
    <w:p w14:paraId="7D03F8DA" w14:textId="33207DDD"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-&gt;selec</w:t>
      </w:r>
      <w:r w:rsidR="00301C94">
        <w:t>t('detail_mbkm.*', 'db_stts.</w:t>
      </w:r>
      <w:r w:rsidRPr="00334AD7">
        <w:t>matkul.matkul_nama')</w:t>
      </w:r>
    </w:p>
    <w:p w14:paraId="1C6EBB3C" w14:textId="4B519D56"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-&gt;get();</w:t>
      </w:r>
    </w:p>
    <w:p w14:paraId="4232EF9E" w14:textId="1027115A" w:rsidR="00334AD7" w:rsidRPr="00334AD7" w:rsidRDefault="00301C94"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34AD7" w:rsidRPr="00334AD7">
        <w:t>$user = db_sttsmhs::where('mhs_nrp', $data-&gt;nrp)-&gt;first();</w:t>
      </w:r>
    </w:p>
    <w:p w14:paraId="371F6A46" w14:textId="54926F63"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$dosen_wali = tk_dosen::where('dosen_kode', $user-&gt;</w:t>
      </w:r>
      <w:r w:rsidR="00301C94">
        <w:t xml:space="preserve"> </w:t>
      </w:r>
      <w:r w:rsidR="00301C94">
        <w:tab/>
      </w:r>
      <w:r w:rsidRPr="00334AD7">
        <w:t>dosen_wali)-&gt;first()-&gt;dosen_nama_sk;</w:t>
      </w:r>
    </w:p>
    <w:p w14:paraId="2BBA80E1" w14:textId="1772025F" w:rsidR="00AB7E62" w:rsidRDefault="00AB7E62" w:rsidP="00AB7E62">
      <w:pPr>
        <w:pStyle w:val="STTSSegmenProgram"/>
      </w:pPr>
      <w:r w:rsidRPr="00276BBA">
        <w:lastRenderedPageBreak/>
        <w:t>Segmen Program 5.</w:t>
      </w:r>
      <w:r>
        <w:t>13</w:t>
      </w:r>
      <w:r w:rsidRPr="00276BBA">
        <w:t xml:space="preserve"> </w:t>
      </w:r>
      <w:r>
        <w:t>(Lanjutan)</w:t>
      </w:r>
      <w:r w:rsidR="00301C94">
        <w:tab/>
      </w:r>
    </w:p>
    <w:p w14:paraId="4B3CCC28" w14:textId="05FF9A43" w:rsidR="00334AD7" w:rsidRPr="00334AD7" w:rsidRDefault="00AB7E62"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34AD7" w:rsidRPr="00334AD7">
        <w:t>$dosen_kaprodi = DB::connection('dbstts')-&gt;select("</w:t>
      </w:r>
    </w:p>
    <w:p w14:paraId="7670F45E" w14:textId="0DE7325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SELECT tk_dosen.dosen_nama_sk, </w:t>
      </w:r>
      <w:r w:rsidR="00301C94">
        <w:tab/>
      </w:r>
      <w:r w:rsidRPr="00334AD7">
        <w:t xml:space="preserve">tk_jabatan_stts.jabatan_s_nama, </w:t>
      </w:r>
      <w:r w:rsidR="00301C94">
        <w:tab/>
      </w:r>
      <w:r w:rsidRPr="00334AD7">
        <w:t xml:space="preserve">tk_dosen.dosen_jurusan_stts </w:t>
      </w:r>
    </w:p>
    <w:p w14:paraId="66CF8E9D" w14:textId="1B5995BF" w:rsidR="00334AD7" w:rsidRPr="00334AD7" w:rsidRDefault="00334AD7"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t xml:space="preserve">FROM tk_dosen </w:t>
      </w:r>
      <w:r w:rsidRPr="00334AD7">
        <w:t xml:space="preserve">JOIN tk_penjabatan_stts </w:t>
      </w:r>
    </w:p>
    <w:p w14:paraId="439EF932" w14:textId="58635F58"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ON tk_dosen.karyawan_nip = tk_penjabatan_stts.karyawan_nip </w:t>
      </w:r>
    </w:p>
    <w:p w14:paraId="44CADD0A" w14:textId="4347B046"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AND tk_penjabatan_stts.penjabatan_s_status = 1</w:t>
      </w:r>
    </w:p>
    <w:p w14:paraId="3A04C443" w14:textId="39C137A7" w:rsidR="00334AD7" w:rsidRPr="00334AD7" w:rsidRDefault="00334AD7"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t xml:space="preserve">JOIN tk_jabatan_stts </w:t>
      </w:r>
      <w:r w:rsidRPr="00334AD7">
        <w:t xml:space="preserve">ON tk_penjabatan_stts.jabatan_s_kode </w:t>
      </w:r>
      <w:r w:rsidR="00301C94">
        <w:tab/>
      </w:r>
      <w:r w:rsidRPr="00334AD7">
        <w:t>= tk_jabatan_stts.jabatan_s_kode</w:t>
      </w:r>
    </w:p>
    <w:p w14:paraId="63EA1003" w14:textId="12B74F5C"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WHERE tk_jabatan_stts.jabatan_s_jenis = 'kajur' AND </w:t>
      </w:r>
      <w:r w:rsidR="00301C94">
        <w:tab/>
      </w:r>
      <w:r w:rsidRPr="00334AD7">
        <w:t>tk_dosen.dosen_jurusan_stts = ?</w:t>
      </w:r>
    </w:p>
    <w:p w14:paraId="25751C7B" w14:textId="237C57EF"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[$user-&gt;jur_kode]);</w:t>
      </w:r>
    </w:p>
    <w:p w14:paraId="18D268E9" w14:textId="21679B73"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w:t>
      </w:r>
      <w:r w:rsidR="00301C94">
        <w:tab/>
      </w:r>
      <w:r w:rsidRPr="00334AD7">
        <w:t>$datamagang = $data;</w:t>
      </w:r>
    </w:p>
    <w:p w14:paraId="5B0F7E65" w14:textId="0E063E20"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$datadetail = $detail;</w:t>
      </w:r>
    </w:p>
    <w:p w14:paraId="7C70DB07" w14:textId="145CBB94"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$filemagang = "doksmdoajsnii";</w:t>
      </w:r>
    </w:p>
    <w:p w14:paraId="108FA2CB" w14:textId="7B3584C7"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$user = $user;</w:t>
      </w:r>
    </w:p>
    <w:p w14:paraId="48F09A6E" w14:textId="5A6707CF" w:rsidR="00334AD7" w:rsidRPr="00334AD7" w:rsidRDefault="00334AD7"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$kodeDosen = au</w:t>
      </w:r>
      <w:r w:rsidR="00301C94">
        <w:t>th()-&gt;user()-&gt;kodeDosen;</w:t>
      </w:r>
    </w:p>
    <w:p w14:paraId="51615B48" w14:textId="2C4597ED" w:rsidR="00334AD7" w:rsidRPr="00334AD7"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 xml:space="preserve">  </w:t>
      </w:r>
      <w:r w:rsidR="00301C94">
        <w:tab/>
      </w:r>
      <w:r w:rsidRPr="00334AD7">
        <w:t xml:space="preserve">return view('dosen.detailMagang', compact('datamagang', </w:t>
      </w:r>
      <w:r w:rsidR="00301C94">
        <w:tab/>
      </w:r>
      <w:r w:rsidRPr="00334AD7">
        <w:t xml:space="preserve">'datadetail', 'filemagang', 'user', 'role', 'dosen_wali', </w:t>
      </w:r>
      <w:r w:rsidR="00301C94">
        <w:tab/>
      </w:r>
      <w:r w:rsidRPr="00334AD7">
        <w:t>'dosen_kaprodi', 'kodeDosen'));</w:t>
      </w:r>
    </w:p>
    <w:p w14:paraId="0FDC2B0A" w14:textId="0C3E0F14" w:rsidR="00334AD7" w:rsidRPr="00EC5FC5" w:rsidRDefault="00334AD7" w:rsidP="00334AD7">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34AD7">
        <w:t>}</w:t>
      </w:r>
    </w:p>
    <w:p w14:paraId="688060E1" w14:textId="61E5A1E6" w:rsidR="00334AD7" w:rsidRDefault="00334AD7" w:rsidP="003F3623"/>
    <w:p w14:paraId="4180E6D2" w14:textId="2E55E0CF" w:rsidR="00334AD7" w:rsidRPr="000125C5" w:rsidRDefault="000125C5" w:rsidP="000125C5">
      <w:pPr>
        <w:rPr>
          <w:lang w:val="en-ID"/>
        </w:rPr>
      </w:pPr>
      <w:r>
        <w:rPr>
          <w:lang w:val="en-ID"/>
        </w:rPr>
        <w:t>Pada segmen program 5.13, f</w:t>
      </w:r>
      <w:r w:rsidRPr="000125C5">
        <w:rPr>
          <w:lang w:val="en-ID"/>
        </w:rPr>
        <w:t>ungsi detailMagang() pada baris 1–2 merupakan method yang digunakan untuk menampilkan informasi lengkap mengenai satu pengajuan magang berdasarkan ID yang dipilih. Pada baris 3–7, sistem terlebih dahulu mengambil role pengguna dari session lalu melakukan query ke tabel mbkm dan menggabungkannya dengan tabel lokasi_mbkm. Penggabungan ini memungkinkan sistem untuk mengambil data magang sekaligus informasi perusahaan seperti nama perusahaan, alamat, contact person, nomor telepon instansi, dan posisi magang. Baris ini juga mengambil satu record pertama yang cocok dengan ID yang diberikan menggunakan first().</w:t>
      </w:r>
      <w:r w:rsidR="000919E9">
        <w:rPr>
          <w:lang w:val="en-ID"/>
        </w:rPr>
        <w:t xml:space="preserve"> </w:t>
      </w:r>
      <w:r w:rsidRPr="000125C5">
        <w:rPr>
          <w:lang w:val="en-ID"/>
        </w:rPr>
        <w:t>Pada baris 9–13, sistem memproses data detail mata kuliah yang dikonversi dalam program MBKM. Tabel detail_mbkm digabungkan dengan tabel aka_matkul dari database akademik sehingga nama mata kuliah dapat ditampilkan. Seluruh detail ini diambil menggunakan get() agar daftar mata kuliah yang terhubung ke pengajuan tersebut dapat ditampilkan secara lengkap.</w:t>
      </w:r>
      <w:r w:rsidR="000919E9">
        <w:rPr>
          <w:lang w:val="en-ID"/>
        </w:rPr>
        <w:t xml:space="preserve"> P</w:t>
      </w:r>
      <w:r w:rsidRPr="000125C5">
        <w:rPr>
          <w:lang w:val="en-ID"/>
        </w:rPr>
        <w:t xml:space="preserve">ada baris 15–16, sistem mengambil data mahasiswa berdasarkan NRP yang tersimpan di tabel mbkm. Informasi dosen wali mahasiswa kemudian diperoleh dari tabel tk_dosen dengan menggunakan kode dosen wali yang dimiliki mahasiswa tersebut. Pada baris 17–26, sistem menjalankan query SQL manual untuk mendapatkan dosen yang menjabat sebagai </w:t>
      </w:r>
      <w:r w:rsidRPr="000125C5">
        <w:rPr>
          <w:lang w:val="en-ID"/>
        </w:rPr>
        <w:lastRenderedPageBreak/>
        <w:t>kaprodi pada jurusan mahasiswa. Proses ini dilakukan dengan menggabungkan tabel tk_dosen, tk_penjabatan_stts, dan tk_jabatan_stts untuk memastikan dosen yang dipilih merupakan kaprodi aktif sesuai jurusan mahasiswa.</w:t>
      </w:r>
      <w:r w:rsidR="000919E9">
        <w:rPr>
          <w:lang w:val="en-ID"/>
        </w:rPr>
        <w:t xml:space="preserve"> </w:t>
      </w:r>
      <w:r w:rsidRPr="000125C5">
        <w:rPr>
          <w:lang w:val="en-ID"/>
        </w:rPr>
        <w:t>Pada baris 27–32, berbagai data yang telah diproses, seperti data magang, daftar detail mata kuliah, data mahasiswa, nama dosen wali, informasi kaprodi, serta kode dosen pengguna, disiapkan untuk dikirimkan ke view. Terakhir pada baris 33, seluruh variabel tersebut dikemas dan dikirim ke view dosen.detailMagang agar dapat ditampilkan secara lengkap kepada dosen yang sedang memeriksa pengajuan magang mahasiswa.</w:t>
      </w:r>
    </w:p>
    <w:p w14:paraId="450FB333" w14:textId="167B4EFE" w:rsidR="00334AD7" w:rsidRDefault="00334AD7" w:rsidP="003F3623"/>
    <w:p w14:paraId="5AEEEFE5" w14:textId="4B0B2E49" w:rsidR="00301C94" w:rsidRPr="009B6697" w:rsidRDefault="00301C94" w:rsidP="00301C94">
      <w:pPr>
        <w:pStyle w:val="ListParagraph"/>
        <w:numPr>
          <w:ilvl w:val="2"/>
          <w:numId w:val="5"/>
        </w:numPr>
        <w:contextualSpacing w:val="0"/>
        <w:rPr>
          <w:b/>
          <w:sz w:val="28"/>
          <w:szCs w:val="28"/>
        </w:rPr>
      </w:pPr>
      <w:r>
        <w:rPr>
          <w:b/>
          <w:sz w:val="28"/>
          <w:szCs w:val="28"/>
        </w:rPr>
        <w:t>Studi Independen Mahasiswa</w:t>
      </w:r>
    </w:p>
    <w:p w14:paraId="1B76053A" w14:textId="0DD6C3CF" w:rsidR="00301C94" w:rsidRDefault="00301C94" w:rsidP="00301C94">
      <w:pPr>
        <w:rPr>
          <w:lang w:val="en-ID"/>
        </w:rPr>
      </w:pPr>
      <w:r w:rsidRPr="00301C94">
        <w:rPr>
          <w:lang w:val="en-ID"/>
        </w:rPr>
        <w:t>Pada subbab ini dibahas implementasi fitur Studi Independen yang memungkinkan mahasiswa mendaftar program studi independen sebagai bagian dari kegiatan MBKM. Fitur ini menyediakan form pengisian data studi independen, penyimpanan data pengajuan, serta halaman untuk melihat daftar dan detail pengajuan yang telah dilakukan. Implementasi melibatkan pemrosesan data input, pengolahan request, dan pemanggilan query untuk menyimpan data ke dalam tabel yang terkait. Subbab ini memberikan penjelasan mengenai cara sistem memfasilitasi mahasiswa dalam mengikuti program studi independen secara terstruktur.</w:t>
      </w:r>
    </w:p>
    <w:p w14:paraId="19B33E2A" w14:textId="77777777" w:rsidR="00301C94" w:rsidRDefault="00301C94" w:rsidP="00301C94">
      <w:pPr>
        <w:rPr>
          <w:lang w:val="en-ID"/>
        </w:rPr>
      </w:pPr>
    </w:p>
    <w:p w14:paraId="0C649EAA" w14:textId="3C212328" w:rsidR="00301C94" w:rsidRPr="00276BBA" w:rsidRDefault="00301C94" w:rsidP="00301C94">
      <w:pPr>
        <w:pStyle w:val="STTSSegmenProgram"/>
      </w:pPr>
      <w:r w:rsidRPr="00276BBA">
        <w:t>Segmen Program 5.</w:t>
      </w:r>
      <w:r>
        <w:t>14</w:t>
      </w:r>
      <w:r w:rsidRPr="00276BBA">
        <w:t xml:space="preserve"> </w:t>
      </w:r>
      <w:r>
        <w:t>Form Studi Independen</w:t>
      </w:r>
    </w:p>
    <w:p w14:paraId="299A4448" w14:textId="7DBD206E" w:rsidR="00301C94" w:rsidRPr="00301C94" w:rsidRDefault="00301C94" w:rsidP="00F66441">
      <w:pPr>
        <w:pStyle w:val="STTSAlgoritmaContent"/>
        <w:numPr>
          <w:ilvl w:val="0"/>
          <w:numId w:val="19"/>
        </w:numPr>
        <w:tabs>
          <w:tab w:val="left" w:pos="900"/>
          <w:tab w:val="left" w:pos="1260"/>
          <w:tab w:val="left" w:pos="1620"/>
          <w:tab w:val="left" w:pos="1980"/>
          <w:tab w:val="left" w:pos="2340"/>
          <w:tab w:val="left" w:pos="2700"/>
          <w:tab w:val="left" w:pos="3060"/>
        </w:tabs>
        <w:ind w:left="562" w:hanging="562"/>
        <w:jc w:val="left"/>
      </w:pPr>
      <w:r w:rsidRPr="00301C94">
        <w:t>public function formstudiIndependen(){</w:t>
      </w:r>
    </w:p>
    <w:p w14:paraId="1E3A5693" w14:textId="649D3221"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301C94">
        <w:t>$nrp = auth()-&gt;user()-&gt;nrp();</w:t>
      </w:r>
    </w:p>
    <w:p w14:paraId="3F1805C4" w14:textId="3B041AF9"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$today = date("Y-m-d");</w:t>
      </w:r>
    </w:p>
    <w:p w14:paraId="17A20B2B" w14:textId="00DCA1A6"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$periode=periodependaftaran::where('status', '=', "Aktif")</w:t>
      </w:r>
    </w:p>
    <w:p w14:paraId="3E9337BA" w14:textId="15C334BB"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-&gt;get();</w:t>
      </w:r>
    </w:p>
    <w:p w14:paraId="30CDC2DF" w14:textId="3F4E1BB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w:t>
      </w:r>
      <w:r>
        <w:tab/>
      </w:r>
      <w:r w:rsidRPr="00301C94">
        <w:t>if (count($periode) == 0) {</w:t>
      </w:r>
    </w:p>
    <w:p w14:paraId="60B9B8DB" w14:textId="75B11CA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w:t>
      </w:r>
      <w:r>
        <w:tab/>
      </w:r>
      <w:r w:rsidRPr="00301C94">
        <w:t>$flagPeriode = "pendaftaran_tutup";</w:t>
      </w:r>
    </w:p>
    <w:p w14:paraId="4FF58D36" w14:textId="0BFA7700"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 else {</w:t>
      </w:r>
    </w:p>
    <w:p w14:paraId="1A3740CA" w14:textId="7FAA9DEB"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$flagPeriode = "pendaftaran_buka";</w:t>
      </w:r>
    </w:p>
    <w:p w14:paraId="54BD35A3" w14:textId="48211A6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w:t>
      </w:r>
    </w:p>
    <w:p w14:paraId="43B0D44F" w14:textId="3CA5C56F"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rPr>
          <w:lang w:val="en-ID"/>
        </w:rPr>
      </w:pPr>
      <w:r w:rsidRPr="00301C94">
        <w:rPr>
          <w:lang w:val="en-ID"/>
        </w:rPr>
        <w:t xml:space="preserve">  </w:t>
      </w:r>
      <w:r>
        <w:rPr>
          <w:lang w:val="en-ID"/>
        </w:rPr>
        <w:tab/>
      </w:r>
      <w:r w:rsidRPr="00301C94">
        <w:rPr>
          <w:lang w:val="en-ID"/>
        </w:rPr>
        <w:t>$lokasiSetujui = DB::table('lokasi_mbkm')</w:t>
      </w:r>
    </w:p>
    <w:p w14:paraId="71CDBF53" w14:textId="6136B79C"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w:t>
      </w:r>
      <w:r>
        <w:tab/>
      </w:r>
      <w:r w:rsidRPr="00301C94">
        <w:t>-&gt;where('status', 'DISETUJUI')</w:t>
      </w:r>
    </w:p>
    <w:p w14:paraId="7D31D12E" w14:textId="68EF41B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-&gt;where('tipembkm', 'studi')</w:t>
      </w:r>
    </w:p>
    <w:p w14:paraId="64EE6F4F" w14:textId="51C3116C"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-&gt;get();</w:t>
      </w:r>
    </w:p>
    <w:p w14:paraId="47EF196E" w14:textId="4DB2C429" w:rsidR="00301C94" w:rsidRPr="0040119D" w:rsidRDefault="00301C94"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tab/>
      </w:r>
      <w:r w:rsidRPr="00301C94">
        <w:t xml:space="preserve">return view('studiIndependen', compact('lokasiSetujui', </w:t>
      </w:r>
      <w:r>
        <w:tab/>
      </w:r>
      <w:r w:rsidRPr="00301C94">
        <w:t>'periode', 'flagPeriode'));}</w:t>
      </w:r>
    </w:p>
    <w:p w14:paraId="5BBD026B" w14:textId="0B64EE5A" w:rsidR="000919E9" w:rsidRDefault="00301C94" w:rsidP="00301C94">
      <w:r>
        <w:lastRenderedPageBreak/>
        <w:t>Fungsi formstudiIndependen() pada baris 1–2 merupakan method yang digunakan untuk menampilkan halaman pengajuan Studi Independen bagi mahasiswa. Pada baris 3, sistem mengambil NRP mahasiswa yang sedang login melalui auth()-&gt;user()-&gt;nrp(). Kemudian, pada baris 4, sistem mendapatkan tanggal hari ini dalam format YYYY-MM-DD yang dapat digunakan untuk keperluan logika tertentu, meskipun dalam potongan kode ini nilainya belum dimanfaatkan lebih lanjut.</w:t>
      </w:r>
      <w:r w:rsidR="00554CD9">
        <w:t xml:space="preserve"> B</w:t>
      </w:r>
      <w:r>
        <w:t>aris 5–11, sistem melakukan pengecekan terhadap periode pendaftaran MBKM yang sedang aktif. Query pada baris 5–6 mencari data periode dengan status “Aktif”. Jika hasil pencarian kosong (baris 7), berarti tidak ada periode pendaftaran yang sedang dibuka, sehingga variabel flagPeriode diatur menjadi "pendaftaran_tutup". Sebaliknya, jika data ditemukan (baris 9–10), maka flagPeriode diset menjadi "pendaftaran_buka". Nilai flag ini nantinya digunakan pada tampilan untuk menentukan apakah mahasiswa diizinkan mengisi form atau hanya diberi notifikasi bahwa pendaftaran belum dibuka.</w:t>
      </w:r>
      <w:r w:rsidR="00554CD9">
        <w:t xml:space="preserve"> </w:t>
      </w:r>
      <w:r>
        <w:t>Pada baris 12–16, sistem mengambil daftar lokasi MBKM yang sudah disetujui dan memiliki tipe “studi”. Data ini diambil dari tabel lokasi_mbkm dengan kondisi status = "DISETUJUI" dan tipembkm = "studi". Hasil query ini akan menjadi pilihan lokasi yang tersedia bagi mahasiswa untuk mendaftar Studi Independen.</w:t>
      </w:r>
      <w:r w:rsidR="00554CD9">
        <w:t xml:space="preserve"> P</w:t>
      </w:r>
      <w:r>
        <w:t>ada baris 18, seluruh data yang telah dipersiapkan—yakni lokasiSetujui, periode, dan flagPeriode—dikirimkan ke view studiIndependen untuk ditampilkan kepada mahasiswa. Dengan demikian, fungsi ini bertugas menyiapkan seluruh informasi yang dibutuhkan sebelum mahasiswa mengajukan Studi Independen.</w:t>
      </w:r>
    </w:p>
    <w:p w14:paraId="23D383F1" w14:textId="485CB246" w:rsidR="00301C94" w:rsidRDefault="00301C94" w:rsidP="00301C94"/>
    <w:p w14:paraId="6E9D367C" w14:textId="23F4D633" w:rsidR="00301C94" w:rsidRPr="00276BBA" w:rsidRDefault="00301C94" w:rsidP="00301C94">
      <w:pPr>
        <w:pStyle w:val="STTSSegmenProgram"/>
      </w:pPr>
      <w:r w:rsidRPr="00276BBA">
        <w:t>Segmen Program 5.</w:t>
      </w:r>
      <w:r>
        <w:t>15</w:t>
      </w:r>
      <w:r w:rsidRPr="00276BBA">
        <w:t xml:space="preserve"> </w:t>
      </w:r>
      <w:r>
        <w:t>Save Studi Independen</w:t>
      </w:r>
    </w:p>
    <w:p w14:paraId="0E51F006" w14:textId="1ED8DED8" w:rsidR="00301C94" w:rsidRPr="00301C94" w:rsidRDefault="00301C94" w:rsidP="00F66441">
      <w:pPr>
        <w:pStyle w:val="STTSAlgoritmaContent"/>
        <w:numPr>
          <w:ilvl w:val="0"/>
          <w:numId w:val="20"/>
        </w:numPr>
        <w:tabs>
          <w:tab w:val="left" w:pos="900"/>
          <w:tab w:val="left" w:pos="1260"/>
          <w:tab w:val="left" w:pos="1620"/>
          <w:tab w:val="left" w:pos="1980"/>
          <w:tab w:val="left" w:pos="2340"/>
          <w:tab w:val="left" w:pos="2700"/>
          <w:tab w:val="left" w:pos="3060"/>
        </w:tabs>
        <w:ind w:left="562" w:hanging="562"/>
        <w:jc w:val="left"/>
      </w:pPr>
      <w:r w:rsidRPr="00301C94">
        <w:t>public function savestudi(Request $req){</w:t>
      </w:r>
    </w:p>
    <w:p w14:paraId="7871CA67" w14:textId="74E358AD" w:rsidR="00301C94" w:rsidRPr="00301C94" w:rsidRDefault="00554CD9"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301C94" w:rsidRPr="00301C94">
        <w:t>$req-&gt;validate([</w:t>
      </w:r>
    </w:p>
    <w:p w14:paraId="406EC269" w14:textId="520BDCD9"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554CD9">
        <w:tab/>
      </w:r>
      <w:r w:rsidRPr="00301C94">
        <w:t>'namaperusahaan' =&gt; ['required', 'max:30'],</w:t>
      </w:r>
    </w:p>
    <w:p w14:paraId="4C648DE9" w14:textId="790D139C" w:rsidR="00301C94" w:rsidRPr="00301C94" w:rsidRDefault="00301C94"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554CD9">
        <w:tab/>
      </w:r>
      <w:r w:rsidRPr="00301C94">
        <w:t>'buktistudi' =&gt; ['required', 'file', 'max:2048'], ], [</w:t>
      </w:r>
    </w:p>
    <w:p w14:paraId="48A4F2B2" w14:textId="59B2C7D2"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554CD9">
        <w:tab/>
      </w:r>
      <w:r w:rsidRPr="00301C94">
        <w:t>'namaperusahaan.required'=&gt;'Nama Perusahaan Harus Diisi',</w:t>
      </w:r>
    </w:p>
    <w:p w14:paraId="7AFF6257" w14:textId="5A17497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554CD9">
        <w:tab/>
      </w:r>
      <w:r w:rsidRPr="00301C94">
        <w:t>'namaperusahaan.max' =&gt; 'Maksimal 30 karakter',</w:t>
      </w:r>
    </w:p>
    <w:p w14:paraId="326C8EFB" w14:textId="4AC24ED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554CD9">
        <w:tab/>
      </w:r>
      <w:r w:rsidRPr="00301C94">
        <w:t xml:space="preserve">'buktistudi.required'=&gt;'Bukti Studi Independen harus </w:t>
      </w:r>
      <w:r w:rsidR="00DD4A4D">
        <w:tab/>
      </w:r>
      <w:r w:rsidRPr="00301C94">
        <w:t>diupload',</w:t>
      </w:r>
    </w:p>
    <w:p w14:paraId="09B5F1E7" w14:textId="49DD50E2"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'buktistudi.mimes'=&gt;</w:t>
      </w:r>
      <w:r w:rsidR="00DD4A4D">
        <w:t>'F</w:t>
      </w:r>
      <w:r w:rsidRPr="00301C94">
        <w:t>ile harus jpg, png, atau pdf',</w:t>
      </w:r>
    </w:p>
    <w:p w14:paraId="240DDFAB" w14:textId="686918E7"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'buktistudi.max' =&gt; 'Ukuran file maksimal 2MB',</w:t>
      </w:r>
    </w:p>
    <w:p w14:paraId="434A782A" w14:textId="6A4CA668" w:rsidR="00301C94" w:rsidRPr="00301C94" w:rsidRDefault="00DD4A4D"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301C94" w:rsidRPr="00301C94">
        <w:t>]);</w:t>
      </w:r>
    </w:p>
    <w:p w14:paraId="2181CF06" w14:textId="076BE7D0"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$namaperusahaan = $req-&gt;namaperusahaan;</w:t>
      </w:r>
    </w:p>
    <w:p w14:paraId="0BEFCF6E" w14:textId="2D7FA9BC" w:rsid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$id_periode = $req-&gt;id_periode;</w:t>
      </w:r>
    </w:p>
    <w:p w14:paraId="5C597D4C" w14:textId="58AD002D" w:rsidR="00DD4A4D" w:rsidRPr="00276BBA" w:rsidRDefault="00DD4A4D" w:rsidP="00DD4A4D">
      <w:pPr>
        <w:pStyle w:val="STTSSegmenProgram"/>
      </w:pPr>
      <w:r w:rsidRPr="00276BBA">
        <w:lastRenderedPageBreak/>
        <w:t>Segmen Program 5.</w:t>
      </w:r>
      <w:r>
        <w:t>15</w:t>
      </w:r>
      <w:r w:rsidRPr="00276BBA">
        <w:t xml:space="preserve"> </w:t>
      </w:r>
      <w:r>
        <w:t>(Lanjutan)</w:t>
      </w:r>
    </w:p>
    <w:p w14:paraId="09F575EC" w14:textId="4D0AA514"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if ($req-&gt;hasFile('buktistudi')) {</w:t>
      </w:r>
    </w:p>
    <w:p w14:paraId="28B992BD" w14:textId="5168043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 xml:space="preserve">$path=$req-&gt;file('buktistudi')-&gt;store('buktistudi', </w:t>
      </w:r>
      <w:r w:rsidR="00DD4A4D">
        <w:tab/>
      </w:r>
      <w:r w:rsidR="00DD4A4D">
        <w:tab/>
      </w:r>
      <w:r w:rsidR="00DD4A4D">
        <w:tab/>
      </w:r>
      <w:r w:rsidRPr="00301C94">
        <w:t>'public');</w:t>
      </w:r>
    </w:p>
    <w:p w14:paraId="78B11C81" w14:textId="1F40A1A0"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 = new mbkm();</w:t>
      </w:r>
    </w:p>
    <w:p w14:paraId="3D9F7813" w14:textId="3664209E"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t xml:space="preserve">$baru-&gt;tanggal </w:t>
      </w:r>
      <w:r w:rsidRPr="00301C94">
        <w:t>= date("Y-m-d");</w:t>
      </w:r>
    </w:p>
    <w:p w14:paraId="29CE4A71" w14:textId="05EC1771"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$baru-&gt;jenis = "STUDI";</w:t>
      </w:r>
    </w:p>
    <w:p w14:paraId="6A0AAD36" w14:textId="69EA43CF"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$baru-&gt;nrp = auth()-&gt;user()-&gt;nrp();</w:t>
      </w:r>
    </w:p>
    <w:p w14:paraId="36A3DA7E" w14:textId="2B2E74A3"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$baru-&gt;id_lokasi_mbkm = $namaperusahaan;</w:t>
      </w:r>
    </w:p>
    <w:p w14:paraId="4701E080" w14:textId="638955DE"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$baru-&gt;bukti_penerimaan = $path;</w:t>
      </w:r>
    </w:p>
    <w:p w14:paraId="2E0E6857" w14:textId="325F7864"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$baru-&gt;dosen_wali = "";</w:t>
      </w:r>
    </w:p>
    <w:p w14:paraId="79C5A346" w14:textId="000B0E75"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$baru-&gt;tanggal_wali     = date("Y-m-d");</w:t>
      </w:r>
    </w:p>
    <w:p w14:paraId="2E15B42F" w14:textId="317AFCF4"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$baru-&gt;dosen_kaprodi    = "";</w:t>
      </w:r>
    </w:p>
    <w:p w14:paraId="11AE3D61" w14:textId="3B6D09EC"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$baru-&gt;tanggal_kaprodi  = date("Y-m-d");</w:t>
      </w:r>
    </w:p>
    <w:p w14:paraId="64755E98" w14:textId="3BBD5EB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$baru-&gt;alasan           = "";</w:t>
      </w:r>
    </w:p>
    <w:p w14:paraId="05BADB71" w14:textId="015B71FA"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$baru-&gt;status           = "PENGAJUAN";</w:t>
      </w:r>
    </w:p>
    <w:p w14:paraId="6C8138F1" w14:textId="61420122"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$baru-&gt;id_periode       = $id_periode;</w:t>
      </w:r>
    </w:p>
    <w:p w14:paraId="34726CEA" w14:textId="0EA22156"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$baru-&gt;save();</w:t>
      </w:r>
    </w:p>
    <w:p w14:paraId="24C90E1F" w14:textId="2489FA8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$id = $baru-&gt;id;</w:t>
      </w:r>
    </w:p>
    <w:p w14:paraId="502F8F2E" w14:textId="5D257C60"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$arr = session()-&gt;get('cartmatkul') ?? [];</w:t>
      </w:r>
    </w:p>
    <w:p w14:paraId="4B94C255" w14:textId="3D60E8B9"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foreach ($arr as $item) {</w:t>
      </w:r>
    </w:p>
    <w:p w14:paraId="24F022ED" w14:textId="16909E4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 = new detail_mbkm();</w:t>
      </w:r>
    </w:p>
    <w:p w14:paraId="2B78B517" w14:textId="18B40C97"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$barudetail-&gt;id_mbkm   = $id;</w:t>
      </w:r>
    </w:p>
    <w:p w14:paraId="50C808C6" w14:textId="53B681F3"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$barudetail-&gt;matkul_id = $item-&gt;matkul_id;</w:t>
      </w:r>
    </w:p>
    <w:p w14:paraId="25057078" w14:textId="765C9B9F"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$barudetail-&gt;sks       = $item-&gt;mk_sks;</w:t>
      </w:r>
    </w:p>
    <w:p w14:paraId="5CB86B95" w14:textId="78E6B7CA"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$barudetail-&gt;kode_baa = $item-&gt;mk_kodebaa;</w:t>
      </w:r>
    </w:p>
    <w:p w14:paraId="2A04119D" w14:textId="083D2FC9"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$barudetail-&gt;save();</w:t>
      </w:r>
    </w:p>
    <w:p w14:paraId="0AAB78D1" w14:textId="034B665A" w:rsidR="00301C94" w:rsidRPr="00301C94" w:rsidRDefault="00301C94" w:rsidP="00DD4A4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t>}</w:t>
      </w:r>
    </w:p>
    <w:p w14:paraId="04D1B5EB" w14:textId="37875040" w:rsidR="00301C94" w:rsidRPr="00301C94" w:rsidRDefault="00301C94" w:rsidP="00DD4A4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session()-&gt;forget("cartmatkul");</w:t>
      </w:r>
    </w:p>
    <w:p w14:paraId="7C3CB4D6" w14:textId="6CDDD101"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if ($req-&gt;ajax()) {</w:t>
      </w:r>
    </w:p>
    <w:p w14:paraId="3FF265FC" w14:textId="77FFAE67"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00DD4A4D">
        <w:tab/>
      </w:r>
      <w:r w:rsidRPr="00301C94">
        <w:t>return response()-&gt;json([</w:t>
      </w:r>
    </w:p>
    <w:p w14:paraId="513F5248" w14:textId="76D0E0FF"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'status'  =&gt; 'success',</w:t>
      </w:r>
    </w:p>
    <w:p w14:paraId="054476EA" w14:textId="281BC262"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 xml:space="preserve">'message' =&gt; 'Registrasi Pengajuan Studi Independen </w:t>
      </w:r>
      <w:r w:rsidR="00DD4A4D">
        <w:tab/>
      </w:r>
      <w:r w:rsidR="00DD4A4D">
        <w:tab/>
      </w:r>
      <w:r w:rsidR="00DD4A4D">
        <w:tab/>
      </w:r>
      <w:r w:rsidRPr="00301C94">
        <w:t>Berhasil Dilakukan',</w:t>
      </w:r>
    </w:p>
    <w:p w14:paraId="2E92B1EC" w14:textId="34F32233"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'redirect' =&gt; '/mahasiswa/daftarStudi'</w:t>
      </w:r>
    </w:p>
    <w:p w14:paraId="4CC06614" w14:textId="3F942C78"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00DD4A4D">
        <w:tab/>
      </w:r>
      <w:r w:rsidRPr="00301C94">
        <w:t>]);</w:t>
      </w:r>
    </w:p>
    <w:p w14:paraId="3197D1CB" w14:textId="08F90529" w:rsidR="00301C94" w:rsidRPr="00301C94" w:rsidRDefault="00301C94" w:rsidP="00DD4A4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w:t>
      </w:r>
    </w:p>
    <w:p w14:paraId="285827F2" w14:textId="3820F3ED"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session()-&gt;flash('message', "Registrasi Pengajuan Studi</w:t>
      </w:r>
      <w:r w:rsidR="00DD4A4D">
        <w:tab/>
      </w:r>
      <w:r w:rsidRPr="00301C94">
        <w:t>Independen Berhasil Dilakukan");</w:t>
      </w:r>
    </w:p>
    <w:p w14:paraId="59014887" w14:textId="5977A250"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return redirect("/mahasiswa/daftarStudi");</w:t>
      </w:r>
    </w:p>
    <w:p w14:paraId="6CB8EBBC" w14:textId="140D9068" w:rsidR="00301C94" w:rsidRPr="00301C94" w:rsidRDefault="00301C94" w:rsidP="00DD4A4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 xml:space="preserve"> </w:t>
      </w:r>
      <w:r w:rsidR="00DD4A4D">
        <w:tab/>
      </w:r>
      <w:r w:rsidRPr="00301C94">
        <w:t>}</w:t>
      </w:r>
    </w:p>
    <w:p w14:paraId="264D4EC5" w14:textId="6CCC24D3" w:rsidR="00301C94" w:rsidRPr="00301C94" w:rsidRDefault="00301C94" w:rsidP="00301C9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01C94">
        <w:t>return back()-&gt;withErrors(['buktistudi' =&gt; 'Bukti studi wajib diupload.']);</w:t>
      </w:r>
    </w:p>
    <w:p w14:paraId="272FFDD3" w14:textId="0A908734" w:rsidR="00301C94" w:rsidRDefault="00301C94" w:rsidP="00301C94"/>
    <w:p w14:paraId="659F8E76" w14:textId="59E22A46" w:rsidR="00301C94" w:rsidRDefault="00BB22D7" w:rsidP="00301C94">
      <w:r>
        <w:t>Pada segmen program 5.15, f</w:t>
      </w:r>
      <w:r w:rsidR="00301C94">
        <w:t xml:space="preserve">ungsi savestudi() pada baris 1–2 merupakan method yang digunakan untuk memproses penyimpanan data pengajuan Studi Independen yang dikirimkan mahasiswa melalui form. Pada baris 3–11, sistem melakukan proses validasi terhadap input yang diberikan. Field namaperusahaan wajib diisi dengan maksimal 30 karakter, sedangkan buktistudi diwajibkan berupa file dengan ukuran maksimal 2MB. Meskipun aturan mimes dicantumkan pada </w:t>
      </w:r>
      <w:r w:rsidR="00301C94">
        <w:lastRenderedPageBreak/>
        <w:t>pesan error, aturan tersebut sebenarnya tidak digunakan pada bagian validasi, sehingga sistem hanya memastikan bahwa file tersebut ada dan tidak melebihi batas ukuran. Apabila terjadi kesalahan validasi, pesan error yang lebih jelas akan dikembalikan kepada mahasiswa.</w:t>
      </w:r>
      <w:r>
        <w:t xml:space="preserve"> </w:t>
      </w:r>
      <w:r w:rsidR="00301C94">
        <w:t>Masuk pada baris 13–14, sistem mengambil data penting dari request seperti nama perusahaan dan ID periode untuk kebutuhan penyimpanan data nantinya. Proses utama dimulai pada baris 15, di mana sistem memastikan bahwa file buktistudi benar-benar diupload. Jika file tersedia, sistem menyimpannya ke direktori storage/app/public/buktistudi dan menghasilkan path penyimpanan yang disimpan ke dalam variabel $path. Pada baris 17–28, sistem mulai membuat instance baru dari model mbkm dan mengisi seluruh atribut yang diperlukan untuk sebuah pengajuan Studi Independen. Data yang disimpan meliputi tanggal pengajuan, jenis MBKM (“STUDI”), NRP mahasiswa yang sedang login, ID lokasi atau perusahaan, file bukti penerimaan, serta status yang secara default diisi “PENGAJUAN”. Selain itu, beberapa field seperti dosen_wali, dosen_kaprodi, dan alasan diinisialisasi dengan nilai kosong, sementara tanggal persetujuan dosen juga diisi otomatis dengan tanggal hari ini.</w:t>
      </w:r>
      <w:r>
        <w:t xml:space="preserve"> </w:t>
      </w:r>
      <w:r w:rsidR="00301C94">
        <w:t>Pada baris 30–37, setelah data utama MBKM berhasil disimpan, sistem mengambil ID MBKM yang baru dibuat lalu memeriksa apakah terdapat data mata kuliah yang sebelumnya disimpan dalam session cartmatkul. Jika ada, setiap mata kuliah tersebut diproses satu per satu dan dimasukkan ke tabel detail_mbkm, meliputi ID MBKM, ID mata kuliah, jumlah SKS, serta kode BAA. Setelah seluruh detail berhasil disimpan, session cartmatkul dihapus agar tidak menumpuk.</w:t>
      </w:r>
      <w:r>
        <w:t xml:space="preserve"> P</w:t>
      </w:r>
      <w:r w:rsidR="00301C94">
        <w:t xml:space="preserve">ada baris 39–47, sistem memeriksa apakah request yang masuk berasal dari AJAX. Jika iya, maka respons berupa JSON akan diberikan agar proses dapat berlangsung tanpa reload halaman, termasuk membawa pesan sukses dan URL redirect. Jika bukan AJAX, sistem menyimpan pesan sukses ke dalam session flash dan melakukan redirect ke halaman daftar pengajuan Studi Independen. Pada bagian akhir fungsi (baris 49–50), apabila file buktistudi tidak ditemukan dalam request, sistem mengembalikan pengguna ke halaman sebelumnya dengan pesan error bahwa bukti studi wajib diupload. Dengan demikian, fungsi ini memastikan seluruh proses pengajuan Studi </w:t>
      </w:r>
      <w:r w:rsidR="00301C94">
        <w:lastRenderedPageBreak/>
        <w:t>Independen berlangsung aman, tervalidasi, dan tersimpan dengan benar dalam database.</w:t>
      </w:r>
    </w:p>
    <w:p w14:paraId="64F0D7AC" w14:textId="54EDAFA1" w:rsidR="00301C94" w:rsidRDefault="00301C94" w:rsidP="00301C94"/>
    <w:p w14:paraId="4D9ECD2F" w14:textId="2F58CF03" w:rsidR="00B513B1" w:rsidRPr="00276BBA" w:rsidRDefault="00B513B1" w:rsidP="00B513B1">
      <w:pPr>
        <w:pStyle w:val="STTSSegmenProgram"/>
      </w:pPr>
      <w:r w:rsidRPr="00276BBA">
        <w:t>Segmen Program 5.</w:t>
      </w:r>
      <w:r>
        <w:t>16</w:t>
      </w:r>
      <w:r w:rsidRPr="00276BBA">
        <w:t xml:space="preserve"> </w:t>
      </w:r>
      <w:r>
        <w:t>Daftar Studi</w:t>
      </w:r>
    </w:p>
    <w:p w14:paraId="5FFC4F73" w14:textId="2EDF5D69" w:rsidR="00B513B1" w:rsidRPr="00B513B1" w:rsidRDefault="00B513B1" w:rsidP="00F66441">
      <w:pPr>
        <w:pStyle w:val="STTSAlgoritmaContent"/>
        <w:numPr>
          <w:ilvl w:val="0"/>
          <w:numId w:val="21"/>
        </w:numPr>
        <w:tabs>
          <w:tab w:val="left" w:pos="900"/>
          <w:tab w:val="left" w:pos="1260"/>
          <w:tab w:val="left" w:pos="1620"/>
          <w:tab w:val="left" w:pos="1980"/>
          <w:tab w:val="left" w:pos="2340"/>
          <w:tab w:val="left" w:pos="2700"/>
          <w:tab w:val="left" w:pos="3060"/>
        </w:tabs>
        <w:ind w:left="562" w:hanging="562"/>
        <w:jc w:val="left"/>
      </w:pPr>
      <w:r w:rsidRPr="00B513B1">
        <w:t>public function daftarStudi(){</w:t>
      </w:r>
    </w:p>
    <w:p w14:paraId="6D80DD98" w14:textId="08E4C855" w:rsidR="00B513B1" w:rsidRPr="00B513B1" w:rsidRDefault="00035359"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B513B1" w:rsidRPr="00B513B1">
        <w:t>$role = session()-&gt;get('role');</w:t>
      </w:r>
    </w:p>
    <w:p w14:paraId="44F48877" w14:textId="5C5D765E" w:rsidR="00B513B1" w:rsidRPr="00B513B1" w:rsidRDefault="00B513B1" w:rsidP="0003535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$kodeDosen = null;</w:t>
      </w:r>
    </w:p>
    <w:p w14:paraId="74240F33" w14:textId="24BE318B"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$datastudi = DB::table('mbkm')</w:t>
      </w:r>
    </w:p>
    <w:p w14:paraId="26680CCB" w14:textId="6A51D68F"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 xml:space="preserve">-&gt;leftJoin('lokasi_mbkm', 'lokasi_mbkm.id', '=', </w:t>
      </w:r>
      <w:r w:rsidR="00035359">
        <w:tab/>
      </w:r>
      <w:r w:rsidRPr="00B513B1">
        <w:t>'mbkm.id_lokasi_mbkm')</w:t>
      </w:r>
    </w:p>
    <w:p w14:paraId="00BF8591" w14:textId="7A3CCC75"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 xml:space="preserve">-&gt;leftJoin('db_stts.mahasiswa as mhs', 'mbkm.nrp', '=', </w:t>
      </w:r>
      <w:r w:rsidR="00035359">
        <w:tab/>
      </w:r>
      <w:r w:rsidRPr="00B513B1">
        <w:t>'mhs.mhs_nrp')</w:t>
      </w:r>
    </w:p>
    <w:p w14:paraId="4E73B988" w14:textId="3D51FDB4"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-&gt;select(</w:t>
      </w:r>
    </w:p>
    <w:p w14:paraId="3A73F95C" w14:textId="77777777" w:rsidR="00035359" w:rsidRDefault="00B513B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'mbkm.id as id_mbkm', 'mbkm.nrp', 'mhs.mhs_nrp',</w:t>
      </w:r>
      <w:r w:rsidR="00035359">
        <w:t xml:space="preserve"> </w:t>
      </w:r>
    </w:p>
    <w:p w14:paraId="074CA2B6" w14:textId="046AEA8D" w:rsidR="00B513B1" w:rsidRPr="00B513B1" w:rsidRDefault="00035359"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B513B1" w:rsidRPr="00B513B1">
        <w:t>mhs.mhs_nama', 'mhs.dosen_wali', 'mhs.jur_kode',</w:t>
      </w:r>
    </w:p>
    <w:p w14:paraId="220AD877" w14:textId="277F1E57"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'lokasi_mbkm.nama_perusahaan',</w:t>
      </w:r>
    </w:p>
    <w:p w14:paraId="151F177D" w14:textId="31CA1F1B"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'lokasi_mbkm.alamat_perusahaan',</w:t>
      </w:r>
    </w:p>
    <w:p w14:paraId="525A7ABF" w14:textId="607A7265" w:rsidR="00B513B1" w:rsidRPr="00B513B1" w:rsidRDefault="00B513B1" w:rsidP="0003535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'lokasi_mbkm.posisi',</w:t>
      </w:r>
      <w:r w:rsidR="00035359">
        <w:t xml:space="preserve"> </w:t>
      </w:r>
      <w:r w:rsidRPr="00B513B1">
        <w:t>'lokasi_mbkm.jobdesc',</w:t>
      </w:r>
    </w:p>
    <w:p w14:paraId="200C75A5" w14:textId="40CAF4EB" w:rsidR="00B513B1" w:rsidRPr="00B513B1" w:rsidRDefault="00B513B1" w:rsidP="0003535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'lokasi_mbkm.tipembkm','lokasi_mbkm.nm_cp_instansi',</w:t>
      </w:r>
    </w:p>
    <w:p w14:paraId="2F1D38C0" w14:textId="3BFFADC8" w:rsidR="00B513B1" w:rsidRPr="00B513B1" w:rsidRDefault="00035359" w:rsidP="0003535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'lokasi_mbkm.tp_cp_instansi','lokasi_mbkm.jam_kerja',</w:t>
      </w:r>
    </w:p>
    <w:p w14:paraId="7AAD20FF" w14:textId="40FE796A" w:rsidR="00B513B1" w:rsidRPr="00B513B1" w:rsidRDefault="00035359" w:rsidP="0003535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'lokasi_mbkm.lama_magang','lokasi_mbkm.jumlahkaryawan',</w:t>
      </w:r>
    </w:p>
    <w:p w14:paraId="5ED7CCF2" w14:textId="1C8C503E" w:rsidR="00B513B1" w:rsidRPr="00B513B1" w:rsidRDefault="00035359"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'lokasi_mbkm.status as status_lokasi',</w:t>
      </w:r>
    </w:p>
    <w:p w14:paraId="17DE58ED" w14:textId="5F984144" w:rsidR="00B513B1" w:rsidRPr="00B513B1" w:rsidRDefault="00035359"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'mbkm.status as status_mbkm'</w:t>
      </w:r>
    </w:p>
    <w:p w14:paraId="325E74ED" w14:textId="0D30C1CC" w:rsidR="00B513B1" w:rsidRPr="00B513B1" w:rsidRDefault="00035359"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 -&gt;where('mbkm.jenis', 'STUDI');</w:t>
      </w:r>
    </w:p>
    <w:p w14:paraId="6CB878B8" w14:textId="729C2289"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if ($role == 'Kajur') {</w:t>
      </w:r>
    </w:p>
    <w:p w14:paraId="7BFC15C3" w14:textId="776DC6F0"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00035359">
        <w:tab/>
      </w:r>
      <w:r w:rsidRPr="00B513B1">
        <w:t xml:space="preserve">$datastudi = $datastudi-&gt;where('mhs.jur_kode', '=', </w:t>
      </w:r>
      <w:r w:rsidR="00035359">
        <w:tab/>
      </w:r>
      <w:r w:rsidR="00035359">
        <w:tab/>
      </w:r>
      <w:r w:rsidR="00035359">
        <w:tab/>
      </w:r>
      <w:r w:rsidRPr="00B513B1">
        <w:t>auth()-&gt;user()-&gt;jur_kode);</w:t>
      </w:r>
    </w:p>
    <w:p w14:paraId="10DBE1D7" w14:textId="075D3748"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 elseif ($role == 'Dosen') {</w:t>
      </w:r>
    </w:p>
    <w:p w14:paraId="5E739C4B" w14:textId="6717076E"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$datastudi = $datastudi-</w:t>
      </w:r>
      <w:r>
        <w:rPr>
          <w:lang w:val="en-ID"/>
        </w:rPr>
        <w:t xml:space="preserve">&gt;where('mhs.dosen_wali', </w:t>
      </w:r>
      <w:r w:rsidRPr="00B513B1">
        <w:t xml:space="preserve">'=', </w:t>
      </w:r>
      <w:r w:rsidR="00035359">
        <w:tab/>
      </w:r>
      <w:r w:rsidR="00035359">
        <w:tab/>
      </w:r>
      <w:r w:rsidR="00035359">
        <w:tab/>
      </w:r>
      <w:r w:rsidRPr="00B513B1">
        <w:t>auth()-&gt;user()-&gt;kodeDosen);</w:t>
      </w:r>
    </w:p>
    <w:p w14:paraId="143FC303" w14:textId="3F79964F"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$kodeDosen = auth()-&gt;user()-&gt;kodeDosen;</w:t>
      </w:r>
    </w:p>
    <w:p w14:paraId="6D2914CA" w14:textId="1B0F7BF6" w:rsidR="00B513B1" w:rsidRPr="00B513B1" w:rsidRDefault="00035359"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513B1" w:rsidRPr="00B513B1">
        <w:t>}</w:t>
      </w:r>
    </w:p>
    <w:p w14:paraId="5C0F8D41" w14:textId="1D38434C"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$datastudi = $datastudi-&gt;get();</w:t>
      </w:r>
    </w:p>
    <w:p w14:paraId="46FF964A" w14:textId="59D18CC5"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 xml:space="preserve">$periode = periodependaftaran::where('status', '=', </w:t>
      </w:r>
      <w:r w:rsidR="00035359">
        <w:tab/>
      </w:r>
      <w:r w:rsidRPr="00B513B1">
        <w:t>'Aktif')-&gt;get();</w:t>
      </w:r>
    </w:p>
    <w:p w14:paraId="56357577" w14:textId="181E2819"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$aktifperiode = $periode-&gt;pluck('id')-&gt;first() ?? 0;</w:t>
      </w:r>
    </w:p>
    <w:p w14:paraId="5BE8353D" w14:textId="02FCE049" w:rsidR="00B513B1" w:rsidRPr="00B513B1"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 xml:space="preserve">  </w:t>
      </w:r>
      <w:r w:rsidR="00035359">
        <w:tab/>
      </w:r>
      <w:r w:rsidRPr="00B513B1">
        <w:t xml:space="preserve">return view('dosen.daftarStudi', compact('datastudi', </w:t>
      </w:r>
      <w:r w:rsidR="00035359">
        <w:tab/>
      </w:r>
      <w:r w:rsidRPr="00B513B1">
        <w:t>'role', 'kodeDosen', 'aktifperiode', 'periode'));</w:t>
      </w:r>
    </w:p>
    <w:p w14:paraId="165B53B4" w14:textId="2B0117BD" w:rsidR="00B513B1" w:rsidRPr="00301C94" w:rsidRDefault="00B513B1" w:rsidP="00B513B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13B1">
        <w:t>}</w:t>
      </w:r>
    </w:p>
    <w:p w14:paraId="3D77A23C" w14:textId="242BDB48" w:rsidR="00BB22D7" w:rsidRDefault="00BB22D7" w:rsidP="00301C94"/>
    <w:p w14:paraId="41883205" w14:textId="5BA53277" w:rsidR="00BB22D7" w:rsidRDefault="00492730" w:rsidP="00B513B1">
      <w:r>
        <w:t>Pada segmen program 5.16, f</w:t>
      </w:r>
      <w:r w:rsidR="00B513B1">
        <w:t xml:space="preserve">ungsi daftarStudi() pada baris 1–2 merupakan method yang digunakan untuk menampilkan daftar pengajuan Studi Independen yang ada di dalam sistem. Pada baris 3, sistem mengambil peran (role) pengguna yang sedang login, seperti Mahasiswa, Dosen, atau Kajur, yang nantinya menentukan data mana saja yang boleh ditampilkan. Variabel kodeDosen juga diinisialisasi dengan nilai null pada baris 4 sebagai persiapan jika pengguna yang login adalah seorang dosen. Pada baris 6–29, sistem mulai membangun query utama </w:t>
      </w:r>
      <w:r w:rsidR="00B513B1">
        <w:lastRenderedPageBreak/>
        <w:t>untuk mengambil data Studi Independen dari tabel mbkm. Query ini menggunakan left join ke tabel lokasi_mbkm untuk mendapatkan informasi perusahaan, dan left join ke tabel mahasiswa untuk mendapatkan data mahasiswa terkait. Pada bagian select, sistem memilih berbagai atribut penting seperti ID MBKM, nama mahasiswa, nama perusahaan, alamat perusahaan, posisi, jobdesc, tipe MBKM, contact person perusahaan, jam kerja, durasi magang atau studi, jumlah karyawan, serta status baik dari lokasi maupun pengajuan MBKM itu sendiri. Pada baris 29, query ini difilter agar hanya mengambil data MBKM yang memiliki jenis “STUDI”. Pada baris 30–35, sistem menerapkan filter berdasarkan role pengguna yang sedang login. Jika role adalah Kajur, maka data yang ditampilkan hanya milik mahasiswa dari jurusan yang sama dengan jurusan ketua jurusan tersebut. Jika role adalah Dosen, maka data yang ditampilkan hanya milik mahasiswa yang memiliki dosen wali sesuai dengan dosen yang sedang login, dan nilai kodeDosen diisi berdasarkan data pengguna. Filter ini memastikan bahwa hanya data yang relevan dan sesuai hak akses yang ditampilkan. Pada baris 36, query diselesaikan dengan get() sehingga data Studi Independen yang telah difilter siap digunakan. Baris 38–39 digunakan untuk mengambil data periode pendaftaran yang sedang aktif. Sistem mengambil semua periode dengan status “Aktif”, lalu mengambil ID periode aktif melalui pluck('id')-&gt;first(). Jika tidak ada periode aktif, nilai aktifperiode diisi dengan 0. Terakhir, pada baris 40, seluruh data yang telah diproses dikirimkan menuju view dosen.daftarStudi bersama variabel seperti datastudi, role, kodeDosen, aktifperiode, dan periode untuk ditampilkan kepada pengguna sesuai kebutuhan.</w:t>
      </w:r>
    </w:p>
    <w:p w14:paraId="7675A7A5" w14:textId="1494897A" w:rsidR="00BB22D7" w:rsidRDefault="00BB22D7" w:rsidP="00301C94"/>
    <w:p w14:paraId="6E215173" w14:textId="199FD13B" w:rsidR="00BA12F5" w:rsidRPr="00276BBA" w:rsidRDefault="00BA12F5" w:rsidP="00BA12F5">
      <w:pPr>
        <w:pStyle w:val="STTSSegmenProgram"/>
      </w:pPr>
      <w:r w:rsidRPr="00276BBA">
        <w:t>Segmen Program 5.</w:t>
      </w:r>
      <w:r>
        <w:t>17</w:t>
      </w:r>
      <w:r w:rsidRPr="00276BBA">
        <w:t xml:space="preserve"> </w:t>
      </w:r>
      <w:r w:rsidR="001C2FC8">
        <w:t>Detail</w:t>
      </w:r>
      <w:r>
        <w:t xml:space="preserve"> Studi</w:t>
      </w:r>
      <w:r w:rsidR="001C2FC8">
        <w:t xml:space="preserve"> Independen</w:t>
      </w:r>
    </w:p>
    <w:p w14:paraId="69E950B6" w14:textId="4C098596" w:rsidR="00BA12F5" w:rsidRPr="00BA12F5" w:rsidRDefault="00BA12F5" w:rsidP="00F66441">
      <w:pPr>
        <w:pStyle w:val="STTSAlgoritmaContent"/>
        <w:numPr>
          <w:ilvl w:val="0"/>
          <w:numId w:val="22"/>
        </w:numPr>
        <w:tabs>
          <w:tab w:val="left" w:pos="900"/>
          <w:tab w:val="left" w:pos="1260"/>
          <w:tab w:val="left" w:pos="1620"/>
          <w:tab w:val="left" w:pos="1980"/>
          <w:tab w:val="left" w:pos="2340"/>
          <w:tab w:val="left" w:pos="2700"/>
          <w:tab w:val="left" w:pos="3060"/>
        </w:tabs>
        <w:ind w:left="562" w:hanging="562"/>
        <w:jc w:val="left"/>
      </w:pPr>
      <w:r w:rsidRPr="00BA12F5">
        <w:t>public function DetailstudiIndependen($id){</w:t>
      </w:r>
    </w:p>
    <w:p w14:paraId="36CA38B9" w14:textId="1BFA38C3"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r>
      <w:r w:rsidRPr="00BA12F5">
        <w:t>$role = session()-&gt;get('role');</w:t>
      </w:r>
    </w:p>
    <w:p w14:paraId="06EEEC8C" w14:textId="039A8F88"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$data = mbkm::where('mbkm.id', $id)</w:t>
      </w:r>
    </w:p>
    <w:p w14:paraId="16F57A73" w14:textId="2E22E7B5"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-&gt;join('lokasi_mbkm', 'mbkm.id_lokasi_mbkm', '=', </w:t>
      </w:r>
      <w:r w:rsidR="001C2FC8">
        <w:tab/>
      </w:r>
      <w:r w:rsidRPr="00BA12F5">
        <w:t>'lokasi_mbkm.id')</w:t>
      </w:r>
    </w:p>
    <w:p w14:paraId="7939A99F" w14:textId="77777777" w:rsidR="001C2FC8"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-&gt;select('mbkm.*', 'lokasi_mbkm.nama_perusahaan', </w:t>
      </w:r>
      <w:r w:rsidR="001C2FC8">
        <w:tab/>
      </w:r>
      <w:r w:rsidRPr="00BA12F5">
        <w:t xml:space="preserve">'lokasi_mbkm.alamat_perusahaan', </w:t>
      </w:r>
      <w:r w:rsidR="001C2FC8">
        <w:tab/>
      </w:r>
      <w:r w:rsidRPr="00BA12F5">
        <w:t>'lokasi_mbkm.nm_cp_insta</w:t>
      </w:r>
      <w:r w:rsidR="001C2FC8">
        <w:t>nsi',</w:t>
      </w:r>
      <w:r w:rsidRPr="00BA12F5">
        <w:t xml:space="preserve">'lokasi_mbkm.tp_cp_instansi', </w:t>
      </w:r>
    </w:p>
    <w:p w14:paraId="2D5376E4" w14:textId="7B72EEFD" w:rsidR="00BA12F5" w:rsidRPr="00BA12F5" w:rsidRDefault="001C2FC8"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BA12F5" w:rsidRPr="00BA12F5">
        <w:t>'lokasi_mbkm.posisi')-&gt;first();</w:t>
      </w:r>
    </w:p>
    <w:p w14:paraId="334D993E" w14:textId="2745C857" w:rsid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$detail = DB::table('detail_mbkm')</w:t>
      </w:r>
    </w:p>
    <w:p w14:paraId="3B2368FA" w14:textId="03382583" w:rsidR="00737BFF" w:rsidRDefault="00737BFF" w:rsidP="00737BFF">
      <w:pPr>
        <w:pStyle w:val="STTSAlgoritmaContent"/>
        <w:numPr>
          <w:ilvl w:val="0"/>
          <w:numId w:val="0"/>
        </w:numPr>
        <w:tabs>
          <w:tab w:val="left" w:pos="900"/>
          <w:tab w:val="left" w:pos="1260"/>
          <w:tab w:val="left" w:pos="1620"/>
          <w:tab w:val="left" w:pos="1980"/>
          <w:tab w:val="left" w:pos="2340"/>
          <w:tab w:val="left" w:pos="2700"/>
          <w:tab w:val="left" w:pos="3060"/>
        </w:tabs>
        <w:ind w:left="540" w:hanging="360"/>
        <w:jc w:val="left"/>
      </w:pPr>
    </w:p>
    <w:p w14:paraId="54FB8140" w14:textId="5FEFE5B4" w:rsidR="00737BFF" w:rsidRPr="00276BBA" w:rsidRDefault="00737BFF" w:rsidP="00737BFF">
      <w:pPr>
        <w:pStyle w:val="STTSSegmenProgram"/>
      </w:pPr>
      <w:r w:rsidRPr="00276BBA">
        <w:lastRenderedPageBreak/>
        <w:t>Segmen Program 5.</w:t>
      </w:r>
      <w:r>
        <w:t>17</w:t>
      </w:r>
      <w:r w:rsidRPr="00276BBA">
        <w:t xml:space="preserve"> </w:t>
      </w:r>
      <w:r>
        <w:t>(Lanjutan)</w:t>
      </w:r>
    </w:p>
    <w:p w14:paraId="42FCBFA8" w14:textId="1C5E75CC"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t>-</w:t>
      </w:r>
      <w:r w:rsidRPr="00BA12F5">
        <w:t xml:space="preserve">&gt;join('db_stts.aka_matkul', 'detail_mbkm.matkul_id', '=', </w:t>
      </w:r>
      <w:r w:rsidR="001C2FC8">
        <w:tab/>
      </w:r>
      <w:r w:rsidRPr="00BA12F5">
        <w:t>'db_stts.aka_matkul.matkul_id')</w:t>
      </w:r>
    </w:p>
    <w:p w14:paraId="75516B97" w14:textId="72F42204"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r>
      <w:r w:rsidRPr="00BA12F5">
        <w:t>-&gt;where('detail_mbkm.id_mbkm', $id)</w:t>
      </w:r>
    </w:p>
    <w:p w14:paraId="4F997EB5" w14:textId="5914F3ED"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t>-&gt;select('detail_mbkm.*',</w:t>
      </w:r>
      <w:r w:rsidRPr="00BA12F5">
        <w:t>'db_stts.aka_matkul.matkul_nama')</w:t>
      </w:r>
    </w:p>
    <w:p w14:paraId="4E9ED386" w14:textId="32C6BC69"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-&gt;get();</w:t>
      </w:r>
    </w:p>
    <w:p w14:paraId="3E25997E" w14:textId="216CA60C"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$user = db_sttsmhs::where('mhs_nrp', $data-&gt;nrp)-&gt;first();</w:t>
      </w:r>
    </w:p>
    <w:p w14:paraId="437E3A22" w14:textId="1569890F"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r>
      <w:r w:rsidRPr="00BA12F5">
        <w:t>$dosen_wali = tk_dosen::where('dosen_kode', $user-&gt;</w:t>
      </w:r>
      <w:r w:rsidR="001C2FC8">
        <w:t xml:space="preserve"> </w:t>
      </w:r>
      <w:r w:rsidR="001C2FC8">
        <w:tab/>
      </w:r>
      <w:r w:rsidRPr="00BA12F5">
        <w:t>dosen_wali)-&gt;first()-&gt;dosen_nama_sk;</w:t>
      </w:r>
    </w:p>
    <w:p w14:paraId="5C890F81" w14:textId="12E31528"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$dosen_kaprodi = DB::connection('dbstts')-&gt;select("</w:t>
      </w:r>
    </w:p>
    <w:p w14:paraId="1124A9F3" w14:textId="2E3EE926" w:rsidR="00BA12F5" w:rsidRPr="00BA12F5" w:rsidRDefault="00BA12F5" w:rsidP="001C2FC8">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SELECT tk_dosen.dosen_nama_sk, </w:t>
      </w:r>
      <w:r w:rsidR="001C2FC8">
        <w:tab/>
        <w:t>tk_jabatan_stts.jabatan_s_nama,</w:t>
      </w:r>
      <w:r w:rsidRPr="00BA12F5">
        <w:t xml:space="preserve">tk_dosen.dosen_jurusan_stts </w:t>
      </w:r>
    </w:p>
    <w:p w14:paraId="6286E72C" w14:textId="5629C031" w:rsidR="00BA12F5" w:rsidRPr="00BA12F5" w:rsidRDefault="001C2FC8"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BA12F5" w:rsidRPr="00BA12F5">
        <w:t xml:space="preserve">FROM tk_dosen JOIN tk_penjabatan_stts </w:t>
      </w:r>
    </w:p>
    <w:p w14:paraId="6C5F7A6B" w14:textId="355E0537"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r>
      <w:r w:rsidRPr="00BA12F5">
        <w:t xml:space="preserve">ON tk_dosen.karyawan_nip = tk_penjabatan_stts.karyawan_nip </w:t>
      </w:r>
    </w:p>
    <w:p w14:paraId="25E8493E" w14:textId="5E4CD08F"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AND tk_penjabatan_stts.penjabatan_s_status = 1</w:t>
      </w:r>
    </w:p>
    <w:p w14:paraId="5B4E986D" w14:textId="00F3EFC5"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JOIN tk_jabatan_stts </w:t>
      </w:r>
    </w:p>
    <w:p w14:paraId="713A83AF" w14:textId="7DD30B9E"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ON tk_penjabatan_stts.jabatan_s_kode = </w:t>
      </w:r>
      <w:r w:rsidR="001C2FC8">
        <w:tab/>
      </w:r>
      <w:r w:rsidRPr="00BA12F5">
        <w:t>tk_jabatan_stts.jabatan_s_kode</w:t>
      </w:r>
    </w:p>
    <w:p w14:paraId="6CDAB49A" w14:textId="7222E3BC"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WHERE tk_jabatan_stts.jabatan_s_jenis = 'kajur' AND </w:t>
      </w:r>
      <w:r w:rsidR="001C2FC8">
        <w:tab/>
      </w:r>
      <w:r w:rsidRPr="00BA12F5">
        <w:t>tk_dosen.dosen_jurusan_stts = ?</w:t>
      </w:r>
    </w:p>
    <w:p w14:paraId="1D4F64AB" w14:textId="6241146F"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[$user-&gt;jur_kode]);</w:t>
      </w:r>
    </w:p>
    <w:p w14:paraId="09D5BD2E" w14:textId="0F5DFA6A"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$datamagang = $data;</w:t>
      </w:r>
    </w:p>
    <w:p w14:paraId="67C74502" w14:textId="51059703"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w:t>
      </w:r>
      <w:r w:rsidR="001C2FC8">
        <w:tab/>
      </w:r>
      <w:r w:rsidRPr="00BA12F5">
        <w:t>$datadetail = $detail;</w:t>
      </w:r>
    </w:p>
    <w:p w14:paraId="62AF3983" w14:textId="21F01B8E"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$filemagang = "doksmdoajsnii";</w:t>
      </w:r>
    </w:p>
    <w:p w14:paraId="773E43FB" w14:textId="6BC9FC0F" w:rsidR="00BA12F5" w:rsidRPr="00BA12F5"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$user = $user;</w:t>
      </w:r>
    </w:p>
    <w:p w14:paraId="1545BEC8" w14:textId="38D94729" w:rsidR="00BA12F5" w:rsidRPr="00BA12F5" w:rsidRDefault="00BA12F5" w:rsidP="001C2FC8">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$kodeDosen = auth()-&gt;user()-&gt;kodeDosen;</w:t>
      </w:r>
    </w:p>
    <w:p w14:paraId="15C38453" w14:textId="38766EDB" w:rsidR="00492730" w:rsidRDefault="00BA12F5" w:rsidP="00BA12F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A12F5">
        <w:t xml:space="preserve">  </w:t>
      </w:r>
      <w:r w:rsidR="001C2FC8">
        <w:tab/>
      </w:r>
      <w:r w:rsidRPr="00BA12F5">
        <w:t xml:space="preserve">return view('dosen.detailMagang', compact('datamagang', </w:t>
      </w:r>
      <w:r w:rsidR="001C2FC8">
        <w:tab/>
      </w:r>
      <w:r w:rsidRPr="00BA12F5">
        <w:t xml:space="preserve">'datadetail', 'filemagang', 'user', 'role', 'dosen_wali', </w:t>
      </w:r>
      <w:r w:rsidR="001C2FC8">
        <w:tab/>
      </w:r>
      <w:r w:rsidRPr="00BA12F5">
        <w:t>'dosen_kaprodi', 'kodeDosen'));</w:t>
      </w:r>
    </w:p>
    <w:p w14:paraId="4FB702AE" w14:textId="00D421E3" w:rsidR="00492730" w:rsidRDefault="00492730" w:rsidP="00301C94"/>
    <w:p w14:paraId="6524A9B3" w14:textId="718F356F" w:rsidR="00492730" w:rsidRDefault="00737BFF" w:rsidP="00737BFF">
      <w:r>
        <w:t xml:space="preserve">Pada segmen program 5.17, fungsi DetailstudiIndependen($id) pada baris 1–2 merupakan method yang digunakan untuk menampilkan halaman detail pengajuan Studi Independen berdasarkan ID MBKM yang dipilih. Pada baris 3, sistem terlebih dahulu mengambil role pengguna yang sedang login dari session untuk menentukan hak akses dan tampilan yang sesuai. Baris 4 hingga 7 digunakan untuk mengambil data utama MBKM berdasarkan ID yang diberikan, kemudian melakukan join dengan tabel lokasi_mbkm agar dapat menampilkan informasi perusahaan seperti nama perusahaan, alamat, contact person, dan posisi yang ditempati mahasiswa, lalu mengambil hanya satu record menggunakan first(). Setelah itu, pada baris 9 sampai 13, sistem mengambil daftar mata kuliah yang dikonversi pada pengajuan MBKM tersebut dengan melakukan join antara detail_mbkm dan tabel mata kuliah di database akademik, sehingga hasilnya mencakup detail konversi dan nama mata kuliah yang ditampilkan di halaman dosen. Pada baris 14 mengambil data mahasiswa berdasarkan NRP yang berasal </w:t>
      </w:r>
      <w:r>
        <w:lastRenderedPageBreak/>
        <w:t>dari data MBKM sehingga informasi seperti jurusan dan dosen wali dapat digunakan. Pada baris 15, sistem mengambil nama dosen wali mahasiswa tersebut berdasarkan kode dosen wali yang tersimpan dalam data mahasiswa. Baris 16 hingga 25 menjalankan query SQL untuk mencari data kaprodi yang sedang aktif berdasarkan jurusan mahasiswa, dengan melakukan join pada tabel jabatan dan penjabatan sehingga hanya kaprodi yang masih aktif dan memiliki jabatan sesuai yang ditampilkan. Kemudian pada baris 26 sampai 30, beberapa variabel disiapkan untuk dikirimkan ke view, seperti menyimpan data MBKM ke dalam variabel datamagang, data detail matkul ke dalam datadetail, membuat variabel filemagang sebagai string placeholder, mengatur ulang variabel user berisi data mahasiswa, serta menyimpan kode dosen dari akun yang sedang login. Terakhir, baris 32 mengembalikan view dosen.detailMagang sambil membawa seluruh variabel yang telah disiapkan menggunakan compact() sehingga seluruh data yang diperlukan dapat ditampilkan pada halaman detail studi independen.</w:t>
      </w:r>
    </w:p>
    <w:p w14:paraId="4AF1831C" w14:textId="77777777" w:rsidR="00B513B1" w:rsidRDefault="00B513B1" w:rsidP="00301C94"/>
    <w:p w14:paraId="3F638880" w14:textId="06547363" w:rsidR="00762AD1" w:rsidRPr="009B6697" w:rsidRDefault="00762AD1" w:rsidP="00762AD1">
      <w:pPr>
        <w:pStyle w:val="ListParagraph"/>
        <w:numPr>
          <w:ilvl w:val="2"/>
          <w:numId w:val="5"/>
        </w:numPr>
        <w:contextualSpacing w:val="0"/>
        <w:rPr>
          <w:b/>
          <w:sz w:val="28"/>
          <w:szCs w:val="28"/>
        </w:rPr>
      </w:pPr>
      <w:r>
        <w:rPr>
          <w:b/>
          <w:sz w:val="28"/>
          <w:szCs w:val="28"/>
        </w:rPr>
        <w:t>Mahasiswa Perusahaan</w:t>
      </w:r>
    </w:p>
    <w:p w14:paraId="68787D13" w14:textId="4AC967DF" w:rsidR="00762AD1" w:rsidRDefault="00762AD1" w:rsidP="00762AD1">
      <w:pPr>
        <w:rPr>
          <w:lang w:val="en-ID"/>
        </w:rPr>
      </w:pPr>
      <w:r w:rsidRPr="00762AD1">
        <w:rPr>
          <w:lang w:val="en-ID"/>
        </w:rPr>
        <w:t>Pada subbab ini dijelaskan implementasi fitur pengajuan lokasi MBKM yang digunakan mahasiswa ketika ingin mengajukan perusahaan magang yang tidak terdapat dalam daftar resmi program MBKM. Fitur ini memungkinkan mahasiswa mengisi data perusahaan, mengunggah dokumen pendukung, dan mengirimkan pengajuan untuk diverifikasi oleh pihak terkait. Implementasi fitur ini mencakup route untuk menampilkan form dan menyimpan data, serta fungsi controller yang menangani proses validasi dan penyimpanan pengajuan ke dalam database. Penjelasan berikut menguraikan bagaimana sistem memproses pengajuan perusahaan yang diajukan mahasiswa</w:t>
      </w:r>
      <w:r w:rsidRPr="00301C94">
        <w:rPr>
          <w:lang w:val="en-ID"/>
        </w:rPr>
        <w:t>.</w:t>
      </w:r>
    </w:p>
    <w:p w14:paraId="7163354A" w14:textId="77777777" w:rsidR="00762AD1" w:rsidRDefault="00762AD1" w:rsidP="00762AD1">
      <w:pPr>
        <w:rPr>
          <w:lang w:val="en-ID"/>
        </w:rPr>
      </w:pPr>
    </w:p>
    <w:p w14:paraId="06004D99" w14:textId="4C913400" w:rsidR="00762AD1" w:rsidRPr="00276BBA" w:rsidRDefault="00762AD1" w:rsidP="00762AD1">
      <w:pPr>
        <w:pStyle w:val="STTSSegmenProgram"/>
      </w:pPr>
      <w:r w:rsidRPr="00276BBA">
        <w:t>Segmen Program 5.</w:t>
      </w:r>
      <w:r>
        <w:t>18</w:t>
      </w:r>
      <w:r w:rsidRPr="00276BBA">
        <w:t xml:space="preserve"> </w:t>
      </w:r>
      <w:r>
        <w:t>Pengajuan Perusahaan</w:t>
      </w:r>
    </w:p>
    <w:p w14:paraId="48EE3928" w14:textId="551740D7" w:rsidR="00762AD1" w:rsidRPr="00762AD1" w:rsidRDefault="00762AD1" w:rsidP="00F66441">
      <w:pPr>
        <w:pStyle w:val="STTSAlgoritmaContent"/>
        <w:numPr>
          <w:ilvl w:val="0"/>
          <w:numId w:val="23"/>
        </w:numPr>
        <w:tabs>
          <w:tab w:val="left" w:pos="900"/>
          <w:tab w:val="left" w:pos="1260"/>
          <w:tab w:val="left" w:pos="1620"/>
          <w:tab w:val="left" w:pos="1980"/>
          <w:tab w:val="left" w:pos="2340"/>
          <w:tab w:val="left" w:pos="2700"/>
          <w:tab w:val="left" w:pos="3060"/>
        </w:tabs>
        <w:ind w:left="562" w:hanging="562"/>
        <w:jc w:val="left"/>
      </w:pPr>
      <w:r w:rsidRPr="00762AD1">
        <w:t>public function pengajuanPerusahaanMagang(){</w:t>
      </w:r>
    </w:p>
    <w:p w14:paraId="69DDC7C1" w14:textId="4AD3757C" w:rsidR="00762AD1" w:rsidRPr="00762AD1" w:rsidRDefault="00762AD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w:t>
      </w:r>
      <w:r w:rsidR="00730670">
        <w:tab/>
      </w:r>
      <w:r w:rsidRPr="00762AD1">
        <w:t>return view('pengajuanPerusahaanMagang');}</w:t>
      </w:r>
    </w:p>
    <w:p w14:paraId="05C1379A" w14:textId="284370AE" w:rsidR="00762AD1" w:rsidRPr="00762AD1" w:rsidRDefault="00762AD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public function savepengajuanPerusahaanMagang(Request $req){</w:t>
      </w:r>
    </w:p>
    <w:p w14:paraId="607ECAD0" w14:textId="77D643A4"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Periode Pendaftaran Berhasil Dilakukan");</w:t>
      </w:r>
    </w:p>
    <w:p w14:paraId="1847436D" w14:textId="4C151AD9"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if ($req-&gt;validate([</w:t>
      </w:r>
    </w:p>
    <w:p w14:paraId="00F27E80" w14:textId="54395CAF"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'namainstansi' =&gt; ['required'],</w:t>
      </w:r>
    </w:p>
    <w:p w14:paraId="71EB9611" w14:textId="53637474"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'alamatinstansi' =&gt; ['required'],</w:t>
      </w:r>
    </w:p>
    <w:p w14:paraId="6D61AE01" w14:textId="6A4C1ED5" w:rsidR="00DE1C54" w:rsidRDefault="00DE1C54" w:rsidP="00DE1C54">
      <w:pPr>
        <w:pStyle w:val="STTSSegmenProgram"/>
      </w:pPr>
      <w:r w:rsidRPr="00276BBA">
        <w:lastRenderedPageBreak/>
        <w:t>Segmen Program 5.</w:t>
      </w:r>
      <w:r>
        <w:t>18</w:t>
      </w:r>
      <w:r w:rsidRPr="00276BBA">
        <w:t xml:space="preserve"> </w:t>
      </w:r>
      <w:r>
        <w:t>(Lanjutan)</w:t>
      </w:r>
      <w:r w:rsidR="00762AD1" w:rsidRPr="00762AD1">
        <w:t xml:space="preserve"> </w:t>
      </w:r>
    </w:p>
    <w:p w14:paraId="04A831EA" w14:textId="673167A2" w:rsidR="00762AD1" w:rsidRPr="00762AD1" w:rsidRDefault="00762AD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'posisi'  =&gt; ['required'],</w:t>
      </w:r>
      <w:r w:rsidR="00730670">
        <w:t xml:space="preserve"> </w:t>
      </w:r>
      <w:r w:rsidRPr="00762AD1">
        <w:t>'jobdesc' =&gt; ['required'],</w:t>
      </w:r>
    </w:p>
    <w:p w14:paraId="438F7F0D" w14:textId="6DFF4A9E"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'jumlahkaryawan' =&gt; ['required'],</w:t>
      </w:r>
    </w:p>
    <w:p w14:paraId="7309F388" w14:textId="680A6368"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'mentorada' =&gt; ['required'],</w:t>
      </w:r>
    </w:p>
    <w:p w14:paraId="5FD09221" w14:textId="5F8E3122"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'namacontactpersonintansi' =&gt; ['required'],</w:t>
      </w:r>
    </w:p>
    <w:p w14:paraId="5F82E137" w14:textId="35B7FD5A"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'nomortelponcontactpersonintansi'    =&gt; ['required'],</w:t>
      </w:r>
    </w:p>
    <w:p w14:paraId="0DD4A791" w14:textId="34246C43" w:rsidR="00762AD1" w:rsidRPr="00762AD1" w:rsidRDefault="00762AD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'jamkerja'=&gt;['required'],'waktumagang' =&gt; ['required']</w:t>
      </w:r>
    </w:p>
    <w:p w14:paraId="0553540E" w14:textId="3FF34333" w:rsidR="00762AD1" w:rsidRPr="00762AD1" w:rsidRDefault="00762AD1" w:rsidP="0073067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],['namainstansi.required'=&gt;'Nama Inst</w:t>
      </w:r>
      <w:r w:rsidR="00730670">
        <w:t xml:space="preserve"> </w:t>
      </w:r>
      <w:r w:rsidRPr="00762AD1">
        <w:t>Harus Diisi',</w:t>
      </w:r>
    </w:p>
    <w:p w14:paraId="68CC416D" w14:textId="5692C321"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'alamatinstansi.required' =&gt; 'Alamat Inst</w:t>
      </w:r>
      <w:r w:rsidR="00730670">
        <w:t xml:space="preserve"> </w:t>
      </w:r>
      <w:r w:rsidRPr="00762AD1">
        <w:t>Harus Diisi',</w:t>
      </w:r>
    </w:p>
    <w:p w14:paraId="7EF6D01B" w14:textId="51AA6767"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'posisi.required' =&gt; 'Posisi Harus Diisi',</w:t>
      </w:r>
    </w:p>
    <w:p w14:paraId="5D9A9005" w14:textId="05EFEF3F"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'jobdesc.required' =&gt; 'Jobdesc Harus Diisi',</w:t>
      </w:r>
    </w:p>
    <w:p w14:paraId="0D940588" w14:textId="6A499921"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'jumlahkaryawan.required'=&gt;'Jum Karyawan Harus Diisi',</w:t>
      </w:r>
    </w:p>
    <w:p w14:paraId="0D21E91C" w14:textId="3A4A3B4D"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30670">
        <w:tab/>
      </w:r>
      <w:r w:rsidRPr="00762AD1">
        <w:t xml:space="preserve">'namacontactpersonintansi.required' =&gt; 'Nama contact </w:t>
      </w:r>
      <w:r w:rsidR="00740E3B">
        <w:tab/>
      </w:r>
      <w:r w:rsidR="00740E3B">
        <w:tab/>
      </w:r>
      <w:r w:rsidR="00740E3B">
        <w:tab/>
      </w:r>
      <w:r w:rsidRPr="00762AD1">
        <w:t>Person Instansi Harus Diisi',</w:t>
      </w:r>
    </w:p>
    <w:p w14:paraId="68F89750" w14:textId="1AE321AC"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 xml:space="preserve">'nomortelponcontactpersonintansi.required' =&gt; 'Nomor </w:t>
      </w:r>
      <w:r w:rsidR="00740E3B">
        <w:tab/>
      </w:r>
      <w:r w:rsidR="00740E3B">
        <w:tab/>
      </w:r>
      <w:r w:rsidR="00740E3B">
        <w:tab/>
      </w:r>
      <w:r w:rsidRPr="00762AD1">
        <w:t>Telpon Contact Person Harus Diisi',</w:t>
      </w:r>
    </w:p>
    <w:p w14:paraId="23D1B51E" w14:textId="6A6890CB"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 xml:space="preserve">'BBH.required' =&gt; 'Masukan Jumlah BBH / Gaji yang di </w:t>
      </w:r>
      <w:r w:rsidR="00740E3B">
        <w:tab/>
      </w:r>
      <w:r w:rsidR="00740E3B">
        <w:tab/>
      </w:r>
      <w:r w:rsidR="00740E3B">
        <w:tab/>
      </w:r>
      <w:r w:rsidRPr="00762AD1">
        <w:t>tawarkan oleh perusahaan ',</w:t>
      </w:r>
    </w:p>
    <w:p w14:paraId="3F1DFB04" w14:textId="136ECBDA"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'jamkerja.required' =&gt; 'Jam kerja Harus Diisi',</w:t>
      </w:r>
    </w:p>
    <w:p w14:paraId="65B4B418" w14:textId="6826D031" w:rsidR="00762AD1" w:rsidRPr="00762AD1" w:rsidRDefault="00762AD1" w:rsidP="00740E3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'waktumagang.required</w:t>
      </w:r>
      <w:r w:rsidR="00740E3B">
        <w:t>' =&gt; 'Lama Magang Harus Diisi',</w:t>
      </w:r>
    </w:p>
    <w:p w14:paraId="606DF13B" w14:textId="03105D5D"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 {</w:t>
      </w:r>
    </w:p>
    <w:p w14:paraId="13F18BF7" w14:textId="77777777" w:rsidR="00740E3B" w:rsidRDefault="00762AD1"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$tipembkm =$req-&gt;tipembkm;</w:t>
      </w:r>
      <w:r w:rsidR="00740E3B">
        <w:t xml:space="preserve"> </w:t>
      </w:r>
    </w:p>
    <w:p w14:paraId="5D15D73A" w14:textId="6BCDA510" w:rsidR="00762AD1" w:rsidRPr="00762AD1" w:rsidRDefault="00740E3B"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762AD1" w:rsidRPr="00762AD1">
        <w:t>$namainstansi = $req-&gt;namainstansi;</w:t>
      </w:r>
    </w:p>
    <w:p w14:paraId="29EEACA8" w14:textId="0F576441"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$alamatinstansi = $req-&gt;alamatinstansi;</w:t>
      </w:r>
    </w:p>
    <w:p w14:paraId="2213CDF8" w14:textId="34CDA42E" w:rsidR="00762AD1" w:rsidRPr="00762AD1" w:rsidRDefault="00762AD1" w:rsidP="00740E3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t>…</w:t>
      </w:r>
    </w:p>
    <w:p w14:paraId="38CD0FDD" w14:textId="27BABB0F"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$intmentor = 0;</w:t>
      </w:r>
    </w:p>
    <w:p w14:paraId="2DE65FBD" w14:textId="6B886851"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if ($mentorada == '1') {</w:t>
      </w:r>
    </w:p>
    <w:p w14:paraId="79F38FF3" w14:textId="7A449E69"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00740E3B">
        <w:tab/>
      </w:r>
      <w:r w:rsidRPr="00762AD1">
        <w:t>$intmentor = 1;</w:t>
      </w:r>
    </w:p>
    <w:p w14:paraId="0FE6699F" w14:textId="3629B525"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 else {</w:t>
      </w:r>
    </w:p>
    <w:p w14:paraId="156EB47C" w14:textId="7C4555A1"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$intmentor = 2;</w:t>
      </w:r>
    </w:p>
    <w:p w14:paraId="530EA39B" w14:textId="473093D3"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w:t>
      </w:r>
    </w:p>
    <w:p w14:paraId="74F7B718" w14:textId="3A73736A"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 = new lokasi_mbkm();</w:t>
      </w:r>
    </w:p>
    <w:p w14:paraId="5E38023D" w14:textId="6A04778A"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$baru-&gt;nrp_mhs = auth()-&gt;user()-&gt;nrp();</w:t>
      </w:r>
    </w:p>
    <w:p w14:paraId="25BAB501" w14:textId="2205328E"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$baru-&gt;nama_perusahaan = $namainstansi;</w:t>
      </w:r>
    </w:p>
    <w:p w14:paraId="06BEAED9" w14:textId="2A3E4514"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$baru-&gt;alamat_perusahaan  = $alamatinstansi;</w:t>
      </w:r>
    </w:p>
    <w:p w14:paraId="5C46793F" w14:textId="377563B5"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$baru-&gt;tipembkm = $tipembkm;</w:t>
      </w:r>
    </w:p>
    <w:p w14:paraId="32DADA98" w14:textId="0482E60D" w:rsidR="00762AD1" w:rsidRPr="00762AD1" w:rsidRDefault="00762AD1" w:rsidP="00740E3B">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t>…</w:t>
      </w:r>
    </w:p>
    <w:p w14:paraId="1100B6AA" w14:textId="601979D9"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$baru-&gt;status = "PENGAJUAN";</w:t>
      </w:r>
    </w:p>
    <w:p w14:paraId="636C4922" w14:textId="42322843"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$baru-&gt;save();</w:t>
      </w:r>
    </w:p>
    <w:p w14:paraId="1777560C" w14:textId="6C56A346"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return redirect('/mahasiswa/pengajuanPerusahaanMagang');</w:t>
      </w:r>
    </w:p>
    <w:p w14:paraId="582CCE18" w14:textId="581DFFC6" w:rsidR="00762AD1" w:rsidRPr="00762AD1"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 xml:space="preserve">  </w:t>
      </w:r>
      <w:r w:rsidR="00740E3B">
        <w:tab/>
      </w:r>
      <w:r w:rsidRPr="00762AD1">
        <w:t>}</w:t>
      </w:r>
    </w:p>
    <w:p w14:paraId="7BACB188" w14:textId="6662C608" w:rsidR="00762AD1" w:rsidRPr="00301C94" w:rsidRDefault="00762AD1" w:rsidP="00762AD1">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62AD1">
        <w:t>}</w:t>
      </w:r>
    </w:p>
    <w:p w14:paraId="2D81707F" w14:textId="5FDC14D2" w:rsidR="00B513B1" w:rsidRDefault="00B513B1" w:rsidP="00301C94"/>
    <w:p w14:paraId="1917A0D8" w14:textId="0DA9847E" w:rsidR="00737BFF" w:rsidRDefault="00DE1C54" w:rsidP="00762AD1">
      <w:r>
        <w:t>Pada segmen program 5.18, f</w:t>
      </w:r>
      <w:r w:rsidR="00762AD1">
        <w:t>ungsi pengajuanPerusahaanMagang() pada baris 1–4 merupakan method yang bertugas menampilkan halaman formulir pengajuan perusahaan magang bagi mahasiswa. Ketika fungsi ini dipanggil, sistem langsung mengembalikan view bernama pengajuanPerusahaanMagang tanpa melakukan pengolahan data tambahan, sehingga mahasiswa dapat melihat dan mengisi form untuk mengusulkan perusahaan tempat magang secara mandiri.</w:t>
      </w:r>
      <w:r w:rsidR="00296E6C">
        <w:t xml:space="preserve"> F</w:t>
      </w:r>
      <w:r w:rsidR="00762AD1">
        <w:t xml:space="preserve">ungsi savepengajuanPerusahaanMagang(Request $req) pada baris 5–72 </w:t>
      </w:r>
      <w:r w:rsidR="00762AD1">
        <w:lastRenderedPageBreak/>
        <w:t>digunakan untuk memproses dan menyimpan data pengajuan perusahaan yang diinput oleh mahasiswa melalui form tersebut. Pada bagian awal, yaitu baris 9-21, sistem melakukan validasi terhadap seluruh field penting seperti nama instansi, alamat, posisi magang, jobdesk, jumlah karyawan, informasi contact person, jam kerja, dan lama magang. Validasi ini juga dilengkapi pesan error khusus pada baris 22–33 agar mahasiswa mendapatkan notifikasi yang lebih jelas apabila ada data yang belum diisi. Jika seluruh data lolos validasi, baris 35-45 mengambil nilai masing-masing input dari request dan menyimpannya ke dalam variabel agar mudah diproses lebih lanjut. Pada baris 47-52 terdapat logika untuk menentukan status mentor perusahaan, di mana nilai “1” dianggap sebagai mentor ada sehingga disimpan sebagai integer 1, sedangkan nilai selain itu akan dianggap mentor tidak ada dan disimpan sebagai 2.</w:t>
      </w:r>
      <w:r w:rsidR="00296E6C">
        <w:t xml:space="preserve"> Pada</w:t>
      </w:r>
      <w:r w:rsidR="00762AD1">
        <w:t xml:space="preserve"> baris 54-68, sistem mulai membuat instance baru dari model lokasi_mbkm, yaitu tabel yang menyimpan daftar perusahaan pengajuan MBKM. Seluruh data yang telah diterima dari form kemudian dimasukkan ke atribut model tersebut, termasuk NRP mahasiswa yang sedang login melalui auth()-&gt;user()-&gt;nrp(), data instansi, posisi, jobdesk, jumlah karyawan, status mentor, informasi contact person, jam kerja, serta lama magang. Sistem juga menetapkan status awal pengajuan sebagai “PENGAJUAN” untuk menandakan bahwa data perusahaan masih menunggu proses verifikasi oleh pihak kampus. Setelah semua data lengkap, baris 68 menjalankan perintah save() untuk menyimpan record baru ke database. Terakhir, pada baris 70, sistem mengarahkan kembali mahasiswa ke halaman pengajuanPerusahaanMagang agar mereka dapat melihat atau membuat pengajuan lainnya</w:t>
      </w:r>
      <w:r w:rsidR="00296E6C">
        <w:t>.</w:t>
      </w:r>
    </w:p>
    <w:p w14:paraId="54D7D78E" w14:textId="2BE8E946" w:rsidR="00737BFF" w:rsidRDefault="00737BFF" w:rsidP="00301C94"/>
    <w:p w14:paraId="4D829191" w14:textId="406750FD" w:rsidR="00DE1C54" w:rsidRPr="009B6697" w:rsidRDefault="00DE1C54" w:rsidP="00DE1C54">
      <w:pPr>
        <w:pStyle w:val="ListParagraph"/>
        <w:numPr>
          <w:ilvl w:val="2"/>
          <w:numId w:val="5"/>
        </w:numPr>
        <w:contextualSpacing w:val="0"/>
        <w:rPr>
          <w:b/>
          <w:sz w:val="28"/>
          <w:szCs w:val="28"/>
        </w:rPr>
      </w:pPr>
      <w:r>
        <w:rPr>
          <w:b/>
          <w:sz w:val="28"/>
          <w:szCs w:val="28"/>
        </w:rPr>
        <w:t>Laporan dan Nilai Mahasiswa</w:t>
      </w:r>
    </w:p>
    <w:p w14:paraId="25173D9F" w14:textId="42573BED" w:rsidR="00DE1C54" w:rsidRDefault="00DE1C54" w:rsidP="00DE1C54">
      <w:pPr>
        <w:rPr>
          <w:lang w:val="en-ID"/>
        </w:rPr>
      </w:pPr>
      <w:r w:rsidRPr="00DE1C54">
        <w:rPr>
          <w:lang w:val="en-ID"/>
        </w:rPr>
        <w:t xml:space="preserve">Pada subbab ini diuraikan implementasi fitur Laporan dan Nilai Mahasiswa, yaitu bagian yang digunakan mahasiswa untuk mengunggah laporan MBKM dan melihat nilai dari kegiatan yang telah selesai. Fitur ini mencakup tampilan daftar pengajuan MBKM, halaman unggah laporan berdasarkan setiap pengajuan, penyimpanan file laporan, hingga halaman untuk melihat nilai hasil penilaian dosen pembimbing. Implementasi ini melibatkan proses pengolahan file, pemanggilan </w:t>
      </w:r>
      <w:r w:rsidRPr="00DE1C54">
        <w:rPr>
          <w:lang w:val="en-ID"/>
        </w:rPr>
        <w:lastRenderedPageBreak/>
        <w:t>query untuk mengambil informasi MBKM, serta pengiriman data ke tampilan. Penjelasan ini memberikan gambaran mengenai bagaimana sistem mendukung proses pelaporan dan penilaian mahasiswa</w:t>
      </w:r>
      <w:r w:rsidRPr="00301C94">
        <w:rPr>
          <w:lang w:val="en-ID"/>
        </w:rPr>
        <w:t>.</w:t>
      </w:r>
    </w:p>
    <w:p w14:paraId="07A3BD5B" w14:textId="77777777" w:rsidR="00DE1C54" w:rsidRDefault="00DE1C54" w:rsidP="00DE1C54">
      <w:pPr>
        <w:rPr>
          <w:lang w:val="en-ID"/>
        </w:rPr>
      </w:pPr>
    </w:p>
    <w:p w14:paraId="2FA3EF34" w14:textId="419010A0" w:rsidR="00DE1C54" w:rsidRPr="00276BBA" w:rsidRDefault="00DE1C54" w:rsidP="00DE1C54">
      <w:pPr>
        <w:pStyle w:val="STTSSegmenProgram"/>
      </w:pPr>
      <w:r w:rsidRPr="00276BBA">
        <w:t>Segmen Program 5.</w:t>
      </w:r>
      <w:r>
        <w:t>19</w:t>
      </w:r>
      <w:r w:rsidRPr="00276BBA">
        <w:t xml:space="preserve"> </w:t>
      </w:r>
      <w:r>
        <w:t>Upload Laporan</w:t>
      </w:r>
    </w:p>
    <w:p w14:paraId="38F998F6" w14:textId="5F47739A" w:rsidR="00DE1C54" w:rsidRPr="00DE1C54" w:rsidRDefault="00DE1C54" w:rsidP="00F66441">
      <w:pPr>
        <w:pStyle w:val="STTSAlgoritmaContent"/>
        <w:numPr>
          <w:ilvl w:val="0"/>
          <w:numId w:val="24"/>
        </w:numPr>
        <w:tabs>
          <w:tab w:val="left" w:pos="900"/>
          <w:tab w:val="left" w:pos="1260"/>
          <w:tab w:val="left" w:pos="1620"/>
          <w:tab w:val="left" w:pos="1980"/>
          <w:tab w:val="left" w:pos="2340"/>
          <w:tab w:val="left" w:pos="2700"/>
          <w:tab w:val="left" w:pos="3060"/>
        </w:tabs>
        <w:ind w:left="562" w:hanging="562"/>
        <w:jc w:val="left"/>
      </w:pPr>
      <w:r w:rsidRPr="00DE1C54">
        <w:t>public function uploadLaporan(){</w:t>
      </w:r>
    </w:p>
    <w:p w14:paraId="464238A4" w14:textId="40494964"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DE1C54">
        <w:t>$nrp = auth()-&gt;user()-&gt;nrp();</w:t>
      </w:r>
    </w:p>
    <w:p w14:paraId="7583CEC8" w14:textId="61FA67A8"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$files = mbkm::with('laporan')</w:t>
      </w:r>
    </w:p>
    <w:p w14:paraId="5CA0BB60" w14:textId="3B4B448E"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 xml:space="preserve">-&gt;join('lokasi_mbkm', 'mbkm.id_lokasi_mbkm', '=', </w:t>
      </w:r>
      <w:r>
        <w:tab/>
      </w:r>
      <w:r w:rsidRPr="00DE1C54">
        <w:t>'lokasi_mbkm.id')</w:t>
      </w:r>
    </w:p>
    <w:p w14:paraId="1D41414C" w14:textId="4CEC2BE6"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-&gt;where('mbkm.nrp', $nrp)</w:t>
      </w:r>
    </w:p>
    <w:p w14:paraId="6B72B7E7" w14:textId="156B9E15"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-&gt;where(function ($query) {</w:t>
      </w:r>
    </w:p>
    <w:p w14:paraId="2B061B12" w14:textId="522AC81A"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$query-&gt;where('mbkm.status', 'DISETUJUI KAJUR')</w:t>
      </w:r>
    </w:p>
    <w:p w14:paraId="244948A6" w14:textId="4ABC09BF"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-&gt;orWhere('mbkm.status', 'SUDAH UPLOAD LAPORAN');</w:t>
      </w:r>
    </w:p>
    <w:p w14:paraId="5D7F805E" w14:textId="77627DD8"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DE1C54">
        <w:t>})-&gt;select(</w:t>
      </w:r>
    </w:p>
    <w:p w14:paraId="7F6C79CD" w14:textId="78D05899"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tab/>
      </w:r>
      <w:r w:rsidRPr="00DE1C54">
        <w:t>'mbkm.*',</w:t>
      </w:r>
    </w:p>
    <w:p w14:paraId="7F899DA3" w14:textId="0A258DDE"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w:t>
      </w:r>
      <w:r>
        <w:tab/>
      </w:r>
      <w:r w:rsidRPr="00DE1C54">
        <w:t>'lokasi_mbkm.nama_perusahaan'</w:t>
      </w:r>
    </w:p>
    <w:p w14:paraId="645FFE0C" w14:textId="16E76C3E" w:rsidR="00DE1C54" w:rsidRPr="00DE1C54" w:rsidRDefault="00DE1C54"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 -&gt;get();</w:t>
      </w:r>
    </w:p>
    <w:p w14:paraId="51A20659" w14:textId="4F9AB474"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$param['files'] = $files;</w:t>
      </w:r>
    </w:p>
    <w:p w14:paraId="4FDA6510" w14:textId="7911D894" w:rsidR="00DE1C54" w:rsidRPr="00DE1C54"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 xml:space="preserve">  </w:t>
      </w:r>
      <w:r>
        <w:tab/>
      </w:r>
      <w:r w:rsidRPr="00DE1C54">
        <w:t>return view('uploadLaporan', $param);</w:t>
      </w:r>
    </w:p>
    <w:p w14:paraId="1EF2F513" w14:textId="1C69AE26" w:rsidR="00DE1C54" w:rsidRPr="00762AD1" w:rsidRDefault="00DE1C54" w:rsidP="00DE1C5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E1C54">
        <w:t>}</w:t>
      </w:r>
    </w:p>
    <w:p w14:paraId="2149E378" w14:textId="77777777" w:rsidR="00737BFF" w:rsidRDefault="00737BFF" w:rsidP="00301C94"/>
    <w:p w14:paraId="78865277" w14:textId="22D4291A" w:rsidR="00B513B1" w:rsidRDefault="00DE1C54" w:rsidP="00DE1C54">
      <w:r>
        <w:t>Pada segmen program 5.19, fungsi uploadLaporan() pada baris 1–2 merupakan method yang digunakan untuk menampilkan halaman upload laporan MBKM bagi mahasiswa. Pada baris 3, sistem mengambil NRP mahasiswa yang sedang login melalui auth()-&gt;user()-&gt;nrp(), karena data laporan yang ditampilkan harus sesuai dengan mahasiswa tersebut. Setelah itu, pada baris 5 hingga 16, sistem melakukan query untuk mengambil daftar pengajuan MBKM yang sudah disetujui dan siap diunggah laporannya. Query dimulai dengan memanggil model mbkm beserta relasi laporan melalui with('laporan'), lalu melakukan join dengan tabel lokasi_mbkm pada baris 6 untuk mendapatkan informasi tambahan seperti nama perusahaan tempat magang atau studi independen.</w:t>
      </w:r>
      <w:r w:rsidR="00845365">
        <w:t xml:space="preserve"> </w:t>
      </w:r>
      <w:r>
        <w:t xml:space="preserve">Pada baris 7, query difilter berdasarkan NRP mahasiswa, memastikan hanya data MBKM milik mahasiswa tersebut yang diproses. Syarat tambahan diberikan pada baris 8–11, di mana hanya pengajuan yang sudah berstatus "DISETUJUI KAJUR" atau "SUDAH UPLOAD LAPORAN" yang ditampilkan, karena hanya mahasiswa dalam status tersebut yang diizinkan mengunggah atau memperbarui laporan. Selanjutnya, pada baris 12–15, sistem memilih kolom yang ingin ditampilkan, yaitu seluruh atribut dari tabel mbkm dan nama perusahaan dari tabel lokasi_mbkm. Semua data hasil query </w:t>
      </w:r>
      <w:r>
        <w:lastRenderedPageBreak/>
        <w:t>kemudian diambil menggunakan get() pada baris 16.</w:t>
      </w:r>
      <w:r w:rsidR="00845365">
        <w:t xml:space="preserve"> </w:t>
      </w:r>
      <w:r>
        <w:t>Setelah data diperoleh, pada baris 17 sistem menyimpan hasilnya ke dalam array $param['files'] agar dapat dikirimkan ke view. Akhirnya, pada baris 18–19, fungsi mengembalikan halaman uploadLaporan sambil membawa data $files sehingga halaman tersebut dapat menampilkan daftar program MBKM yang siap diunggah laporannya oleh mahasiswa.</w:t>
      </w:r>
    </w:p>
    <w:p w14:paraId="753DC379" w14:textId="495EAC06" w:rsidR="00B513B1" w:rsidRDefault="00B513B1" w:rsidP="00301C94"/>
    <w:p w14:paraId="52B84DE9" w14:textId="26B5C26B" w:rsidR="00672CB0" w:rsidRPr="00276BBA" w:rsidRDefault="00672CB0" w:rsidP="00672CB0">
      <w:pPr>
        <w:pStyle w:val="STTSSegmenProgram"/>
      </w:pPr>
      <w:r w:rsidRPr="00276BBA">
        <w:t>Segmen Program 5.</w:t>
      </w:r>
      <w:r>
        <w:t>20</w:t>
      </w:r>
      <w:r w:rsidRPr="00276BBA">
        <w:t xml:space="preserve"> </w:t>
      </w:r>
      <w:r>
        <w:t>Upload Laporan Per MBKM</w:t>
      </w:r>
    </w:p>
    <w:p w14:paraId="072D583E" w14:textId="192EDB02" w:rsidR="00672CB0" w:rsidRPr="00672CB0" w:rsidRDefault="00672CB0" w:rsidP="00F66441">
      <w:pPr>
        <w:pStyle w:val="STTSAlgoritmaContent"/>
        <w:numPr>
          <w:ilvl w:val="0"/>
          <w:numId w:val="25"/>
        </w:numPr>
        <w:tabs>
          <w:tab w:val="left" w:pos="900"/>
          <w:tab w:val="left" w:pos="1260"/>
          <w:tab w:val="left" w:pos="1620"/>
          <w:tab w:val="left" w:pos="1980"/>
          <w:tab w:val="left" w:pos="2340"/>
          <w:tab w:val="left" w:pos="2700"/>
          <w:tab w:val="left" w:pos="3060"/>
        </w:tabs>
        <w:ind w:left="562" w:hanging="562"/>
        <w:jc w:val="left"/>
      </w:pPr>
      <w:r w:rsidRPr="00672CB0">
        <w:t>public function uploadLaporanPerMbkm($id){</w:t>
      </w:r>
    </w:p>
    <w:p w14:paraId="7AFF87C8" w14:textId="44D623F7"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672CB0">
        <w:t>$nrp = auth()-&gt;user()-&gt;nrp(); // Ambil NRP user yang login</w:t>
      </w:r>
    </w:p>
    <w:p w14:paraId="49AA05EA" w14:textId="05CA4D98"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 xml:space="preserve">$mbkm = mbkm::join('lokasi_mbkm', 'mbkm.id_lokasi_mbkm', </w:t>
      </w:r>
      <w:r>
        <w:tab/>
      </w:r>
      <w:r w:rsidRPr="00672CB0">
        <w:t>'=', 'lokasi_mbkm.id')</w:t>
      </w:r>
    </w:p>
    <w:p w14:paraId="1AB1BFF8" w14:textId="7499F179"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-&gt;where('mbkm.id', $id)</w:t>
      </w:r>
    </w:p>
    <w:p w14:paraId="301E5E64" w14:textId="5A76EDF3"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-&gt;where('mbkm.nrp', $nrp)</w:t>
      </w:r>
    </w:p>
    <w:p w14:paraId="1817FF3E" w14:textId="244A3EBD"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-&gt;select(</w:t>
      </w:r>
    </w:p>
    <w:p w14:paraId="1A313F28" w14:textId="6E481808" w:rsidR="00672CB0" w:rsidRPr="00672CB0" w:rsidRDefault="00672CB0"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'mbkm.*', 'lokasi_mbkm.nama_perusahaan',</w:t>
      </w:r>
    </w:p>
    <w:p w14:paraId="6E5098E7" w14:textId="489614FE"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'lokasi_mbkm.alamat_perusahaan',</w:t>
      </w:r>
    </w:p>
    <w:p w14:paraId="0DE787E9" w14:textId="74E48EF1" w:rsidR="00672CB0" w:rsidRPr="00672CB0" w:rsidRDefault="00672CB0"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'lokasi_mbkm.nm_cp_instansi','lokasi_mbkm.tp_cp_instansi',</w:t>
      </w:r>
    </w:p>
    <w:p w14:paraId="7A45EC35" w14:textId="4B439C64"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'lokasi_mbkm.posisi')-&gt;firstOrFail();</w:t>
      </w:r>
    </w:p>
    <w:p w14:paraId="412C58A1" w14:textId="6D12757A"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$laporan = laporan_mbkm::where('id_mbkm', $id)-&gt;first();</w:t>
      </w:r>
    </w:p>
    <w:p w14:paraId="5D50E8F6" w14:textId="0116707C"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return view('uploadLaporanPerMbkm', [</w:t>
      </w:r>
    </w:p>
    <w:p w14:paraId="0406025B" w14:textId="37565EC8"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tab/>
      </w:r>
      <w:r w:rsidRPr="00672CB0">
        <w:t>'mbkm' =&gt; $mbkm,</w:t>
      </w:r>
    </w:p>
    <w:p w14:paraId="7595207E" w14:textId="20EA91C6"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'laporan' =&gt; $laporan</w:t>
      </w:r>
    </w:p>
    <w:p w14:paraId="750C6DE4" w14:textId="51DC0271"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w:t>
      </w:r>
    </w:p>
    <w:p w14:paraId="7637D50E" w14:textId="77777777" w:rsid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w:t>
      </w:r>
    </w:p>
    <w:p w14:paraId="626E3169" w14:textId="578A7859"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public function uploadLaporanPerMbkm($id){</w:t>
      </w:r>
    </w:p>
    <w:p w14:paraId="654A24DF" w14:textId="67EEA04E"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672CB0">
        <w:t>$nrp = auth()-&gt;user()-&gt;nrp(); // Ambil NRP user yang login</w:t>
      </w:r>
    </w:p>
    <w:p w14:paraId="7B231ABD" w14:textId="69C14731"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 xml:space="preserve">$mbkm = mbkm::join('lokasi_mbkm', 'mbkm.id_lokasi_mbkm', </w:t>
      </w:r>
      <w:r>
        <w:tab/>
      </w:r>
      <w:r w:rsidRPr="00672CB0">
        <w:t>'=', 'lokasi_mbkm.id')</w:t>
      </w:r>
    </w:p>
    <w:p w14:paraId="0CC5CFF5" w14:textId="0438E85E"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-&gt;where('mbkm.id', $id)</w:t>
      </w:r>
    </w:p>
    <w:p w14:paraId="1BC790E5" w14:textId="6B300D42"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-&gt;where('mbkm.nrp', $nrp)</w:t>
      </w:r>
    </w:p>
    <w:p w14:paraId="3A67C4F0" w14:textId="1538A38D" w:rsidR="00672CB0" w:rsidRPr="00672CB0" w:rsidRDefault="00672CB0"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-&gt;select('mbkm.*', 'lokasi_mbkm.nama_perusahaan',</w:t>
      </w:r>
    </w:p>
    <w:p w14:paraId="39FB0720" w14:textId="7C609267"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672CB0">
        <w:t>'lokasi_mbkm.alamat_perusahaan',</w:t>
      </w:r>
    </w:p>
    <w:p w14:paraId="218E3F50" w14:textId="4A12013F"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'lokasi_mbkm.nm_cp_instansi','lokasi_mbkm.tp_cp_instansi',</w:t>
      </w:r>
    </w:p>
    <w:p w14:paraId="73A08A87" w14:textId="1FAE55DD"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'lokasi_mbkm.posisi') -&gt;firstOrFail();</w:t>
      </w:r>
    </w:p>
    <w:p w14:paraId="70EF6124" w14:textId="1FF20AB7"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$laporan = laporan_mbkm::where('id_mbkm', $id)-&gt;first();</w:t>
      </w:r>
    </w:p>
    <w:p w14:paraId="6CEDA899" w14:textId="0A3E4ED2"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return view('uploadLaporanPerMbkm', [</w:t>
      </w:r>
    </w:p>
    <w:p w14:paraId="1BE24191" w14:textId="296B0CA4" w:rsidR="00672CB0" w:rsidRPr="00672CB0" w:rsidRDefault="00672CB0"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 xml:space="preserve">  </w:t>
      </w:r>
      <w:r>
        <w:tab/>
      </w:r>
      <w:r w:rsidRPr="00672CB0">
        <w:t>'mbkm' =&gt; $mbkm, 'laporan' =&gt; $laporan</w:t>
      </w:r>
    </w:p>
    <w:p w14:paraId="51FA0ADA" w14:textId="10250A60"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672CB0">
        <w:t>]);</w:t>
      </w:r>
    </w:p>
    <w:p w14:paraId="007F295C" w14:textId="0186703E" w:rsidR="00672CB0" w:rsidRPr="00672CB0" w:rsidRDefault="00672CB0" w:rsidP="00672CB0">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672CB0">
        <w:t>}</w:t>
      </w:r>
    </w:p>
    <w:p w14:paraId="4FFA2CE2" w14:textId="34E336B8" w:rsidR="00672CB0" w:rsidRDefault="00672CB0" w:rsidP="00672CB0"/>
    <w:p w14:paraId="4F1B4796" w14:textId="16970E23" w:rsidR="00845365" w:rsidRDefault="00EF1F95" w:rsidP="00EF1F95">
      <w:r>
        <w:t xml:space="preserve">Pada segmen program 5.20, fungsi uploadLaporanPerMbkm() pada baris 1–2 merupakan method yang digunakan untuk menampilkan halaman upload laporan untuk satu pengajuan MBKM tertentu berdasarkan ID yang diberikan. Pada baris 4, sistem terlebih dahulu mengambil NRP mahasiswa yang sedang login menggunakan auth()-&gt;user()-&gt;nrp(), karena sangat penting memastikan bahwa </w:t>
      </w:r>
      <w:r>
        <w:lastRenderedPageBreak/>
        <w:t>mahasiswa hanya dapat mengakses dan mengunggah laporan untuk pengajuan miliknya sendiri. Selanjutnya, pada baris 6 hingga 17, sistem melakukan proses pengambilan data MBKM dengan melakukan join antara tabel mbkm dan lokasi_mbkm untuk mendapatkan detail tambahan seperti nama perusahaan, alamat, contact person, nomor telepon instansi, dan posisi magang atau studi. Pada baris 7–8, query difilter menggunakan ID MBKM yang dikirimkan ke fungsi dan NRP mahasiswa yang sedang login, sehingga jika ada mahasiswa mencoba mengakses laporan bukan miliknya, data tersebut tidak akan ditemukan. Bagian firstOrFail() pada baris 17 memastikan bahwa jika data tidak ditemukan, sistem akan otomatis memunculkan error 404, sehingga keamanan akses tetap terjaga. Masuk ke baris 19–20, sistem kemudian mencari data laporan MBKM pada tabel laporan_mbkm berdasarkan id_mbkm yang sama. Jika laporan sebelumnya sudah pernah diunggah, datanya akan diambil dan ditampilkan di halaman, namun jika belum ada, nilai yang dikembalikan akan bernilai null dan halaman akan menampilkan form kosong untuk pengunggahan laporan baru. Pada baris 21–24, fungsi mengembalikan view uploadLaporanPerMbkm sambil membawa dua data penting, yaitu $mbkm yang berisi detail pengajuan MBKM, dan $laporan yang berisi data laporan yang sudah pernah diunggah atau kosong jika belum ada laporan. Versi fungsi pada baris 25–48 memiliki isi yang sama persis dengan fungsi sebelumnya dan bekerja dengan cara yang identik. Fungsi ini digunakan untuk memastikan mahasiswa dapat melihat detail MBKM tertentu dan mengunggah laporan yang sesuai dengan pengajuan tersebut.</w:t>
      </w:r>
    </w:p>
    <w:p w14:paraId="3C060857" w14:textId="70100C2E" w:rsidR="00EF1F95" w:rsidRDefault="00EF1F95" w:rsidP="00EF1F95"/>
    <w:p w14:paraId="78F131F8" w14:textId="053921F0" w:rsidR="00D10F72" w:rsidRPr="00276BBA" w:rsidRDefault="00D10F72" w:rsidP="00D10F72">
      <w:pPr>
        <w:pStyle w:val="STTSSegmenProgram"/>
      </w:pPr>
      <w:r w:rsidRPr="00276BBA">
        <w:t>Segmen Program 5.</w:t>
      </w:r>
      <w:r>
        <w:t>21</w:t>
      </w:r>
      <w:r w:rsidRPr="00276BBA">
        <w:t xml:space="preserve"> </w:t>
      </w:r>
      <w:r>
        <w:t>Save Laporan</w:t>
      </w:r>
    </w:p>
    <w:p w14:paraId="12BC453C" w14:textId="1D61A7E5" w:rsidR="00D10F72" w:rsidRPr="00D10F72" w:rsidRDefault="00D10F72" w:rsidP="00F66441">
      <w:pPr>
        <w:pStyle w:val="STTSAlgoritmaContent"/>
        <w:numPr>
          <w:ilvl w:val="0"/>
          <w:numId w:val="26"/>
        </w:numPr>
        <w:tabs>
          <w:tab w:val="left" w:pos="900"/>
          <w:tab w:val="left" w:pos="1260"/>
          <w:tab w:val="left" w:pos="1620"/>
          <w:tab w:val="left" w:pos="1980"/>
          <w:tab w:val="left" w:pos="2340"/>
          <w:tab w:val="left" w:pos="2700"/>
          <w:tab w:val="left" w:pos="3060"/>
        </w:tabs>
        <w:ind w:left="562" w:hanging="562"/>
        <w:jc w:val="left"/>
      </w:pPr>
      <w:r w:rsidRPr="00D10F72">
        <w:t>public function savelaporan(Request $req, $id_mbkm){</w:t>
      </w:r>
    </w:p>
    <w:p w14:paraId="5BB8C618" w14:textId="51942195" w:rsidR="00D10F72" w:rsidRPr="00D10F72" w:rsidRDefault="00201C09"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D10F72" w:rsidRPr="00D10F72">
        <w:t>$req-&gt;validate([</w:t>
      </w:r>
    </w:p>
    <w:p w14:paraId="5A946281" w14:textId="03121D2E"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00201C09">
        <w:tab/>
      </w:r>
      <w:r w:rsidRPr="00D10F72">
        <w:t>'uploadLaporan' =&gt; 'required|file|mimes:pdf|max:2048',</w:t>
      </w:r>
    </w:p>
    <w:p w14:paraId="0993DC43" w14:textId="78793423"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w:t>
      </w:r>
    </w:p>
    <w:p w14:paraId="261FFBAB" w14:textId="6744A294"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if ($req-&gt;hasFile('uploadLaporan')) {</w:t>
      </w:r>
    </w:p>
    <w:p w14:paraId="34068C0A" w14:textId="71BC2C2F"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 xml:space="preserve">$path=$req-&gt;file('uploadLaporan')-&gt;store('uploadLaporan', </w:t>
      </w:r>
      <w:r w:rsidR="00201C09">
        <w:tab/>
      </w:r>
      <w:r w:rsidRPr="00D10F72">
        <w:t>'public');</w:t>
      </w:r>
    </w:p>
    <w:p w14:paraId="7A3728F5" w14:textId="5D700019"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$data = mbkm::where('nrp', auth()-&gt;user()-&gt;nrp())</w:t>
      </w:r>
    </w:p>
    <w:p w14:paraId="312B2A3A" w14:textId="1F50AC1F"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-&gt;where('id', $id_mbkm)</w:t>
      </w:r>
    </w:p>
    <w:p w14:paraId="72FD5CF8" w14:textId="39EA1128" w:rsidR="00D10F72" w:rsidRPr="00D10F72" w:rsidRDefault="00D10F72" w:rsidP="00201C09">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-&gt;where('status', 'DISETUJUI KAJUR')-&gt;firstOrFail();</w:t>
      </w:r>
    </w:p>
    <w:p w14:paraId="7CE490BF" w14:textId="784AE481"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if (!$data) {</w:t>
      </w:r>
    </w:p>
    <w:p w14:paraId="6791FCED" w14:textId="4B3F0BD6"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 xml:space="preserve">return redirect()-&gt;back()-&gt;withErrors('Data MBKM tidak </w:t>
      </w:r>
      <w:r w:rsidR="00201C09">
        <w:tab/>
      </w:r>
      <w:r w:rsidR="00201C09">
        <w:tab/>
      </w:r>
      <w:r w:rsidR="00201C09">
        <w:tab/>
      </w:r>
      <w:r w:rsidRPr="00D10F72">
        <w:t>ditemukan atau belum disetujui.');</w:t>
      </w:r>
    </w:p>
    <w:p w14:paraId="0983F98F" w14:textId="3A46EFC9" w:rsidR="00201C09" w:rsidRPr="00276BBA" w:rsidRDefault="00201C09" w:rsidP="00201C09">
      <w:pPr>
        <w:pStyle w:val="STTSSegmenProgram"/>
      </w:pPr>
      <w:r w:rsidRPr="00276BBA">
        <w:lastRenderedPageBreak/>
        <w:t>Segmen Program 5.</w:t>
      </w:r>
      <w:r>
        <w:t>21</w:t>
      </w:r>
      <w:r w:rsidRPr="00276BBA">
        <w:t xml:space="preserve"> </w:t>
      </w:r>
      <w:r>
        <w:t>(Lanjutan)</w:t>
      </w:r>
    </w:p>
    <w:p w14:paraId="66A0EE95" w14:textId="7ED83962"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w:t>
      </w:r>
    </w:p>
    <w:p w14:paraId="46EDA5D7" w14:textId="5C752B9F"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 xml:space="preserve">mbkm::where('id', $id_mbkm)-&gt;update(['status' =&gt; 'SUDAH </w:t>
      </w:r>
      <w:r w:rsidR="00201C09">
        <w:tab/>
      </w:r>
      <w:r w:rsidRPr="00D10F72">
        <w:t>UPLOAD LAPORAN']);</w:t>
      </w:r>
    </w:p>
    <w:p w14:paraId="26000F89" w14:textId="7A4F0735"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$baru = new laporan_mbkm();</w:t>
      </w:r>
    </w:p>
    <w:p w14:paraId="6B60B9DB" w14:textId="445F1555"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$baru-&gt;lokasi_file = $path;</w:t>
      </w:r>
    </w:p>
    <w:p w14:paraId="78C70483" w14:textId="39A1A299"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$baru-&gt;id_mbkm = $data-&gt;id;</w:t>
      </w:r>
    </w:p>
    <w:p w14:paraId="0604FC78" w14:textId="2AD1036D"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$baru-&gt;tanggal_upload = now();</w:t>
      </w:r>
    </w:p>
    <w:p w14:paraId="08564A35" w14:textId="2766E048"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$baru-&gt;save();</w:t>
      </w:r>
    </w:p>
    <w:p w14:paraId="7B22C5EB" w14:textId="641F25A1"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session()-&gt;flash('message',"Upload lap akhir berhasil");</w:t>
      </w:r>
    </w:p>
    <w:p w14:paraId="000FBBFD" w14:textId="7130D857" w:rsidR="00D10F72" w:rsidRPr="00D10F72" w:rsidRDefault="00D10F72"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 xml:space="preserve">  </w:t>
      </w:r>
      <w:r w:rsidR="00201C09">
        <w:tab/>
      </w:r>
      <w:r w:rsidRPr="00D10F72">
        <w:t>return redirect("/mahasiswa/uploadLaporan");</w:t>
      </w:r>
    </w:p>
    <w:p w14:paraId="76AB96DF" w14:textId="4BF60F91" w:rsidR="00D10F72" w:rsidRPr="00D10F72" w:rsidRDefault="00A252CF" w:rsidP="00D10F7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D10F72" w:rsidRPr="00D10F72">
        <w:t>}</w:t>
      </w:r>
    </w:p>
    <w:p w14:paraId="01FC4556" w14:textId="243D23C7" w:rsidR="00D10F72" w:rsidRPr="00672CB0" w:rsidRDefault="00D10F72" w:rsidP="00A252CF">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10F72">
        <w:t>return redirect()-&gt;back()-&gt;withErrors('File laporan belum diupload.');}</w:t>
      </w:r>
    </w:p>
    <w:p w14:paraId="32B02557" w14:textId="36E08F70" w:rsidR="00EF1F95" w:rsidRDefault="00EF1F95" w:rsidP="00EF1F95"/>
    <w:p w14:paraId="5FEB8929" w14:textId="767D01F2" w:rsidR="00EF1F95" w:rsidRDefault="008B477B" w:rsidP="008B477B">
      <w:r>
        <w:t xml:space="preserve">Pada segmen program 5.21 fungsi savelaporan() pada baris 1–2 merupakan method yang bertugas menyimpan file laporan akhir MBKM yang diunggah oleh mahasiswa. Pada baris 3 hingga 5, sistem terlebih dahulu melakukan validasi terhadap input yang diterima, di mana field uploadLaporan wajib diisi dan harus berupa file dengan format PDF serta ukuran maksimal 2MB. Validasi ini memastikan bahwa file yang diunggah sesuai dengan ketentuan yang telah ditetapkan. Selanjutnya, pada baris 7, sistem memeriksa apakah file benar-benar dikirim menggunakan hasFile(). Jika file ditemukan, maka pada baris 8 file tersebut disimpan ke storage publik Laravel di folder uploadLaporan, dan path penyimpanan hasil unggahan disimpan dalam variabel $path. Pada baris 9 hingga 12, sistem kemudian mencari data MBKM berdasarkan NRP mahasiswa yang sedang login, ID MBKM yang dikirim melalui parameter fungsi, serta memastikan bahwa status MBKM tersebut adalah DISETUJUI KAJUR. Penggunaan firstOrFail() memastikan bahwa jika data tidak ditemukan atau status belum sesuai, sistem akan memunculkan error 404. Meskipun demikian, baris 13–15 tetap memberikan pengecekan tambahan untuk menampilkan pesan error yang lebih ramah jika data tidak valid. Setelah data valid dan ditemukan, pada baris 16 status MBKM diperbarui menjadi SUDAH UPLOAD LAPORAN, menandakan bahwa mahasiswa telah berhasil mengunggah laporan akhirnya. Pada baris 17–21, sistem membuat instance baru dari model laporan_mbkm, lalu menyimpan informasi laporan yang diunggah, yaitu lokasi file, id_mbkm, dan tanggal unggah menggunakan now(). Data laporan ini kemudian disimpan ke dalam database </w:t>
      </w:r>
      <w:r>
        <w:lastRenderedPageBreak/>
        <w:t>melalui perintah $baru-&gt;save(). Setelah proses penyimpanan selesai, pada baris 23 sistem menampilkan pesan sukses menggunakan session flash message, kemudian pada baris 24 mahasiswa diarahkan kembali ke halaman daftar upload laporan. Jika pada baris 26–27 ternyata file tidak ditemukan dalam request, maka sistem mengembalikan user ke halaman sebelumnya disertai pesan error bahwa file laporan belum diunggah. Dengan demikian, fungsi ini memastikan seluruh proses unggah laporan berjalan aman, tervalidasi, dan hanya dapat dilakukan oleh mahasiswa yang pengajuan MBKM-nya telah disetujui oleh Kaprodi.</w:t>
      </w:r>
    </w:p>
    <w:p w14:paraId="621578F1" w14:textId="354126B5" w:rsidR="00EF1F95" w:rsidRDefault="00EF1F95" w:rsidP="00EF1F95"/>
    <w:p w14:paraId="7E80321F" w14:textId="026AD53D" w:rsidR="002A5B9A" w:rsidRPr="00276BBA" w:rsidRDefault="002A5B9A" w:rsidP="002A5B9A">
      <w:pPr>
        <w:pStyle w:val="STTSSegmenProgram"/>
      </w:pPr>
      <w:r w:rsidRPr="00276BBA">
        <w:t>Segmen Program 5.</w:t>
      </w:r>
      <w:r>
        <w:t>22</w:t>
      </w:r>
      <w:r w:rsidRPr="00276BBA">
        <w:t xml:space="preserve"> </w:t>
      </w:r>
      <w:r>
        <w:t>Program Nilai</w:t>
      </w:r>
    </w:p>
    <w:p w14:paraId="504ADE89" w14:textId="1F88DA6F" w:rsidR="002A5B9A" w:rsidRPr="002A5B9A" w:rsidRDefault="002A5B9A" w:rsidP="00F66441">
      <w:pPr>
        <w:pStyle w:val="STTSAlgoritmaContent"/>
        <w:numPr>
          <w:ilvl w:val="0"/>
          <w:numId w:val="27"/>
        </w:numPr>
        <w:tabs>
          <w:tab w:val="left" w:pos="900"/>
          <w:tab w:val="left" w:pos="1260"/>
          <w:tab w:val="left" w:pos="1620"/>
          <w:tab w:val="left" w:pos="1980"/>
          <w:tab w:val="left" w:pos="2340"/>
          <w:tab w:val="left" w:pos="2700"/>
          <w:tab w:val="left" w:pos="3060"/>
        </w:tabs>
        <w:ind w:left="562" w:hanging="562"/>
        <w:jc w:val="left"/>
      </w:pPr>
      <w:r>
        <w:t>f</w:t>
      </w:r>
      <w:r w:rsidRPr="002A5B9A">
        <w:t>unction nilai(){</w:t>
      </w:r>
    </w:p>
    <w:p w14:paraId="63480762" w14:textId="50381C18" w:rsidR="002A5B9A" w:rsidRPr="002A5B9A" w:rsidRDefault="00B26C1D"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A5B9A" w:rsidRPr="002A5B9A">
        <w:t>$nrp = auth()-&gt;user()-&gt;nrp();</w:t>
      </w:r>
    </w:p>
    <w:p w14:paraId="5D501DBB" w14:textId="5FCB720C"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 xml:space="preserve">$files = mbkm::join('laporan_mbkm', 'mbkm.id', '=', </w:t>
      </w:r>
      <w:r w:rsidR="00B26C1D">
        <w:tab/>
      </w:r>
      <w:r w:rsidRPr="002A5B9A">
        <w:t>'laporan_mbkm.id_mbkm')</w:t>
      </w:r>
    </w:p>
    <w:p w14:paraId="659174AF" w14:textId="655DFF1A"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 xml:space="preserve">-&gt;join('lokasi_mbkm', 'mbkm.id_lokasi_mbkm', '=', </w:t>
      </w:r>
      <w:r w:rsidR="00B26C1D">
        <w:tab/>
      </w:r>
      <w:r w:rsidRPr="002A5B9A">
        <w:t>'lokasi_mbkm.id')</w:t>
      </w:r>
    </w:p>
    <w:p w14:paraId="1836510B" w14:textId="53378334"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-&gt;where('mbkm.nrp', $nrp)</w:t>
      </w:r>
    </w:p>
    <w:p w14:paraId="76CFC2F2" w14:textId="53565C88"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-&gt;where('mbkm.status', 'SUDAH DINILAI')</w:t>
      </w:r>
    </w:p>
    <w:p w14:paraId="1B76C7B6" w14:textId="0586DB18"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-&gt;select(</w:t>
      </w:r>
    </w:p>
    <w:p w14:paraId="532EE608" w14:textId="5B84C33E" w:rsidR="002A5B9A" w:rsidRPr="002A5B9A" w:rsidRDefault="002A5B9A"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00B26C1D">
        <w:tab/>
      </w:r>
      <w:r w:rsidRPr="002A5B9A">
        <w:t>'mbkm.id as id_mbkm', 'mbkm.*','laporan_mbkm.*',</w:t>
      </w:r>
    </w:p>
    <w:p w14:paraId="493B96A0" w14:textId="5D9567C5"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w:t>
      </w:r>
      <w:r w:rsidR="00B26C1D">
        <w:tab/>
      </w:r>
      <w:r w:rsidRPr="002A5B9A">
        <w:t>'lokasi_mbkm.nama_perusahaan'</w:t>
      </w:r>
    </w:p>
    <w:p w14:paraId="55404FDA" w14:textId="04B6A925" w:rsidR="002A5B9A" w:rsidRPr="002A5B9A" w:rsidRDefault="002A5B9A"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)-&gt;get();</w:t>
      </w:r>
    </w:p>
    <w:p w14:paraId="18123857" w14:textId="4E1D43FD" w:rsidR="002A5B9A" w:rsidRPr="002A5B9A" w:rsidRDefault="00B26C1D"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2A5B9A" w:rsidRPr="002A5B9A">
        <w:t>$param['files'] = $files;</w:t>
      </w:r>
    </w:p>
    <w:p w14:paraId="0E081BFA" w14:textId="7B2528D6" w:rsidR="002A5B9A" w:rsidRPr="002A5B9A"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 xml:space="preserve">  </w:t>
      </w:r>
      <w:r w:rsidR="00B26C1D">
        <w:tab/>
      </w:r>
      <w:r w:rsidRPr="002A5B9A">
        <w:t>return view('nilai', $param);</w:t>
      </w:r>
    </w:p>
    <w:p w14:paraId="55C4AC52" w14:textId="43A4B5EB" w:rsidR="002A5B9A" w:rsidRPr="00D10F72" w:rsidRDefault="002A5B9A" w:rsidP="002A5B9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2A5B9A">
        <w:t>}</w:t>
      </w:r>
    </w:p>
    <w:p w14:paraId="1F76AB0C" w14:textId="77777777" w:rsidR="00EF1F95" w:rsidRDefault="00EF1F95" w:rsidP="00EF1F95"/>
    <w:p w14:paraId="350059E4" w14:textId="62EACAFB" w:rsidR="00845365" w:rsidRDefault="00B26C1D" w:rsidP="00301C94">
      <w:r>
        <w:t>Pada segmen program 5.22, f</w:t>
      </w:r>
      <w:r w:rsidRPr="00B26C1D">
        <w:t xml:space="preserve">ungsi nilai() pada baris 1–2 merupakan method yang digunakan untuk menampilkan halaman daftar nilai MBKM bagi mahasiswa yang sudah menyelesaikan proses penilaian. Pada baris 3, sistem terlebih dahulu mengambil NRP mahasiswa yang sedang login melalui auth()-&gt;user()-&gt;nrp(), sehingga semua data yang diambil nantinya benar-benar milik mahasiswa tersebut. Selanjutnya, pada baris 4–5 dilakukan proses penggabungan data melalui operasi join antara tabel mbkm, laporan_mbkm, dan lokasi_mbkm. Join pertama menghubungkan mbkm.id dengan laporan_mbkm.id_mbkm untuk mendapatkan informasi laporan akhir mahasiswa, sementara join kedua menghubungkan mbkm.id_lokasi_mbkm dengan lokasi_mbkm.id guna memperoleh nama perusahaan tempat mahasiswa menjalankan program MBKM. Pada baris 6–7, query difilter berdasarkan NRP mahasiswa dan status MBKM yang bernilai </w:t>
      </w:r>
      <w:r w:rsidRPr="00B26C1D">
        <w:lastRenderedPageBreak/>
        <w:t>“SUDAH DINILAI”, sehingga hanya data yang telah selesai dinilai pembimbing atau dosen yang akan ditampilkan. Kemudian pada baris 8–13 dilakukan proses pemilihan kolom, di mana sistem mengambil seluruh kolom dari tabel mbkm dan laporan_mbkm, namun memberikan alias khusus id_mbkm untuk mbkm.id serta menambahkan kolom nama_perusahaan dari tabel lokasi_mbkm agar informasi yang ditampilkan lebih lengkap. Baris 14 mengeksekusi query dan menyimpannya dalam variabel $files. Setelah data berhasil dikumpulkan, pada baris 16 variabel tersebut dimasukkan ke dalam array $param dengan key 'files'. Akhirnya, pada baris 17–18 fungsi mengembalikan view bernama ‘nilai’, sambil membawa data $param yang berisi seluruh informasi file laporan yang sudah dinilai untuk ditampilkan kepada mahasiswa.</w:t>
      </w:r>
    </w:p>
    <w:p w14:paraId="192EF592" w14:textId="6786C8F5" w:rsidR="008B477B" w:rsidRDefault="008B477B" w:rsidP="00301C94"/>
    <w:p w14:paraId="0156AF95" w14:textId="440A9285" w:rsidR="00B26C1D" w:rsidRPr="00276BBA" w:rsidRDefault="00B26C1D" w:rsidP="00B26C1D">
      <w:pPr>
        <w:pStyle w:val="STTSSegmenProgram"/>
      </w:pPr>
      <w:r w:rsidRPr="00276BBA">
        <w:t>Segmen Program 5.</w:t>
      </w:r>
      <w:r>
        <w:t>23</w:t>
      </w:r>
      <w:r w:rsidRPr="00276BBA">
        <w:t xml:space="preserve"> </w:t>
      </w:r>
      <w:r>
        <w:t>Nilai PerMBKM</w:t>
      </w:r>
    </w:p>
    <w:p w14:paraId="541C32B3" w14:textId="19637CEE" w:rsidR="00B26C1D" w:rsidRPr="00B26C1D" w:rsidRDefault="00B26C1D" w:rsidP="00F66441">
      <w:pPr>
        <w:pStyle w:val="STTSAlgoritmaContent"/>
        <w:numPr>
          <w:ilvl w:val="0"/>
          <w:numId w:val="28"/>
        </w:numPr>
        <w:tabs>
          <w:tab w:val="left" w:pos="900"/>
          <w:tab w:val="left" w:pos="1260"/>
          <w:tab w:val="left" w:pos="1620"/>
          <w:tab w:val="left" w:pos="1980"/>
          <w:tab w:val="left" w:pos="2340"/>
          <w:tab w:val="left" w:pos="2700"/>
          <w:tab w:val="left" w:pos="3060"/>
        </w:tabs>
        <w:ind w:left="562" w:hanging="562"/>
        <w:jc w:val="left"/>
      </w:pPr>
      <w:r w:rsidRPr="00B26C1D">
        <w:t>public function nilaiPerMbkm($id){</w:t>
      </w:r>
    </w:p>
    <w:p w14:paraId="58D1CCAD" w14:textId="6CE8CA8B"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B26C1D">
        <w:t>$matkuls = DB::table('detail_mbkm')</w:t>
      </w:r>
    </w:p>
    <w:p w14:paraId="03A5E5EA" w14:textId="6685E4FA"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-&gt;join('mbkm', 'detail_mbkm.id_mbkm', '=', 'mbkm.id')</w:t>
      </w:r>
    </w:p>
    <w:p w14:paraId="0E71E60D" w14:textId="0D1F12BB"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 xml:space="preserve">-&gt;join('db_stts.aka_matkul', 'detail_mbkm.matkul_id', '=', </w:t>
      </w:r>
      <w:r>
        <w:tab/>
      </w:r>
      <w:r w:rsidRPr="00B26C1D">
        <w:t>'db_stts.aka_matkul.matkul_id')</w:t>
      </w:r>
    </w:p>
    <w:p w14:paraId="4293425C" w14:textId="3869EA07"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-&gt;where('detail_mbkm.id_mbkm', $id)</w:t>
      </w:r>
    </w:p>
    <w:p w14:paraId="2665A1C2" w14:textId="3E1D7918"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-&gt;select(</w:t>
      </w:r>
    </w:p>
    <w:p w14:paraId="7D354EEA" w14:textId="2387B382" w:rsidR="00B26C1D" w:rsidRPr="00B26C1D" w:rsidRDefault="00B26C1D"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w:t>
      </w:r>
      <w:r>
        <w:tab/>
      </w:r>
      <w:r w:rsidRPr="00B26C1D">
        <w:t>'detail_mbkm.*',</w:t>
      </w:r>
      <w:r>
        <w:t xml:space="preserve"> </w:t>
      </w:r>
      <w:r w:rsidRPr="00B26C1D">
        <w:t>'db_stts.aka_matkul.matkul_nama',</w:t>
      </w:r>
    </w:p>
    <w:p w14:paraId="01217214" w14:textId="387C2B34"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w:t>
      </w:r>
      <w:r>
        <w:tab/>
      </w:r>
      <w:r w:rsidRPr="00B26C1D">
        <w:t>'mbkm.jenis',</w:t>
      </w:r>
    </w:p>
    <w:p w14:paraId="7B222189" w14:textId="0432813B"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B26C1D">
        <w:t>)</w:t>
      </w:r>
    </w:p>
    <w:p w14:paraId="676D6E6B" w14:textId="42D48D62"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-&gt;get();</w:t>
      </w:r>
    </w:p>
    <w:p w14:paraId="6C31E898" w14:textId="274950DE"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$param['matkuls'] = $matkuls;</w:t>
      </w:r>
    </w:p>
    <w:p w14:paraId="51B4F45F" w14:textId="7358117A" w:rsidR="00B26C1D" w:rsidRPr="00B26C1D"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 xml:space="preserve">  </w:t>
      </w:r>
      <w:r>
        <w:tab/>
      </w:r>
      <w:r w:rsidRPr="00B26C1D">
        <w:t>return view('nilaiPerMbkm', $param);</w:t>
      </w:r>
    </w:p>
    <w:p w14:paraId="30C9D1A1" w14:textId="17A8958C" w:rsidR="008B477B" w:rsidRDefault="00B26C1D" w:rsidP="00B26C1D">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26C1D">
        <w:t>}</w:t>
      </w:r>
    </w:p>
    <w:p w14:paraId="747C2E8E" w14:textId="77777777" w:rsidR="000919E9" w:rsidRDefault="000919E9" w:rsidP="003F3623"/>
    <w:p w14:paraId="3A33DB86" w14:textId="234FC956" w:rsidR="00334AD7" w:rsidRDefault="00FF07A4" w:rsidP="003F3623">
      <w:r>
        <w:t>Pada segmen program 5.23, f</w:t>
      </w:r>
      <w:r w:rsidRPr="00FF07A4">
        <w:t>ungsi nilaiPerMbkm($id) pada baris 1–2 merupakan method yang digunakan untuk menampilkan detail nilai per mata kuliah yang dikonversi dari suatu kegiatan MBKM tertentu berdasarkan ID MBKM yang diberikan. Pada baris 3, proses pengambilan data dimulai dengan mengakses tabel detail_mbkm yang berisi daftar mata kuliah yang dikonversi dari program MBKM. Kemudian pada baris 4 dilakukan join antara detail_mbkm dan mbkm melalui relasi detail_mbkm.id_mbkm = mbkm.id, sehingga informasi umum terkait MBKM dapat ikut ditampilkan. Selanjutnya pada baris 5 dilakukan join kedua dengan tabel db_stts.aka_matkul, menghubungkan detail_mbkm.matkul_id dengan aka_matkul.</w:t>
      </w:r>
      <w:r>
        <w:t xml:space="preserve"> </w:t>
      </w:r>
      <w:r w:rsidRPr="00FF07A4">
        <w:t xml:space="preserve">matkul_id untuk mendapatkan informasi mata kuliah seperti nama matkul yang </w:t>
      </w:r>
      <w:r w:rsidRPr="00FF07A4">
        <w:lastRenderedPageBreak/>
        <w:t>dikonversi. Baris 6 memberikan filter khusus untuk memastikan hanya mata kuliah yang berasal dari MBKM dengan ID tertentu yang ditampilkan, yaitu yang sesuai dengan parameter $id yang diterima fungsi. Pada baris 7–11 dilakukan pemilihan kolom, di mana sistem mengambil seluruh data dari detail_mbkm, menambahkan nama mata kuliah dari aka_matkul, serta mengambil kolom jenis dari tabel mbkm untuk memberi informasi jenis program MBKM yang diikuti. Baris 12 mengeksekusi query tersebut dan menyimpannya ke dalam variabel $matkuls. Setelah data diperoleh, baris 13 menempatkan hasil query ke dalam array $param dengan key ‘matkuls’. Terakhir, baris 14–15 mengembalikan view bernama nilaiPerMbkm, sambil membawa data mata kuliah yang telah dikonversi untuk ditampilkan kepada pengguna secara lengkap</w:t>
      </w:r>
      <w:r>
        <w:t>.</w:t>
      </w:r>
    </w:p>
    <w:p w14:paraId="206C1473" w14:textId="32C6D5B5" w:rsidR="00334AD7" w:rsidRDefault="00334AD7" w:rsidP="003F3623"/>
    <w:p w14:paraId="177AC5FA" w14:textId="5E96975E" w:rsidR="00F0169F" w:rsidRPr="009B6697" w:rsidRDefault="00F0169F" w:rsidP="00F0169F">
      <w:pPr>
        <w:pStyle w:val="ListParagraph"/>
        <w:numPr>
          <w:ilvl w:val="2"/>
          <w:numId w:val="5"/>
        </w:numPr>
        <w:contextualSpacing w:val="0"/>
        <w:rPr>
          <w:b/>
          <w:sz w:val="28"/>
          <w:szCs w:val="28"/>
        </w:rPr>
      </w:pPr>
      <w:r>
        <w:rPr>
          <w:b/>
          <w:sz w:val="28"/>
          <w:szCs w:val="28"/>
        </w:rPr>
        <w:t>Tukar Mata Kuliah</w:t>
      </w:r>
    </w:p>
    <w:p w14:paraId="5C09C962" w14:textId="4DBE507E" w:rsidR="00F0169F" w:rsidRDefault="00F0169F" w:rsidP="00F0169F">
      <w:pPr>
        <w:rPr>
          <w:lang w:val="en-ID"/>
        </w:rPr>
      </w:pPr>
      <w:r w:rsidRPr="00F0169F">
        <w:rPr>
          <w:lang w:val="en-ID"/>
        </w:rPr>
        <w:t>Pada subbab ini dijelaskan implementasi fitur Tukar Mata Kuliah Fitur ini memungkinkan mahasiswa MBKM untuk mengajukan penukaran atau konversi mata kuliah ke program studi lain sesuai dengan ketentuan kurikulum ISTTS. Proses ini disediakan agar mahasiswa yang mengikuti program MBKM dapat tetap memenuhi SKS mereka walaupun mengambil kegiatan di luar program studi asal</w:t>
      </w:r>
      <w:r w:rsidRPr="00301C94">
        <w:rPr>
          <w:lang w:val="en-ID"/>
        </w:rPr>
        <w:t>.</w:t>
      </w:r>
    </w:p>
    <w:p w14:paraId="7E7F8BF7" w14:textId="77777777" w:rsidR="00F0169F" w:rsidRDefault="00F0169F" w:rsidP="00F0169F">
      <w:pPr>
        <w:rPr>
          <w:lang w:val="en-ID"/>
        </w:rPr>
      </w:pPr>
    </w:p>
    <w:p w14:paraId="7E297AFD" w14:textId="7B9C306D" w:rsidR="00F0169F" w:rsidRPr="00276BBA" w:rsidRDefault="00F0169F" w:rsidP="00F0169F">
      <w:pPr>
        <w:pStyle w:val="STTSSegmenProgram"/>
      </w:pPr>
      <w:r w:rsidRPr="00276BBA">
        <w:t>Segmen Program 5.</w:t>
      </w:r>
      <w:r>
        <w:t>24</w:t>
      </w:r>
      <w:r w:rsidRPr="00276BBA">
        <w:t xml:space="preserve"> </w:t>
      </w:r>
      <w:r>
        <w:t>Tukar Matkul</w:t>
      </w:r>
    </w:p>
    <w:p w14:paraId="4E9F9B03" w14:textId="20626EAC" w:rsidR="00F0169F" w:rsidRPr="003F2135" w:rsidRDefault="00F0169F" w:rsidP="00F66441">
      <w:pPr>
        <w:pStyle w:val="STTSAlgoritmaContent"/>
        <w:numPr>
          <w:ilvl w:val="0"/>
          <w:numId w:val="29"/>
        </w:numPr>
        <w:tabs>
          <w:tab w:val="left" w:pos="900"/>
          <w:tab w:val="left" w:pos="1260"/>
          <w:tab w:val="left" w:pos="1620"/>
          <w:tab w:val="left" w:pos="1980"/>
          <w:tab w:val="left" w:pos="2340"/>
          <w:tab w:val="left" w:pos="2700"/>
          <w:tab w:val="left" w:pos="3060"/>
        </w:tabs>
        <w:ind w:left="562" w:hanging="562"/>
        <w:jc w:val="left"/>
      </w:pPr>
      <w:r w:rsidRPr="003F2135">
        <w:t>public function formTukarMatkul(){</w:t>
      </w:r>
    </w:p>
    <w:p w14:paraId="5C0AA6F1" w14:textId="1297AB64" w:rsidR="00F0169F" w:rsidRPr="003F2135"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F0169F" w:rsidRPr="003F2135">
        <w:t>$nrp = auth()-&gt;user()-&gt;nrp();</w:t>
      </w:r>
    </w:p>
    <w:p w14:paraId="1FB35820" w14:textId="5D56F0EF"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w:t>
      </w:r>
      <w:r w:rsidR="003F2135">
        <w:tab/>
      </w:r>
      <w:r w:rsidRPr="003F2135">
        <w:t>$matkulKap = DB::table('tukarmatkul as tm')</w:t>
      </w:r>
    </w:p>
    <w:p w14:paraId="3E487EAB" w14:textId="468808CE"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 xml:space="preserve">-&gt;join('db_stts.aka_matkul as am', 'tm.matkul_id', '=', </w:t>
      </w:r>
      <w:r w:rsidR="003F2135">
        <w:tab/>
      </w:r>
      <w:r w:rsidRPr="003F2135">
        <w:t>'am.matkul_id')</w:t>
      </w:r>
    </w:p>
    <w:p w14:paraId="7E30450D" w14:textId="7F4C2802"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w:t>
      </w:r>
      <w:r w:rsidR="003F2135">
        <w:tab/>
      </w:r>
      <w:r w:rsidRPr="003F2135">
        <w:t>-&gt;select('tm.id', 'am.matkul_nama', 'am.matkul_id')</w:t>
      </w:r>
    </w:p>
    <w:p w14:paraId="1CD6093F" w14:textId="461B45FC" w:rsidR="00F0169F" w:rsidRPr="003F2135"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F0169F" w:rsidRPr="003F2135">
        <w:t>-&gt;get();</w:t>
      </w:r>
    </w:p>
    <w:p w14:paraId="5A2D83BC" w14:textId="5A2E6FCF"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$matkulMhs = DB::connection('dbstts')</w:t>
      </w:r>
    </w:p>
    <w:p w14:paraId="4FF639CA" w14:textId="0D2A67C4"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w:t>
      </w:r>
      <w:r w:rsidR="003F2135">
        <w:tab/>
      </w:r>
      <w:r w:rsidRPr="003F2135">
        <w:t xml:space="preserve">-&gt;table(DB::raw('(SELECT an.kelas_id, am.matkul_id, </w:t>
      </w:r>
    </w:p>
    <w:p w14:paraId="75B718B2" w14:textId="49BAF322" w:rsidR="00F0169F" w:rsidRPr="003F2135" w:rsidRDefault="00F0169F"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am.matkul_nama, amk.mk_sks, an.nilai_grade</w:t>
      </w:r>
    </w:p>
    <w:p w14:paraId="0C3B4A0C" w14:textId="4EE9CC43" w:rsidR="00F0169F" w:rsidRPr="003F2135"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00F0169F" w:rsidRPr="003F2135">
        <w:t>FROM aka_nilaikul an</w:t>
      </w:r>
    </w:p>
    <w:p w14:paraId="599458B1" w14:textId="4983D21B"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INNER JOIN aka_kelas ak ON ak.kelas_id = an.kelas_id</w:t>
      </w:r>
    </w:p>
    <w:p w14:paraId="2B1B7032" w14:textId="6B3BDE71"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INNER JOIN aka_matkul_kurikulum amk ON amk.mk_kode = </w:t>
      </w:r>
      <w:r w:rsidR="003F2135">
        <w:tab/>
      </w:r>
      <w:r w:rsidRPr="003F2135">
        <w:t>ak.mk_kode</w:t>
      </w:r>
    </w:p>
    <w:p w14:paraId="56ABE53C" w14:textId="02EC6F23"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INNER JOIN aka_matkul am ON am.matkul_id = amk.matkul_id</w:t>
      </w:r>
    </w:p>
    <w:p w14:paraId="1B861C0B" w14:textId="408A9455"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WHERE an.mhs_nrp = "' . $nrp . '"</w:t>
      </w:r>
    </w:p>
    <w:p w14:paraId="02EEA565" w14:textId="230ACE1B" w:rsidR="00F0169F" w:rsidRPr="003F2135"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00F0169F" w:rsidRPr="003F2135">
        <w:t>) as sub'))</w:t>
      </w:r>
    </w:p>
    <w:p w14:paraId="184BCD8A" w14:textId="024F202E"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 xml:space="preserve">-&gt;select('kelas_id', 'matkul_id', 'matkul_nama', 'mk_sks', </w:t>
      </w:r>
      <w:r w:rsidR="003F2135">
        <w:tab/>
      </w:r>
      <w:r w:rsidRPr="003F2135">
        <w:t>DB::raw('MAX(nilai_grade) as nilai_grade'))</w:t>
      </w:r>
    </w:p>
    <w:p w14:paraId="2F18E34E" w14:textId="039B4AB4"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xml:space="preserve">  </w:t>
      </w:r>
      <w:r w:rsidR="003F2135">
        <w:tab/>
      </w:r>
      <w:r w:rsidRPr="003F2135">
        <w:t>-&gt;groupBy('kelas_i</w:t>
      </w:r>
      <w:r w:rsidR="003F2135">
        <w:t>d', 'matkul_id', 'matkul_nama',</w:t>
      </w:r>
      <w:r w:rsidRPr="003F2135">
        <w:t>'mk_sks')</w:t>
      </w:r>
    </w:p>
    <w:p w14:paraId="7964C249" w14:textId="658FD97C" w:rsidR="003F2135" w:rsidRDefault="003F2135" w:rsidP="003F2135">
      <w:pPr>
        <w:pStyle w:val="STTSSegmenProgram"/>
      </w:pPr>
      <w:r w:rsidRPr="00276BBA">
        <w:lastRenderedPageBreak/>
        <w:t>Segmen Program 5.</w:t>
      </w:r>
      <w:r>
        <w:t>24</w:t>
      </w:r>
      <w:r w:rsidRPr="00276BBA">
        <w:t xml:space="preserve"> </w:t>
      </w:r>
      <w:r>
        <w:t>(Lanjutan)</w:t>
      </w:r>
    </w:p>
    <w:p w14:paraId="4B7BD0F9" w14:textId="533D8003" w:rsidR="00F0169F" w:rsidRPr="003F2135"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F0169F" w:rsidRPr="003F2135">
        <w:t>-&gt;orderBy('matkul_nama')-&gt;get();</w:t>
      </w:r>
    </w:p>
    <w:p w14:paraId="680CB499" w14:textId="5E418F1B" w:rsidR="00F0169F" w:rsidRPr="003F2135" w:rsidRDefault="00F0169F"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3F2135">
        <w:t> </w:t>
      </w:r>
      <w:r w:rsidR="003F2135">
        <w:tab/>
      </w:r>
      <w:r w:rsidRPr="003F2135">
        <w:t xml:space="preserve">return view('tukarMatkul', compact('matkulKap', </w:t>
      </w:r>
      <w:r w:rsidR="003F2135">
        <w:tab/>
      </w:r>
      <w:r w:rsidRPr="003F2135">
        <w:t>'matkulMhs'));</w:t>
      </w:r>
    </w:p>
    <w:p w14:paraId="11015CC5" w14:textId="056D8CC7" w:rsidR="00F0169F" w:rsidRDefault="003F2135" w:rsidP="003F213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rsidR="00F0169F" w:rsidRPr="003F2135">
        <w:t>}</w:t>
      </w:r>
    </w:p>
    <w:p w14:paraId="72BDC0F3" w14:textId="3780124F" w:rsidR="00334AD7" w:rsidRDefault="00334AD7" w:rsidP="003F3623"/>
    <w:p w14:paraId="474B1FCA" w14:textId="0DFD04CF" w:rsidR="00F0169F" w:rsidRDefault="001D4C86" w:rsidP="00F0169F">
      <w:r>
        <w:t>Pada segmen program 5.24, f</w:t>
      </w:r>
      <w:r w:rsidR="00F0169F">
        <w:t xml:space="preserve">ungsi formTukarMatkul() pada baris 1–2 merupakan method yang digunakan untuk menampilkan halaman pengajuan tukar mata kuliah bagi mahasiswa. Pada baris 3, sistem mengambil NRP mahasiswa yang sedang login melalui auth()-&gt;user()-&gt;nrp(), yang nantinya digunakan sebagai dasar filter untuk mengambil riwayat mata kuliah mahasiswa tersebut. Pada baris 4, proses pengambilan data mata kuliah yang disediakan oleh kaprodi dimulai dari tabel tukarmatkul yang diberi alias tm. Kemudian pada baris 5 dilakukan join dengan tabel db_stts.aka_matkul yang diberi alias am untuk mendapatkan informasi tambahan berupa nama mata kuliah yang tersedia untuk ditukar. Baris 6 memilih kolom yang ingin ditampilkan, yaitu id tukar matkul, nama mata kuliah, dan matkul_id, lalu baris 7 mengeksekusi query tersebut dan menyimpannya ke dalam variabel $matkulKap, yang berisi daftar mata kuliah yang ditawarkan kaprodi untuk proses tukar. Pada baris 8 sistem berpindah koneksi ke database dbstts, karena data riwayat mata kuliah mahasiswa tersimpan di database akademik tersebut. Proses query dimulai pada baris 9–20 menggunakan subquery kompleks yang diubah menjadi tabel sementara bernama sub. Subquery ini mengambil daftar kelas, matkul_id, nama mata kuliah, jumlah SKS, dan nilai_grade mahasiswa dari berbagai tabel akademik, seperti aka_nilaikul, aka_kelas, aka_matkul_kurikulum, dan aka_matkul, dengan filter khusus pada baris 19 yang memastikan hanya data nilai milik mahasiswa dengan NRP yang sedang login yang diambil. Setelah subquery tersebut dibentuk sebagai tabel virtual, baris 21 menentukan kolom yang akan diseleksi dari tabel sub, termasuk agregasi MAX(nilai_grade) untuk memastikan nilai tertinggi yang pernah diperoleh mahasiswa pada mata kuliah tersebut yang dipilih. Pada baris 22 dilakukan grouping berdasarkan kelas dan informasi mata kuliah untuk menghindari data duplikat, kemudian baris 23 mengurutkan daftar mata kuliah berdasarkan nama mata kuliah agar hasil lebih mudah dibaca. Baris 24 mengeksekusi query dan menyimpannya dalam variabel </w:t>
      </w:r>
      <w:r w:rsidR="00F0169F">
        <w:lastRenderedPageBreak/>
        <w:t>$matkulMhs, yang berisi daftar mata kuliah yang sudah pernah diambil mahasiswa lengkap dengan nilai tertingginya. Terakhir, baris 25–26 mengembalikan view tukarMatkul sambil membawa data matkulKap dan matkulMhs, sehingga halaman tersebut dapat menampilkan daftar mata kuliah dari kaprodi dan daftar mata kuliah mahasiswa yang dapat dipilih dalam proses tukar.</w:t>
      </w:r>
    </w:p>
    <w:p w14:paraId="6D571602" w14:textId="482F448D" w:rsidR="00334AD7" w:rsidRDefault="00334AD7" w:rsidP="003F3623"/>
    <w:p w14:paraId="556AE6F7" w14:textId="394F4CBB" w:rsidR="00ED2EEE" w:rsidRPr="00276BBA" w:rsidRDefault="00ED2EEE" w:rsidP="00ED2EEE">
      <w:pPr>
        <w:pStyle w:val="STTSSegmenProgram"/>
      </w:pPr>
      <w:r w:rsidRPr="00276BBA">
        <w:t>Segmen Program 5.</w:t>
      </w:r>
      <w:r>
        <w:t>25</w:t>
      </w:r>
      <w:r w:rsidRPr="00276BBA">
        <w:t xml:space="preserve"> </w:t>
      </w:r>
      <w:r>
        <w:t>Save Form Tukar Matkul</w:t>
      </w:r>
    </w:p>
    <w:p w14:paraId="47925FBA" w14:textId="0C58289D" w:rsidR="00ED2EEE" w:rsidRPr="00ED2EEE" w:rsidRDefault="00ED2EEE" w:rsidP="00F66441">
      <w:pPr>
        <w:pStyle w:val="STTSAlgoritmaContent"/>
        <w:numPr>
          <w:ilvl w:val="0"/>
          <w:numId w:val="30"/>
        </w:numPr>
        <w:tabs>
          <w:tab w:val="left" w:pos="900"/>
          <w:tab w:val="left" w:pos="1260"/>
          <w:tab w:val="left" w:pos="1620"/>
          <w:tab w:val="left" w:pos="1980"/>
          <w:tab w:val="left" w:pos="2340"/>
          <w:tab w:val="left" w:pos="2700"/>
          <w:tab w:val="left" w:pos="3060"/>
        </w:tabs>
        <w:ind w:left="562" w:hanging="562"/>
        <w:jc w:val="left"/>
      </w:pPr>
      <w:r w:rsidRPr="00ED2EEE">
        <w:t>public function saveformTukarMatkul(Request $req){</w:t>
      </w:r>
    </w:p>
    <w:p w14:paraId="556F3DE8" w14:textId="2ABF9706"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D2EEE">
        <w:t>$req-&gt;validate([</w:t>
      </w:r>
    </w:p>
    <w:p w14:paraId="27A6D73B" w14:textId="346E4D18"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tab/>
      </w:r>
      <w:r w:rsidRPr="00ED2EEE">
        <w:t>'matkul_asal'   =&gt; ['required'],</w:t>
      </w:r>
    </w:p>
    <w:p w14:paraId="469BC621" w14:textId="158BF92D"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w:t>
      </w:r>
      <w:r>
        <w:tab/>
      </w:r>
      <w:r w:rsidRPr="00ED2EEE">
        <w:t>'matkul_tujuan' =&gt; ['required'],</w:t>
      </w:r>
    </w:p>
    <w:p w14:paraId="610CB5B4" w14:textId="6E03957F"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D2EEE">
        <w:t>], [</w:t>
      </w:r>
    </w:p>
    <w:p w14:paraId="3FA3B2CD" w14:textId="694E8E66"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'matkul_asal.required'=&gt;</w:t>
      </w:r>
      <w:r>
        <w:t>'Matkul</w:t>
      </w:r>
      <w:r w:rsidRPr="00ED2EEE">
        <w:t xml:space="preserve"> asal harus dipilih',</w:t>
      </w:r>
    </w:p>
    <w:p w14:paraId="060F3858" w14:textId="713B3D9A"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'matkul_tujuan.required'=&gt;'Matkul</w:t>
      </w:r>
      <w:r w:rsidR="000016B6">
        <w:t xml:space="preserve"> </w:t>
      </w:r>
      <w:r w:rsidRPr="00ED2EEE">
        <w:t>tujuan harus dipilih',</w:t>
      </w:r>
    </w:p>
    <w:p w14:paraId="10F14198" w14:textId="32570615" w:rsidR="00ED2EEE" w:rsidRPr="00ED2EEE" w:rsidRDefault="000016B6"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00ED2EEE" w:rsidRPr="00ED2EEE">
        <w:t>]);</w:t>
      </w:r>
    </w:p>
    <w:p w14:paraId="22BB4E6B" w14:textId="6F56CFB9"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$nrp = auth()-&gt;user()-&gt;nrp();</w:t>
      </w:r>
    </w:p>
    <w:p w14:paraId="7AF5B106" w14:textId="031F1D0A" w:rsidR="00ED2EEE" w:rsidRPr="00ED2EEE" w:rsidRDefault="00ED2EEE" w:rsidP="000016B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w:t>
      </w:r>
      <w:r w:rsidR="000016B6">
        <w:tab/>
      </w:r>
      <w:r w:rsidRPr="00ED2EEE">
        <w:t>$baru = new mbkm();</w:t>
      </w:r>
      <w:r w:rsidR="000016B6">
        <w:t xml:space="preserve"> </w:t>
      </w:r>
      <w:r w:rsidRPr="00ED2EEE">
        <w:t>$baru-&gt;tanggal=date("Y-m-d");</w:t>
      </w:r>
    </w:p>
    <w:p w14:paraId="7A8E030A" w14:textId="2655CD3F" w:rsidR="00ED2EEE" w:rsidRPr="00ED2EEE" w:rsidRDefault="00ED2EEE"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$baru-&gt;jenis = "TUKAR"; $baru-&gt;nrp = $nrp;</w:t>
      </w:r>
    </w:p>
    <w:p w14:paraId="664CF2B0" w14:textId="0E666418" w:rsidR="00ED2EEE" w:rsidRPr="00ED2EEE" w:rsidRDefault="00ED2EEE"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$baru-&gt;dosen_wali = ""; $baru-&gt;tanggal_wali=date("Y-m-d");</w:t>
      </w:r>
    </w:p>
    <w:p w14:paraId="31074A11" w14:textId="17C1FA04"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$baru-&gt;dosen_kaprodi = "";</w:t>
      </w:r>
    </w:p>
    <w:p w14:paraId="7FB138E0" w14:textId="35068070"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$baru-&gt;tanggal_kaprodi = date("Y-m-d");</w:t>
      </w:r>
    </w:p>
    <w:p w14:paraId="459D7E1A" w14:textId="2332604F" w:rsidR="00ED2EEE" w:rsidRPr="00ED2EEE" w:rsidRDefault="00ED2EEE"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$baru-&gt;alasan = ""; $baru-&gt;status = "PENGAJUAN";</w:t>
      </w:r>
    </w:p>
    <w:p w14:paraId="45FB7AB8" w14:textId="248C06A5"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$baru-&gt;id_periode = $req-&gt;id_periode ?? null;</w:t>
      </w:r>
    </w:p>
    <w:p w14:paraId="1B65C59C" w14:textId="0863D3C2" w:rsidR="00ED2EEE" w:rsidRPr="00ED2EEE" w:rsidRDefault="00ED2EEE" w:rsidP="000016B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$baru-&gt;save();</w:t>
      </w:r>
    </w:p>
    <w:p w14:paraId="7455DF44" w14:textId="5574AFB0" w:rsidR="00ED2EEE" w:rsidRPr="00ED2EEE" w:rsidRDefault="00ED2EEE" w:rsidP="000016B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$id_mbkm = $baru-&gt;id;</w:t>
      </w:r>
    </w:p>
    <w:p w14:paraId="1D631BC8" w14:textId="741DAEF8"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$matkulAsal = new detail_mbkm();</w:t>
      </w:r>
    </w:p>
    <w:p w14:paraId="7E2D86AB" w14:textId="0DCB621C"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$matkulAsal-&gt;id_mbkm   = $id_mbkm;</w:t>
      </w:r>
    </w:p>
    <w:p w14:paraId="3394451C" w14:textId="0A532656"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$matkulAsal-&gt;matkul_id = $req-&gt;matkul_asal;</w:t>
      </w:r>
    </w:p>
    <w:p w14:paraId="5A2C07BB" w14:textId="1426D53E"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 xml:space="preserve">$matkulAsal-&gt;sks       = 0; </w:t>
      </w:r>
    </w:p>
    <w:p w14:paraId="6631727D" w14:textId="1A407CF9"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$matkulAsal-&gt;nilai     = '-';</w:t>
      </w:r>
    </w:p>
    <w:p w14:paraId="12021249" w14:textId="3BA721BC"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$matkulAsal-&gt;save();</w:t>
      </w:r>
    </w:p>
    <w:p w14:paraId="74842B12" w14:textId="587143CC"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$matkulTujuan = new detail_mbkm();</w:t>
      </w:r>
    </w:p>
    <w:p w14:paraId="0D75465B" w14:textId="06AF4296"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$matkulTujuan-&gt;id_mbkm   = $id_mbkm;</w:t>
      </w:r>
    </w:p>
    <w:p w14:paraId="6718CB6D" w14:textId="3667F148"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$matkulTujuan-&gt;matkul_id = $req-&gt;matkul_tujuan;</w:t>
      </w:r>
    </w:p>
    <w:p w14:paraId="3D41018B" w14:textId="5378465D"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 xml:space="preserve">$matkulTujuan-&gt;sks       = 0; </w:t>
      </w:r>
    </w:p>
    <w:p w14:paraId="01E50F63" w14:textId="7B23C454"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$matkulTujuan-&gt;nilai     = '-';</w:t>
      </w:r>
    </w:p>
    <w:p w14:paraId="4B8BECEE" w14:textId="0CF664E7"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$matkulTujuan-&gt;save();</w:t>
      </w:r>
    </w:p>
    <w:p w14:paraId="520D477F" w14:textId="0D0FEAC6"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r>
      <w:r w:rsidRPr="00ED2EEE">
        <w:t xml:space="preserve">session()-&gt;flash('message', "Pengajuan penukaran mata </w:t>
      </w:r>
      <w:r w:rsidR="000016B6">
        <w:tab/>
      </w:r>
      <w:r w:rsidRPr="00ED2EEE">
        <w:t>kuliah berhasil dikirim!");</w:t>
      </w:r>
    </w:p>
    <w:p w14:paraId="627CA63B" w14:textId="0F1F18C7" w:rsidR="00ED2EEE" w:rsidRPr="00ED2EEE"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 xml:space="preserve">  </w:t>
      </w:r>
      <w:r w:rsidR="000016B6">
        <w:tab/>
        <w:t>r</w:t>
      </w:r>
      <w:r w:rsidRPr="00ED2EEE">
        <w:t>eturn redirect("/mahasiswa/formTukarMatkul");</w:t>
      </w:r>
    </w:p>
    <w:p w14:paraId="5865B0C9" w14:textId="23542C6C" w:rsidR="001D4C86" w:rsidRDefault="00ED2EEE" w:rsidP="00ED2EEE">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D2EEE">
        <w:t>}</w:t>
      </w:r>
    </w:p>
    <w:p w14:paraId="4F3882E8" w14:textId="18547FA9" w:rsidR="001D4C86" w:rsidRDefault="001D4C86" w:rsidP="003F3623"/>
    <w:p w14:paraId="7CB22EF6" w14:textId="02722DFC" w:rsidR="000016B6" w:rsidRDefault="000A78B9" w:rsidP="000A78B9">
      <w:r>
        <w:t xml:space="preserve">Fungsi saveformTukarMatkul() pada baris 1–2 merupakan method yang digunakan untuk memproses dan menyimpan pengajuan penukaran mata kuliah yang diajukan mahasiswa. Pada baris 3–9 dilakukan validasi terhadap data yang dikirim dari form, yaitu memastikan bahwa mata kuliah asal dan mata kuliah tujuan wajib dipilih oleh mahasiswa, dan jika tidak dipilih maka sistem menampilkan </w:t>
      </w:r>
      <w:r>
        <w:lastRenderedPageBreak/>
        <w:t>pesan kesalahan yang telah didefinisikan di dalam array kedua. Setelah proses validasi selesai, baris 10–11 mengambil NRP mahasiswa yang sedang login menggunakan auth()-&gt;user()-&gt;nrp(), karena setiap pengajuan tukar mata kuliah harus terkait dengan identitas mahasiswa yang membuatnya.</w:t>
      </w:r>
      <w:r w:rsidR="00B5735E">
        <w:t xml:space="preserve"> </w:t>
      </w:r>
      <w:r>
        <w:t>Pada baris 12 dimulai proses membuat entri baru ke tabel mbkm dengan membuat objek baru dari model mbkm. Baris 13 sampai 21 mengisi berbagai atribut penting, dimulai dari tanggal pengajuan menggunakan date("Y-m-d"), jenis kegiatan MBKM yang diset menjadi "TUKAR", kemudian NRP mahasiswa, dan data persetujuan seperti dosen wali dan dosen kaprodi yang pada tahap ini masih dikosongkan karena belum diproses oleh pihak terkait. Kolom tanggal persetujuan untuk wali dan kaprodi tetap diisi tanggal hari ini sebagai placeholder, sementara kolom alasan diset kosong karena tidak dibutuhkan dalam konteks tukar mata kuliah, dan kolom status diberi nilai "PENGAJUAN" untuk menandakan bahwa permohonan masih dalam tahap awal. Pada baris 22 sistem juga menyimpan id_periode dari input jika tersedia, kemudian pada baris 23 objek tersebut disimpan ke database.</w:t>
      </w:r>
      <w:r w:rsidR="00B5735E">
        <w:t xml:space="preserve"> </w:t>
      </w:r>
      <w:r>
        <w:t>Setelah data MBKM berhasil dibuat, baris 25 menyimpan id dari entri tersebut ke dalam variabel $id_mbkm, yang akan digunakan untuk membuat detail mata kuliah asal dan tujuan. Pada baris 27–32 sistem membuat objek detail_mbkm pertama untuk menyimpan mata kuliah asal yang ingin ditukar. Atribut id_mbkm diisi dengan id pengajuan yang baru dibuat, matkul_id diambil dari input matkul_asal, sedangkan nilai sks sementara diisi 0 karena SKS dapat diambil dari tabel akademik bila diinginkan. Nilai mata kuliah juga diset menjadi '-' sebagai placeholder. Objek tersebut kemudian disimpan ke database. Hal yang sama dilakukan pada baris 33–38 untuk mata kuliah tujuan, dengan mengisi id_mbkm yang sama, matkul_id dari input matkul_tujuan, dan sks serta nilai dengan format yang sama seperti mata kuliah asal.</w:t>
      </w:r>
      <w:r w:rsidR="00B5735E">
        <w:t xml:space="preserve"> </w:t>
      </w:r>
      <w:r>
        <w:t>Setelah kedua detail mata kuliah berhasil disimpan, pada baris 39 sistem menambahkan pesan sukses ke sesi menggunakan session()-&gt;flash() agar muncul notifikasi kepada mahasiswa bahwa pengajuan penukaran mata kuliah telah berhasil dikirim. Terakhir, pada baris 40–41 fungsi mengarahkan kembali mahasiswa ke halaman form tukar mata kuliah menggunakan redirect ke /mahasiswa/formTukarMatkul.</w:t>
      </w:r>
    </w:p>
    <w:p w14:paraId="4EDE0843" w14:textId="2FB70530" w:rsidR="000016B6" w:rsidRDefault="000016B6" w:rsidP="003F3623"/>
    <w:p w14:paraId="6D9B6884" w14:textId="5E8DDFCB" w:rsidR="00B50065" w:rsidRPr="009B6697" w:rsidRDefault="008967FC" w:rsidP="008967FC">
      <w:pPr>
        <w:pStyle w:val="ListParagraph"/>
        <w:numPr>
          <w:ilvl w:val="1"/>
          <w:numId w:val="5"/>
        </w:numPr>
        <w:contextualSpacing w:val="0"/>
        <w:rPr>
          <w:b/>
          <w:sz w:val="28"/>
          <w:szCs w:val="28"/>
        </w:rPr>
      </w:pPr>
      <w:r>
        <w:rPr>
          <w:b/>
          <w:sz w:val="28"/>
          <w:szCs w:val="28"/>
        </w:rPr>
        <w:lastRenderedPageBreak/>
        <w:tab/>
      </w:r>
      <w:r w:rsidR="00B50065">
        <w:rPr>
          <w:b/>
          <w:sz w:val="28"/>
          <w:szCs w:val="28"/>
        </w:rPr>
        <w:t>Dosen dan Kajur</w:t>
      </w:r>
    </w:p>
    <w:p w14:paraId="7E057B52" w14:textId="36E7B48B" w:rsidR="00B50065" w:rsidRDefault="00B50065" w:rsidP="00B50065">
      <w:pPr>
        <w:rPr>
          <w:lang w:val="en-ID"/>
        </w:rPr>
      </w:pPr>
      <w:r w:rsidRPr="00B50065">
        <w:rPr>
          <w:lang w:val="en-ID"/>
        </w:rPr>
        <w:t>Pada bagian ini dijelaskan implementasi route yang digunakan oleh Dosen dan Ketua Jurusan (Kajur) dalam Portal MBKM ISTTS. Route–route ini berfungsi sebagai jalur akses utama bagi dosen dan kajur untuk melakukan proses verifikasi, penilaian, serta pengelolaan data terkait pengajuan MBKM mahasiswa. Dengan adanya pengaturan route yang terstruktur, sistem mampu membatasi hak akses sesuai peran pengguna, sehingga setiap fitur yang ditujukan untuk dosen atau kajur hanya dapat diakses oleh pihak yang berwenang. Pembahasan berikut akan menguraikan bagaimana setiap route dirancang untuk mendukung alur kerja akademik, mulai dari pemeriksaan pengajuan mahasiswa, pengelolaan perusahaan mitra, hingga proses penilaian akhir kegiatan MBKM</w:t>
      </w:r>
      <w:r w:rsidRPr="00301C94">
        <w:rPr>
          <w:lang w:val="en-ID"/>
        </w:rPr>
        <w:t>.</w:t>
      </w:r>
    </w:p>
    <w:p w14:paraId="3359043B" w14:textId="77777777" w:rsidR="00B50065" w:rsidRDefault="00B50065" w:rsidP="00B50065">
      <w:pPr>
        <w:rPr>
          <w:lang w:val="en-ID"/>
        </w:rPr>
      </w:pPr>
    </w:p>
    <w:p w14:paraId="7904269E" w14:textId="690972CE" w:rsidR="00B50065" w:rsidRPr="00276BBA" w:rsidRDefault="00B50065" w:rsidP="00B50065">
      <w:pPr>
        <w:pStyle w:val="STTSSegmenProgram"/>
      </w:pPr>
      <w:r w:rsidRPr="00276BBA">
        <w:t>Segmen Program 5.</w:t>
      </w:r>
      <w:r>
        <w:t>26</w:t>
      </w:r>
      <w:r w:rsidRPr="00276BBA">
        <w:t xml:space="preserve"> </w:t>
      </w:r>
      <w:r>
        <w:t>Route Dosen</w:t>
      </w:r>
    </w:p>
    <w:p w14:paraId="31236AE1" w14:textId="37F4D31B" w:rsidR="00B50065" w:rsidRPr="00B50065" w:rsidRDefault="00B50065" w:rsidP="00F66441">
      <w:pPr>
        <w:pStyle w:val="STTSAlgoritmaContent"/>
        <w:numPr>
          <w:ilvl w:val="0"/>
          <w:numId w:val="31"/>
        </w:numPr>
        <w:tabs>
          <w:tab w:val="left" w:pos="900"/>
          <w:tab w:val="left" w:pos="1260"/>
          <w:tab w:val="left" w:pos="1620"/>
          <w:tab w:val="left" w:pos="1980"/>
          <w:tab w:val="left" w:pos="2340"/>
          <w:tab w:val="left" w:pos="2700"/>
          <w:tab w:val="left" w:pos="3060"/>
        </w:tabs>
        <w:ind w:left="562" w:hanging="562"/>
        <w:jc w:val="left"/>
      </w:pPr>
      <w:r w:rsidRPr="00B50065">
        <w:t>Route::prefix('/dosen')-&gt;middleware(['auth', 'Role:Dosen'])-&gt;</w:t>
      </w:r>
      <w:r>
        <w:t xml:space="preserve"> </w:t>
      </w:r>
      <w:r w:rsidRPr="00B50065">
        <w:t>group(function () {</w:t>
      </w:r>
    </w:p>
    <w:p w14:paraId="36C814A1" w14:textId="2A56A1FF"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Route::get('/daftarMagang',</w:t>
      </w:r>
      <w:r>
        <w:t>[Mahasiswa::class,'daftarMagang'])</w:t>
      </w:r>
    </w:p>
    <w:p w14:paraId="34CC24A1" w14:textId="47DC4FFC"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Route::get('/daftarStudi',[Mahasiswa::class, 'daftarStudi']);</w:t>
      </w:r>
    </w:p>
    <w:p w14:paraId="7889A054" w14:textId="7C5C5BA6"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Route::get('/antrianPerusahaan', [Mahasiswa::class, 'antrianPerusahaan']);</w:t>
      </w:r>
    </w:p>
    <w:p w14:paraId="52D89DB1" w14:textId="154F4774"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Route::get('/daftarPerusahaan', [Mahasiswa::class, 'daftarPerusahaan']);</w:t>
      </w:r>
    </w:p>
    <w:p w14:paraId="5B266DC9" w14:textId="4F4A9415"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Route::put('/daftarPerusahaan/{id}', [Mahasiswa::class, 'toggle']);</w:t>
      </w:r>
    </w:p>
    <w:p w14:paraId="6C4E93BB" w14:textId="16A9D6BE"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Route::get('/detailPengajuanPerusahaan/{id}', [Mahasiswa::class, 'detailPengajuanPerusahaan']);</w:t>
      </w:r>
    </w:p>
    <w:p w14:paraId="1D86535D" w14:textId="43B9B879"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Route::get('/daftarPengajuanPerusahaan', [Mahasiswa::class, 'daftarPengajuanPerusahaan']);</w:t>
      </w:r>
    </w:p>
    <w:p w14:paraId="06A4596D" w14:textId="5D913B52"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Route::get('/detailMagang/{id}', [Mahasiswa::class, 'detailMagang']);</w:t>
      </w:r>
    </w:p>
    <w:p w14:paraId="6A07668A" w14:textId="0CA5C045"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Route::get('/detailStudi/{id}', [Mahasiswa::class, 'DetailstudiIndependen']);</w:t>
      </w:r>
    </w:p>
    <w:p w14:paraId="38F5A1F6" w14:textId="786C27FE"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Route::get('/aturMatkul/{kodejur}', [Mahasiswa::class, 'aturMatkul']);</w:t>
      </w:r>
    </w:p>
    <w:p w14:paraId="42532E70" w14:textId="043977B9"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Route::get('/aturMatkul/delete', [Mahasiswa::class, 'hapusmatkullangsung'])-&gt;name('aturMatkul.delete');</w:t>
      </w:r>
    </w:p>
    <w:p w14:paraId="0C2950E3" w14:textId="3FCC8608"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Route::get('/aturMatkul/{id}', [Mahasiswa::class, 'hapusmatkul'])-&gt;name('aturMatkul.delete');</w:t>
      </w:r>
    </w:p>
    <w:p w14:paraId="2810D1E8" w14:textId="69FDE7D2"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Route::post('/aturMatkul/{id}/delete', [Mahasiswa::class, 'hapusmatkul'])-&gt;name('aturMatkul.delete');</w:t>
      </w:r>
    </w:p>
    <w:p w14:paraId="28518906" w14:textId="2EAD6AE1"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Route::get('/pilihMatkul', [Mahasiswa::class, 'pilihMatkul']);</w:t>
      </w:r>
    </w:p>
    <w:p w14:paraId="5B02798E" w14:textId="001DD00A"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Route::get('/isilistmatkul', [Mahasiswa::class, 'isilistmatkul'])</w:t>
      </w:r>
    </w:p>
    <w:p w14:paraId="08FE1647" w14:textId="72DE4B51"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-&gt;name('tukarmatkul.index');</w:t>
      </w:r>
    </w:p>
    <w:p w14:paraId="16A96588" w14:textId="361AD9F7"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Route::post('/isilistmatkul', [Mahasiswa::class, 'savetukarmatkul'])</w:t>
      </w:r>
    </w:p>
    <w:p w14:paraId="59471A42" w14:textId="35086FA4" w:rsidR="008967FC" w:rsidRPr="00276BBA" w:rsidRDefault="008967FC" w:rsidP="008967FC">
      <w:pPr>
        <w:pStyle w:val="STTSSegmenProgram"/>
      </w:pPr>
      <w:r w:rsidRPr="00276BBA">
        <w:lastRenderedPageBreak/>
        <w:t>Segmen Program 5.</w:t>
      </w:r>
      <w:r>
        <w:t>26</w:t>
      </w:r>
      <w:r w:rsidRPr="00276BBA">
        <w:t xml:space="preserve"> </w:t>
      </w:r>
      <w:r>
        <w:t>(Lanjutan)</w:t>
      </w:r>
    </w:p>
    <w:p w14:paraId="7BA8CDAC" w14:textId="32F25CFC"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-&gt;name('tukarmatkul.save');</w:t>
      </w:r>
    </w:p>
    <w:p w14:paraId="15E73354" w14:textId="526C3F31"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Route::get('/daftarNilai', [Mahasiswa::class, 'daftarNilai']);</w:t>
      </w:r>
    </w:p>
    <w:p w14:paraId="61A8CA19" w14:textId="2E3756F6"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Route::get('/penilaian/{id_mbkm}', [Mahasiswa::class, 'penilaian']);</w:t>
      </w:r>
    </w:p>
    <w:p w14:paraId="235DFDD8" w14:textId="78F52F41"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Route::post('/penilaian/{id_mbkm}', [Mahasiswa::class, 'simpanpenilaian']);</w:t>
      </w:r>
    </w:p>
    <w:p w14:paraId="67E01C5C" w14:textId="5AD6AF73"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Route::get('/detailMagang/disetujui/{id}', [Mahasiswa::class, 'disetujui'])-&gt;name('detailMagang.disetujui');</w:t>
      </w:r>
    </w:p>
    <w:p w14:paraId="1BACEDE9" w14:textId="42650A01"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Route::get('/detailMagang/ditolak/{id}', [Mahasiswa::class, 'ditolak'])-&gt;name('detailMagang.ditolak');</w:t>
      </w:r>
    </w:p>
    <w:p w14:paraId="542FBA1E" w14:textId="12B6B75F"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Route::get('/detailperusahaan/disetujui/{id}', [Mahasiswa::class, 'perusahaandisetujui'])-&gt;name('perusahaan.disetujui');</w:t>
      </w:r>
    </w:p>
    <w:p w14:paraId="4603ECC3" w14:textId="0FBF680D"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Route::get('/detailperusahaan/ditolak/{id}', [Mahasiswa::class, 'perusahaanditolak'])-&gt;name('perusahaan.ditolak');</w:t>
      </w:r>
    </w:p>
    <w:p w14:paraId="1F9EC2D8" w14:textId="1B365ACC" w:rsidR="00B50065" w:rsidRPr="00B5006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Route::post('/detailperusahaan/updateStatus/{id}', [Mahasiswa::class, 'updateStatusPerusahaan'])-&gt;name('dosen.perusahaan.updateStatus');</w:t>
      </w:r>
    </w:p>
    <w:p w14:paraId="57C7F0DE" w14:textId="62324D86" w:rsidR="00B50065" w:rsidRPr="003F2135" w:rsidRDefault="00B50065" w:rsidP="00B50065">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50065">
        <w:t>});</w:t>
      </w:r>
    </w:p>
    <w:p w14:paraId="1B4EC14E" w14:textId="70E70C1C" w:rsidR="00B50065" w:rsidRDefault="00B50065" w:rsidP="003F3623"/>
    <w:p w14:paraId="6AC8883A" w14:textId="63812C6F" w:rsidR="008967FC" w:rsidRDefault="008967FC" w:rsidP="008967FC">
      <w:r>
        <w:t xml:space="preserve">Pada segmen program 5.26 baris 1, dibuat sebuah grup route dengan prefix /dosen dan middleware auth serta Role:Dosen, artinya semua URL yang diawali /dosen hanya dapat diakses oleh pengguna yang sudah login dan memiliki role sebagai Dosen. Baris 2–3 mendefinisikan route untuk menampilkan daftar pengajuan magang dan studi independen mahasiswa melalui fungsi daftarMagang dan daftarStudi di controller Mahasiswa. Baris 5–6 mengatur halaman antrian perusahaan dan daftar perusahaan yang diajukan oleh mahasiswa, sementara baris 7 menyediakan route dengan method PUT untuk mengubah status perusahaan melalui method toggle. Pada baris 8–9 terdapat route untuk melihat detail pengajuan perusahaan tertentu serta daftar seluruh pengajuan perusahaan. Pada baris 12–13 digunakan untuk menampilkan detail lengkap pengajuan magang dan studi independen berdasarkan ID yang dikirimkan melalui URL. Baris 14 hingga 17 mengatur proses pengaturan mata kuliah oleh dosen, termasuk menghapus mata kuliah secara langsung maupun melalui request dengan id tertentu. Pada baris 18–22, dosen diberikan akses untuk memilih mata kuliah tukar, melihat daftar tukar mata kuliah, dan menyimpan perubahan tersebut melalui fungsi savetukarmatkul. Baris 23 memberikan route untuk menampilkan daftar nilai mahasiswa, sedangkan baris 24–25 mengatur halaman penilaian untuk setiap mahasiswa beserta proses </w:t>
      </w:r>
      <w:r>
        <w:lastRenderedPageBreak/>
        <w:t>penyimpanan nilainya melalui method POST. Baris 26–27 menyediakan akses bagi dosen untuk menyetujui atau menolak pengajuan magang mahasiswa, sementara baris 28–29 mengatur persetujuan dan penolakan untuk pengajuan perusahaan tempat magang. Terakhir, baris 30 menambahkan route POST untuk memperbarui status pengajuan perusahaan melalui fungsi updateStatusPerusahaan, yang diberi nama khusus dosen.perusahaan.updateStatus agar mudah dipanggil dari view. Dengan demikian, seluruh route dalam segmen ini membentuk struktur akses yang lengkap untuk kebutuhan dosen dalam mengelola data MBKM mahasiswa</w:t>
      </w:r>
    </w:p>
    <w:p w14:paraId="294945EE" w14:textId="3255BC52" w:rsidR="000016B6" w:rsidRDefault="000016B6" w:rsidP="003F3623"/>
    <w:p w14:paraId="26E20B1C" w14:textId="29A394FF" w:rsidR="00957534" w:rsidRPr="009B6697" w:rsidRDefault="00957534" w:rsidP="00957534">
      <w:pPr>
        <w:pStyle w:val="ListParagraph"/>
        <w:numPr>
          <w:ilvl w:val="2"/>
          <w:numId w:val="5"/>
        </w:numPr>
        <w:contextualSpacing w:val="0"/>
        <w:rPr>
          <w:b/>
          <w:sz w:val="28"/>
          <w:szCs w:val="28"/>
        </w:rPr>
      </w:pPr>
      <w:r>
        <w:rPr>
          <w:b/>
          <w:sz w:val="28"/>
          <w:szCs w:val="28"/>
        </w:rPr>
        <w:t>Perusahaan Dosen</w:t>
      </w:r>
    </w:p>
    <w:p w14:paraId="48D0E70C" w14:textId="2A768543" w:rsidR="00957534" w:rsidRDefault="00957534" w:rsidP="00957534">
      <w:pPr>
        <w:rPr>
          <w:lang w:val="en-ID"/>
        </w:rPr>
      </w:pPr>
      <w:r w:rsidRPr="00957534">
        <w:rPr>
          <w:lang w:val="en-ID"/>
        </w:rPr>
        <w:t>Pada subbab ini dijelaskan implementasi fitur yang berkaitan dengan pengelolaan perusahaan oleh kajur. Fitur ini memungkinkan Kajur untuk melihat daftar perusahaan yang diajukan mahasiswa, memeriksa detail pengajuan, serta menentukan apakah perusahaan tersebut layak dijadikan tempat pelaksanaan kegiatan MBKM. Melalui route dan fungsi yang disediakan, dosen dapat mengatur status perusahaan, memindahkan pengajuan ke dalam antrian, serta menyetujui atau menolak perusahaan sesuai ketentuan akademik</w:t>
      </w:r>
      <w:r w:rsidRPr="00301C94">
        <w:rPr>
          <w:lang w:val="en-ID"/>
        </w:rPr>
        <w:t>.</w:t>
      </w:r>
    </w:p>
    <w:p w14:paraId="113C81D7" w14:textId="77777777" w:rsidR="00957534" w:rsidRDefault="00957534" w:rsidP="00957534">
      <w:pPr>
        <w:rPr>
          <w:lang w:val="en-ID"/>
        </w:rPr>
      </w:pPr>
    </w:p>
    <w:p w14:paraId="594DDDB6" w14:textId="2C8CA7E5" w:rsidR="00957534" w:rsidRPr="00276BBA" w:rsidRDefault="00957534" w:rsidP="00957534">
      <w:pPr>
        <w:pStyle w:val="STTSSegmenProgram"/>
      </w:pPr>
      <w:r w:rsidRPr="00276BBA">
        <w:t>Segmen Program 5.</w:t>
      </w:r>
      <w:r>
        <w:t>27</w:t>
      </w:r>
      <w:r w:rsidRPr="00276BBA">
        <w:t xml:space="preserve"> </w:t>
      </w:r>
      <w:r>
        <w:t>Antrian Perusahaan</w:t>
      </w:r>
    </w:p>
    <w:p w14:paraId="69C36BCF" w14:textId="74AF9E39" w:rsidR="00957534" w:rsidRPr="00957534" w:rsidRDefault="00957534" w:rsidP="00F66441">
      <w:pPr>
        <w:pStyle w:val="STTSAlgoritmaContent"/>
        <w:numPr>
          <w:ilvl w:val="0"/>
          <w:numId w:val="32"/>
        </w:numPr>
        <w:tabs>
          <w:tab w:val="left" w:pos="900"/>
          <w:tab w:val="left" w:pos="1260"/>
          <w:tab w:val="left" w:pos="1620"/>
          <w:tab w:val="left" w:pos="1980"/>
          <w:tab w:val="left" w:pos="2340"/>
          <w:tab w:val="left" w:pos="2700"/>
          <w:tab w:val="left" w:pos="3060"/>
        </w:tabs>
        <w:ind w:left="562" w:hanging="562"/>
        <w:jc w:val="left"/>
      </w:pPr>
      <w:r w:rsidRPr="00957534">
        <w:t>publ</w:t>
      </w:r>
      <w:r w:rsidR="00811C15">
        <w:t>ic function antrianPerusahaan()</w:t>
      </w:r>
      <w:r w:rsidRPr="00957534">
        <w:t>{</w:t>
      </w:r>
    </w:p>
    <w:p w14:paraId="090BDCEA" w14:textId="43E5CAE4" w:rsidR="00957534" w:rsidRPr="00957534" w:rsidRDefault="00811C15"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957534" w:rsidRPr="00957534">
        <w:t xml:space="preserve">$param['antrianPerusahaan'] = lokasi_mbkm::where('status', </w:t>
      </w:r>
      <w:r>
        <w:tab/>
      </w:r>
      <w:r w:rsidR="00957534" w:rsidRPr="00957534">
        <w:t>'PENGAJUAN')</w:t>
      </w:r>
    </w:p>
    <w:p w14:paraId="2726A206" w14:textId="5372AA62" w:rsidR="00957534" w:rsidRPr="00957534" w:rsidRDefault="00957534"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57534">
        <w:t xml:space="preserve">  </w:t>
      </w:r>
      <w:r w:rsidR="00811C15">
        <w:tab/>
      </w:r>
      <w:r w:rsidRPr="00957534">
        <w:t>-&gt;get();</w:t>
      </w:r>
    </w:p>
    <w:p w14:paraId="10228FAF" w14:textId="61E444D4" w:rsidR="00957534" w:rsidRPr="00957534" w:rsidRDefault="00957534"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57534">
        <w:t xml:space="preserve">  </w:t>
      </w:r>
      <w:r w:rsidR="00811C15">
        <w:tab/>
      </w:r>
      <w:r w:rsidRPr="00957534">
        <w:t>return view('dosen.antrianPerusahaan', $param);</w:t>
      </w:r>
    </w:p>
    <w:p w14:paraId="4A45E7B1" w14:textId="5C9817DC" w:rsidR="00957534" w:rsidRPr="003F2135" w:rsidRDefault="00957534" w:rsidP="00957534">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957534">
        <w:t>}</w:t>
      </w:r>
    </w:p>
    <w:p w14:paraId="1E2668AA" w14:textId="74333AC1" w:rsidR="008967FC" w:rsidRDefault="008967FC" w:rsidP="003F3623"/>
    <w:p w14:paraId="6C61F09A" w14:textId="1A923125" w:rsidR="008967FC" w:rsidRDefault="00811C15" w:rsidP="003F3623">
      <w:r>
        <w:t>Pada segmen program 5.27, f</w:t>
      </w:r>
      <w:r w:rsidR="00957534" w:rsidRPr="00957534">
        <w:t xml:space="preserve">ungsi antrianPerusahaan() pada baris 1–2 merupakan method dalam controller yang digunakan untuk menampilkan daftar perusahaan yang sedang berada pada status menunggu persetujuan oleh dosen. Pada baris 3, sistem membuat sebuah parameter bernama antrianPerusahaan yang diisi dengan data dari tabel lokasi_mbkm, yaitu seluruh perusahaan yang memiliki status "PENGAJUAN", artinya perusahaan tersebut baru diajukan oleh mahasiswa dan masih menunggu proses pengecekan serta persetujuan dari pihak dosen atau kaprodi. Pengambilan data dilakukan menggunakan query Eloquent dengan </w:t>
      </w:r>
      <w:r w:rsidR="00957534" w:rsidRPr="00957534">
        <w:lastRenderedPageBreak/>
        <w:t>memanggil model lokasi_mbkm dan melakukan penyaringan melalui klausa where sebelum hasilnya diambil dengan get pada baris 4. Setelah seluruh data diperoleh, baris 5–6 mengirimkan parameter tersebut ke view dosen.antrianPerusahaan sehingga halaman tersebut dapat menampilkan daftar perusahaan yang masih dalam proses antrian secara lengkap kepada pengguna yang memiliki role dosen.</w:t>
      </w:r>
    </w:p>
    <w:p w14:paraId="16E72943" w14:textId="77777777" w:rsidR="008967FC" w:rsidRDefault="008967FC" w:rsidP="003F3623"/>
    <w:p w14:paraId="5F4EC1FC" w14:textId="324DE830" w:rsidR="00B4277C" w:rsidRPr="00276BBA" w:rsidRDefault="00B4277C" w:rsidP="00B4277C">
      <w:pPr>
        <w:pStyle w:val="STTSSegmenProgram"/>
      </w:pPr>
      <w:r w:rsidRPr="00276BBA">
        <w:t>Segmen Program 5.</w:t>
      </w:r>
      <w:r>
        <w:t>28</w:t>
      </w:r>
      <w:r w:rsidRPr="00276BBA">
        <w:t xml:space="preserve"> </w:t>
      </w:r>
      <w:r>
        <w:t>Daftar Perusahaan</w:t>
      </w:r>
    </w:p>
    <w:p w14:paraId="5F0D8985" w14:textId="0366FF22" w:rsidR="00B4277C" w:rsidRPr="00B4277C" w:rsidRDefault="00B4277C" w:rsidP="00F66441">
      <w:pPr>
        <w:pStyle w:val="STTSAlgoritmaContent"/>
        <w:numPr>
          <w:ilvl w:val="0"/>
          <w:numId w:val="33"/>
        </w:numPr>
        <w:tabs>
          <w:tab w:val="left" w:pos="900"/>
          <w:tab w:val="left" w:pos="1260"/>
          <w:tab w:val="left" w:pos="1620"/>
          <w:tab w:val="left" w:pos="1980"/>
          <w:tab w:val="left" w:pos="2340"/>
          <w:tab w:val="left" w:pos="2700"/>
          <w:tab w:val="left" w:pos="3060"/>
        </w:tabs>
        <w:ind w:left="562" w:hanging="562"/>
        <w:jc w:val="left"/>
      </w:pPr>
      <w:r w:rsidRPr="00B4277C">
        <w:t>public function daftarPerusahaan(){</w:t>
      </w:r>
    </w:p>
    <w:p w14:paraId="25619A7F" w14:textId="4EA94A93" w:rsidR="00B4277C" w:rsidRPr="00B4277C"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B4277C">
        <w:t>$data = DB::table('lokasi_mbkm')</w:t>
      </w:r>
    </w:p>
    <w:p w14:paraId="2C70B22F" w14:textId="2EA690B9" w:rsidR="00B4277C" w:rsidRPr="00B4277C"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4277C">
        <w:t xml:space="preserve">  </w:t>
      </w:r>
      <w:r>
        <w:tab/>
      </w:r>
      <w:r w:rsidRPr="00B4277C">
        <w:t xml:space="preserve">-&gt;select('id', 'nrp_mhs', 'nama_perusahaan', </w:t>
      </w:r>
      <w:r>
        <w:tab/>
      </w:r>
      <w:r w:rsidRPr="00B4277C">
        <w:t>'alamat_perusahaan', 'jobdesc', 'status', 'tipembkm')</w:t>
      </w:r>
    </w:p>
    <w:p w14:paraId="7A7089D1" w14:textId="43ED5CEB" w:rsidR="00B4277C" w:rsidRPr="00B4277C"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4277C">
        <w:t xml:space="preserve">  </w:t>
      </w:r>
      <w:r>
        <w:tab/>
      </w:r>
      <w:r w:rsidRPr="00B4277C">
        <w:t>-&gt;whereIn('status', ['DISETUJUI', 'DIBANNED'])</w:t>
      </w:r>
    </w:p>
    <w:p w14:paraId="4A640179" w14:textId="00A5F77D" w:rsidR="00B4277C" w:rsidRPr="00B4277C"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4277C">
        <w:t xml:space="preserve">  </w:t>
      </w:r>
      <w:r>
        <w:tab/>
      </w:r>
      <w:r w:rsidRPr="00B4277C">
        <w:t>-&gt;get();</w:t>
      </w:r>
    </w:p>
    <w:p w14:paraId="7999642F" w14:textId="5AD6B44C" w:rsidR="00B4277C" w:rsidRPr="00B4277C"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4277C">
        <w:t xml:space="preserve">  return view('dosen.daftarPerusahaan', ['data' =&gt; $data]);</w:t>
      </w:r>
    </w:p>
    <w:p w14:paraId="705EC598" w14:textId="196E1F3F" w:rsidR="00B4277C" w:rsidRPr="003F2135" w:rsidRDefault="00B4277C" w:rsidP="00B4277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B4277C">
        <w:t>}</w:t>
      </w:r>
    </w:p>
    <w:p w14:paraId="7ECF57F8" w14:textId="77777777" w:rsidR="00B4277C" w:rsidRDefault="00B4277C" w:rsidP="00B4277C"/>
    <w:p w14:paraId="2E2F777A" w14:textId="6745CD62" w:rsidR="001D4C86" w:rsidRDefault="00B4277C" w:rsidP="003F3623">
      <w:r>
        <w:t>Pada segmen program 5.28, f</w:t>
      </w:r>
      <w:r w:rsidRPr="00B4277C">
        <w:t>ungsi daftarPerusahaan() pada baris 1–2 merupakan method yang digunakan untuk menampilkan daftar perusahaan yang sudah melalui proses verifikasi oleh dosen, baik perusahaan yang telah disetujui maupun yang dibanned. Pada baris 3, sistem melakukan query ke tabel lokasi_mbkm menggunakan DB::table untuk mengambil data perusahaan secara langsung melalui query builder. Selanjutnya pada baris 4, sistem menentukan kolom apa saja yang ingin diambil, yaitu id, nrp_mhs, nama_perusahaan, alamat_perusahaan, jobdesc, status, dan tipembkm, sehingga hanya informasi penting yang ditampilkan. Pada baris 5, sistem melakukan penyaringan menggunakan whereIn untuk mengambil hanya perusahaan dengan status "DISETUJUI" atau "DIBANNED", karena dua status ini menandakan bahwa perusahaan sudah selesai dinilai oleh dosen. Kemudian pada baris 6, hasil query diambil menggunakan get sehingga seluruh data yang sesuai dikembalikan sebagai koleksi. Pada baris 7, data tersebut dikirimkan ke view dosen.daftarPerusahaan dalam bentuk array dengan key data, sehingga halaman tersebut dapat menampilkan daftar perusahaan sesuai status finalnya</w:t>
      </w:r>
    </w:p>
    <w:p w14:paraId="4E9265F3" w14:textId="0B88D7E5" w:rsidR="00F0169F" w:rsidRDefault="00F0169F" w:rsidP="003F3623"/>
    <w:p w14:paraId="1BCF3014" w14:textId="33BEC832" w:rsidR="00D55E6C" w:rsidRDefault="00D55E6C" w:rsidP="003F3623"/>
    <w:p w14:paraId="3912FC1C" w14:textId="77777777" w:rsidR="00D55E6C" w:rsidRDefault="00D55E6C" w:rsidP="003F3623"/>
    <w:p w14:paraId="70E24AE9" w14:textId="13AE285E" w:rsidR="00D55E6C" w:rsidRPr="00276BBA" w:rsidRDefault="00D55E6C" w:rsidP="00D55E6C">
      <w:pPr>
        <w:pStyle w:val="STTSSegmenProgram"/>
      </w:pPr>
      <w:r w:rsidRPr="00276BBA">
        <w:lastRenderedPageBreak/>
        <w:t>Segmen Program 5.</w:t>
      </w:r>
      <w:r>
        <w:t>29</w:t>
      </w:r>
      <w:r w:rsidRPr="00276BBA">
        <w:t xml:space="preserve"> </w:t>
      </w:r>
      <w:r>
        <w:t>Ban Perusahaan</w:t>
      </w:r>
    </w:p>
    <w:p w14:paraId="302DB2DF" w14:textId="29E00244" w:rsidR="00D55E6C" w:rsidRPr="00D55E6C" w:rsidRDefault="00D55E6C" w:rsidP="00F66441">
      <w:pPr>
        <w:pStyle w:val="STTSAlgoritmaContent"/>
        <w:numPr>
          <w:ilvl w:val="0"/>
          <w:numId w:val="34"/>
        </w:numPr>
        <w:tabs>
          <w:tab w:val="left" w:pos="900"/>
          <w:tab w:val="left" w:pos="1260"/>
          <w:tab w:val="left" w:pos="1620"/>
          <w:tab w:val="left" w:pos="1980"/>
          <w:tab w:val="left" w:pos="2340"/>
          <w:tab w:val="left" w:pos="2700"/>
          <w:tab w:val="left" w:pos="3060"/>
        </w:tabs>
        <w:ind w:left="562" w:hanging="562"/>
        <w:jc w:val="left"/>
      </w:pPr>
      <w:r w:rsidRPr="00D55E6C">
        <w:t>public function toggle(Request $request, $id){</w:t>
      </w:r>
    </w:p>
    <w:p w14:paraId="6433EFBF" w14:textId="7A636E09"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D55E6C">
        <w:t>$updated = DB::table('lokasi_mbkm')</w:t>
      </w:r>
    </w:p>
    <w:p w14:paraId="37817151" w14:textId="193E0299"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-&gt;where('id', $id)</w:t>
      </w:r>
    </w:p>
    <w:p w14:paraId="1B0CF84B" w14:textId="12DCC970"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-&gt;update(['status' =&gt; $request-&gt;status]);</w:t>
      </w:r>
    </w:p>
    <w:p w14:paraId="5B9E1D1A" w14:textId="72055525"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if ($updated) {</w:t>
      </w:r>
    </w:p>
    <w:p w14:paraId="5BCF4FB3" w14:textId="5EF92443"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return response()-&gt;json(['message' =&gt; 'Status</w:t>
      </w:r>
      <w:r w:rsidRPr="00D55E6C">
        <w:rPr>
          <w:lang w:val="en-ID"/>
        </w:rPr>
        <w:t xml:space="preserve"> </w:t>
      </w:r>
      <w:r w:rsidRPr="00D55E6C">
        <w:t xml:space="preserve">berhasil </w:t>
      </w:r>
      <w:r>
        <w:tab/>
      </w:r>
      <w:r>
        <w:tab/>
      </w:r>
      <w:r>
        <w:tab/>
      </w:r>
      <w:r w:rsidRPr="00D55E6C">
        <w:t>diperbarui!']);</w:t>
      </w:r>
    </w:p>
    <w:p w14:paraId="3B317D64" w14:textId="3C9EF79F"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t>}</w:t>
      </w:r>
      <w:r w:rsidRPr="00D55E6C">
        <w:t xml:space="preserve"> else {</w:t>
      </w:r>
    </w:p>
    <w:p w14:paraId="74A4265D" w14:textId="7D87C6BB"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 xml:space="preserve">return response()-&gt;json(['message' =&gt; 'Gagal </w:t>
      </w:r>
      <w:r>
        <w:tab/>
      </w:r>
      <w:r>
        <w:tab/>
      </w:r>
      <w:r>
        <w:tab/>
      </w:r>
      <w:r>
        <w:tab/>
      </w:r>
      <w:r w:rsidRPr="00D55E6C">
        <w:t>memperbarui status.'], 500);</w:t>
      </w:r>
    </w:p>
    <w:p w14:paraId="5860B119" w14:textId="69E774AA"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w:t>
      </w:r>
    </w:p>
    <w:p w14:paraId="63120268" w14:textId="527DF9AE" w:rsidR="00D55E6C" w:rsidRPr="003F2135"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w:t>
      </w:r>
    </w:p>
    <w:p w14:paraId="44F33BC1" w14:textId="77777777" w:rsidR="00D55E6C" w:rsidRDefault="00D55E6C" w:rsidP="00D55E6C"/>
    <w:p w14:paraId="4A5F30B1" w14:textId="084CF3D8" w:rsidR="00D55E6C" w:rsidRDefault="00D55E6C" w:rsidP="00D55E6C">
      <w:r>
        <w:t>Pada segmen program 5.29, f</w:t>
      </w:r>
      <w:r w:rsidRPr="00D55E6C">
        <w:t>ungsi toggle() pada baris 1–2 merupakan method yang digunakan untuk memperbarui status suatu data pada tabel lokasi_mbkm berdasarkan ID yang diberikan. Pada baris 3, sistem mulai membangun query dengan memanggil DB::table('lokasi_mbkm') untuk mengakses tabel tersebut, lalu pada baris 4 query tersebut difilter menggunakan where('id', $id) agar hanya baris dengan ID yang sesuai yang akan diproses. Selanjutnya, pada baris 5, sistem melakukan proses update dengan mengganti nilai kolom status menjadi nilai yang dikirim melalui request, yaitu $request-&gt;status, dan hasil operasi update tersebut disimpan ke dalam variabel $updated. Pada baris 7, dilakukan pengecekan untuk mengetahui apakah proses update berhasil; jika $updated bernilai true, maka pada baris 8 sistem mengembalikan respons JSON yang berisi pesan bahwa status berhasil diperbarui. Sebaliknya, jika update gagal, maka pada baris 10–11 sistem mengembalikan respons JSON dengan pesan error “Gagal memperbarui status.” beserta kode status HTTP 500 sebagai penanda adanya kegagalan proses.</w:t>
      </w:r>
    </w:p>
    <w:p w14:paraId="47CBD2C1" w14:textId="7F082084" w:rsidR="00F0169F" w:rsidRDefault="00F0169F" w:rsidP="003F3623"/>
    <w:p w14:paraId="6CF9B80E" w14:textId="21FE0E15" w:rsidR="00D55E6C" w:rsidRPr="00276BBA" w:rsidRDefault="00D55E6C" w:rsidP="00D55E6C">
      <w:pPr>
        <w:pStyle w:val="STTSSegmenProgram"/>
      </w:pPr>
      <w:r w:rsidRPr="00276BBA">
        <w:t>Segmen Program 5.</w:t>
      </w:r>
      <w:r>
        <w:t>30</w:t>
      </w:r>
      <w:r w:rsidRPr="00276BBA">
        <w:t xml:space="preserve"> </w:t>
      </w:r>
      <w:r>
        <w:t>Daftar Pengajuan Perusahaan</w:t>
      </w:r>
    </w:p>
    <w:p w14:paraId="1D598CC5" w14:textId="2D3B4333" w:rsidR="00D55E6C" w:rsidRPr="00D55E6C" w:rsidRDefault="00D55E6C" w:rsidP="00F66441">
      <w:pPr>
        <w:pStyle w:val="STTSAlgoritmaContent"/>
        <w:numPr>
          <w:ilvl w:val="0"/>
          <w:numId w:val="35"/>
        </w:numPr>
        <w:tabs>
          <w:tab w:val="left" w:pos="900"/>
          <w:tab w:val="left" w:pos="1260"/>
          <w:tab w:val="left" w:pos="1620"/>
          <w:tab w:val="left" w:pos="1980"/>
          <w:tab w:val="left" w:pos="2340"/>
          <w:tab w:val="left" w:pos="2700"/>
          <w:tab w:val="left" w:pos="3060"/>
        </w:tabs>
        <w:ind w:left="562" w:hanging="562"/>
        <w:jc w:val="left"/>
      </w:pPr>
      <w:r w:rsidRPr="00D55E6C">
        <w:t>public function daftarPengajuanPerusahaan(){</w:t>
      </w:r>
    </w:p>
    <w:p w14:paraId="59D6950C" w14:textId="325C4630"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D55E6C">
        <w:t>return view('dosen.daftarPengajuanPerusahaan');</w:t>
      </w:r>
    </w:p>
    <w:p w14:paraId="1820C674" w14:textId="43C692DD"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w:t>
      </w:r>
    </w:p>
    <w:p w14:paraId="5C7ED591" w14:textId="6C1F7E4E"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public function detailPengajuanPerusahaan($id){</w:t>
      </w:r>
    </w:p>
    <w:p w14:paraId="49A93628" w14:textId="0E821FD5"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$data = lokasi_mbkm::where('id', '=', $id)-&gt;get();</w:t>
      </w:r>
    </w:p>
    <w:p w14:paraId="7B8F6AAE" w14:textId="7427B873"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$param['dataperusahaan'] = $data[0];</w:t>
      </w:r>
    </w:p>
    <w:p w14:paraId="75D4574B" w14:textId="13EB8AA4" w:rsidR="00F0169F"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return view('dosen.detailPengajuanPerusahaan', $param);</w:t>
      </w:r>
    </w:p>
    <w:p w14:paraId="4E326AB4" w14:textId="1177D13C" w:rsidR="00D55E6C" w:rsidRDefault="00D55E6C" w:rsidP="00D55E6C"/>
    <w:p w14:paraId="3CA2A8B0" w14:textId="47515652" w:rsidR="00D55E6C" w:rsidRDefault="00D55E6C" w:rsidP="00D55E6C">
      <w:r>
        <w:t xml:space="preserve">Pada segmen program 5.30, fungsi daftarPengajuanPerusahaan() pada baris 1–5 merupakan method sederhana yang digunakan untuk menampilkan halaman </w:t>
      </w:r>
      <w:r>
        <w:lastRenderedPageBreak/>
        <w:t>daftar seluruh pengajuan perusahaan tanpa mengambil data apa pun dari database. Pada baris 4, sistem langsung mengembalikan view bernama dosen.daftarPengajuanPerusahaan yang berfungsi sebagai tampilan utama bagi dosen untuk melihat daftar pengajuan perusahaan yang masuk. Fungsi detailPengajuanPerusahaan() pada baris 7–13 merupakan method yang digunakan untuk menampilkan detail dari satu pengajuan perusahaan tertentu berdasarkan ID yang dikirimkan. Pada baris 9, sistem melakukan query ke model lokasi_mbkm untuk mencari data perusahaan dengan mencocokkan kolom id terhadap nilai $id yang diterima oleh fungsi. Hasil query tersebut diambil seluruhnya menggunakan get(), dan disimpan ke dalam variabel $data. Pada baris 11, sistem mengambil elemen pertama dari hasil query, yaitu $data[0], dan menyimpannya ke dalam array $param dengan key dataperusahaan, karena view hanya membutuhkan satu objek perusahaan. Terakhir, pada baris 12, sistem mengembalikan view dosen.detailPengajuanPerusahaan sambil mengirimkan data yang telah dipersiapkan agar detail perusahaan dapat ditampilkan secara lengkap di halaman.</w:t>
      </w:r>
    </w:p>
    <w:p w14:paraId="720CC471" w14:textId="1BCCDB32" w:rsidR="00D55E6C" w:rsidRDefault="00D55E6C" w:rsidP="00D55E6C"/>
    <w:p w14:paraId="28BDD733" w14:textId="2364FF8E" w:rsidR="00D55E6C" w:rsidRPr="009B6697" w:rsidRDefault="00D55E6C" w:rsidP="00D55E6C">
      <w:pPr>
        <w:pStyle w:val="ListParagraph"/>
        <w:numPr>
          <w:ilvl w:val="2"/>
          <w:numId w:val="5"/>
        </w:numPr>
        <w:contextualSpacing w:val="0"/>
        <w:rPr>
          <w:b/>
          <w:sz w:val="28"/>
          <w:szCs w:val="28"/>
        </w:rPr>
      </w:pPr>
      <w:r>
        <w:rPr>
          <w:b/>
          <w:sz w:val="28"/>
          <w:szCs w:val="28"/>
        </w:rPr>
        <w:t>Pengaturan Mata Kuliah di Prodi Lain</w:t>
      </w:r>
    </w:p>
    <w:p w14:paraId="15F582F7" w14:textId="73D38FD9" w:rsidR="00D55E6C" w:rsidRDefault="00D55E6C" w:rsidP="00D55E6C">
      <w:pPr>
        <w:rPr>
          <w:lang w:val="en-ID"/>
        </w:rPr>
      </w:pPr>
      <w:r w:rsidRPr="00D55E6C">
        <w:rPr>
          <w:lang w:val="en-ID"/>
        </w:rPr>
        <w:t>Bagian ini membahas proses pengaturan mata kuliah antarprodi yang dilakukan oleh ketua jurusan. Fitur ini diperlukan ketika mahasiswa MBKM harus menukar mata kuliah dengan mata kuliah lain di luar program studinya. Sistem menyediakan serangkaian route yang memungkinkan dosen untuk melihat daftar mata kuliah, menambah atau menghapus mata kuliah yang tersedia, serta menyimpan konfigurasi tukar mata kuliah yang akan digunakan mahasiswa. Dengan demikian, pengaturan akademik lintas prodi dapat dilakukan secara lebih terstruktur dan terintegrasi</w:t>
      </w:r>
      <w:r w:rsidRPr="00301C94">
        <w:rPr>
          <w:lang w:val="en-ID"/>
        </w:rPr>
        <w:t>.</w:t>
      </w:r>
    </w:p>
    <w:p w14:paraId="06AE037E" w14:textId="77777777" w:rsidR="00D55E6C" w:rsidRDefault="00D55E6C" w:rsidP="00D55E6C">
      <w:pPr>
        <w:rPr>
          <w:lang w:val="en-ID"/>
        </w:rPr>
      </w:pPr>
    </w:p>
    <w:p w14:paraId="5CC8B05E" w14:textId="436B52B1" w:rsidR="00D55E6C" w:rsidRPr="00276BBA" w:rsidRDefault="00D55E6C" w:rsidP="00D55E6C">
      <w:pPr>
        <w:pStyle w:val="STTSSegmenProgram"/>
      </w:pPr>
      <w:r w:rsidRPr="00276BBA">
        <w:t>Segmen Program 5.</w:t>
      </w:r>
      <w:r>
        <w:t>31</w:t>
      </w:r>
      <w:r w:rsidRPr="00276BBA">
        <w:t xml:space="preserve"> </w:t>
      </w:r>
      <w:r>
        <w:t>Atur Mata Kuliah</w:t>
      </w:r>
    </w:p>
    <w:p w14:paraId="2E20F515" w14:textId="069915B6" w:rsidR="00D55E6C" w:rsidRPr="00D55E6C" w:rsidRDefault="00D55E6C" w:rsidP="00F66441">
      <w:pPr>
        <w:pStyle w:val="STTSAlgoritmaContent"/>
        <w:numPr>
          <w:ilvl w:val="0"/>
          <w:numId w:val="36"/>
        </w:numPr>
        <w:tabs>
          <w:tab w:val="left" w:pos="900"/>
          <w:tab w:val="left" w:pos="1260"/>
          <w:tab w:val="left" w:pos="1620"/>
          <w:tab w:val="left" w:pos="1980"/>
          <w:tab w:val="left" w:pos="2340"/>
          <w:tab w:val="left" w:pos="2700"/>
          <w:tab w:val="left" w:pos="3060"/>
        </w:tabs>
        <w:ind w:left="562" w:hanging="562"/>
        <w:jc w:val="left"/>
      </w:pPr>
      <w:r w:rsidRPr="00D55E6C">
        <w:t>public function aturMatkul($kodejur){</w:t>
      </w:r>
    </w:p>
    <w:p w14:paraId="4166DF93" w14:textId="6C433F97"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w:t>
      </w:r>
      <w:r>
        <w:tab/>
      </w:r>
      <w:r w:rsidRPr="00D55E6C">
        <w:t>$matkuls = DB::table('tukarmatkul')</w:t>
      </w:r>
    </w:p>
    <w:p w14:paraId="229BE60B" w14:textId="57503461"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 xml:space="preserve">-&gt;join('db_stts.aka_matkul', 'tukarmatkul.matkul_id', '=', </w:t>
      </w:r>
      <w:r>
        <w:tab/>
      </w:r>
      <w:r w:rsidRPr="00D55E6C">
        <w:t>'aka_matkul.matkul_id')</w:t>
      </w:r>
    </w:p>
    <w:p w14:paraId="51D4ED17" w14:textId="6C995D5C"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 xml:space="preserve">-&gt;leftJoin('db_stts.aka_matkul_kurikulum', </w:t>
      </w:r>
      <w:r>
        <w:tab/>
      </w:r>
      <w:r w:rsidRPr="00D55E6C">
        <w:t xml:space="preserve">'aka_matkul.matkul_id', '=', </w:t>
      </w:r>
      <w:r>
        <w:tab/>
      </w:r>
      <w:r w:rsidRPr="00D55E6C">
        <w:t>'aka_matkul_kurikulum.matkul_id')</w:t>
      </w:r>
    </w:p>
    <w:p w14:paraId="19ACABF3" w14:textId="53FEA3F3" w:rsidR="0086339D" w:rsidRPr="00276BBA" w:rsidRDefault="0086339D" w:rsidP="0086339D">
      <w:pPr>
        <w:pStyle w:val="STTSSegmenProgram"/>
      </w:pPr>
      <w:r w:rsidRPr="00276BBA">
        <w:lastRenderedPageBreak/>
        <w:t>Segmen Program 5.</w:t>
      </w:r>
      <w:r>
        <w:t>31</w:t>
      </w:r>
      <w:r w:rsidRPr="00276BBA">
        <w:t xml:space="preserve"> </w:t>
      </w:r>
      <w:r>
        <w:t>(Lanjutan)</w:t>
      </w:r>
    </w:p>
    <w:p w14:paraId="709874ED" w14:textId="14FA7707"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-&gt;where('tukarmatkul.kodejur', $kodejur)</w:t>
      </w:r>
    </w:p>
    <w:p w14:paraId="0D061029" w14:textId="4FA68431" w:rsidR="00D55E6C" w:rsidRPr="00D55E6C" w:rsidRDefault="00D55E6C" w:rsidP="00373A4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-&gt;select('tukarmatkul.id', 'tukarmatkul.kodejur',</w:t>
      </w:r>
    </w:p>
    <w:p w14:paraId="62A13EA5" w14:textId="29AE779A"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D55E6C">
        <w:t xml:space="preserve">  </w:t>
      </w:r>
      <w:r>
        <w:tab/>
      </w:r>
      <w:r w:rsidRPr="00D55E6C">
        <w:t>'tukarmatkul.tanggal','tukarmatkul.matkul_id',</w:t>
      </w:r>
    </w:p>
    <w:p w14:paraId="5EED2A90" w14:textId="11268BF0"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D55E6C">
        <w:t>'aka_matkul.matkul_nama',</w:t>
      </w:r>
    </w:p>
    <w:p w14:paraId="4B86C25C" w14:textId="4A7C8CB3"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D55E6C">
        <w:t>DB::raw('MAX(aka_matkul_kurikulum.mk_sks) as sks'),</w:t>
      </w:r>
    </w:p>
    <w:p w14:paraId="6F9129EC" w14:textId="154BDC4A"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D55E6C">
        <w:t xml:space="preserve">DB::raw('MIN(aka_matkul_kurikulum.mk_semester) as </w:t>
      </w:r>
      <w:r>
        <w:tab/>
      </w:r>
      <w:r w:rsidRPr="00D55E6C">
        <w:t>semester'))</w:t>
      </w:r>
    </w:p>
    <w:p w14:paraId="0D000F40" w14:textId="2A3484B5"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D55E6C">
        <w:t>-&gt;groupBy('tukarmatkul.id','tukarmatkul.kodejur',</w:t>
      </w:r>
    </w:p>
    <w:p w14:paraId="32061E20" w14:textId="59DEA9FA"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D55E6C">
        <w:t>'tukarmatkul.tanggal','tukarmatkul.matkul_id',</w:t>
      </w:r>
    </w:p>
    <w:p w14:paraId="74815B01" w14:textId="5C3E453B"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D55E6C">
        <w:t>'aka_matkul.matkul_nama')-&gt;get();</w:t>
      </w:r>
    </w:p>
    <w:p w14:paraId="218D2AC7" w14:textId="5515FA30" w:rsidR="00D55E6C" w:rsidRPr="00D55E6C"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D55E6C">
        <w:t xml:space="preserve">return view('dosen.listAllExProdi', compact('matkuls', </w:t>
      </w:r>
      <w:r>
        <w:tab/>
      </w:r>
      <w:r w:rsidRPr="00D55E6C">
        <w:t>'kodejur'));</w:t>
      </w:r>
    </w:p>
    <w:p w14:paraId="031ACC1D" w14:textId="16981F90" w:rsidR="00D55E6C" w:rsidRPr="003F2135" w:rsidRDefault="00D55E6C" w:rsidP="00D55E6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rsidRPr="00D55E6C">
        <w:t>}</w:t>
      </w:r>
    </w:p>
    <w:p w14:paraId="1D01D912" w14:textId="68C8B675" w:rsidR="00D55E6C" w:rsidRDefault="00D55E6C" w:rsidP="00D55E6C"/>
    <w:p w14:paraId="770C9339" w14:textId="1A10D77B" w:rsidR="00D55E6C" w:rsidRDefault="0086339D" w:rsidP="0086339D">
      <w:r>
        <w:t xml:space="preserve">Pada segmen program 5.31, fungsi aturMatkul() pada baris 1–2 adalah method yang digunakan untuk menampilkan daftar mata kuliah yang dapat diatur atau dikelola oleh dosen berdasarkan kode jurusan yang diberikan melalui parameter $kodejur. Pada baris 3, proses pengambilan data dimulai dengan melakukan query ke tabel tukarmatkul menggunakan DB::table(). Kemudian pada baris 4 dilakukan join dengan tabel db_stts.aka_matkul untuk mencocokkan matkul_id dari tukarmatkul dengan data master mata kuliah agar informasi nama mata kuliah dapat diperoleh. Pada baris 5 ditambahkan leftJoin ke tabel db_stts.aka_matkul_kurikulum untuk mengambil informasi tambahan berupa SKS dan semester dari kurikulum terkait mata kuliah tersebut; left join digunakan agar data tetap tampil meskipun tidak memiliki relasi kurikulum lengkap. Pada baris 6 diberikan kondisi where untuk membatasi data hanya pada tukarmatkul yang memiliki kodejur sesuai parameter yang dikirim. Pada baris 7–15 ditentukan kolom apa saja yang ingin diambil melalui select(), termasuk beberapa kolom langsung seperti id, kodejur, tanggal, matkul_id, dan matkul_nama. Dua kolom tambahan dihitung menggunakan DB::raw, yakni MAX(aka_matkul_kurikulum.mk_sks) sebagai sks untuk mengambil jumlah SKS tertinggi, serta MIN(aka_matkul_kurikulum.mk_semester) sebagai semester untuk mengambil semester terkecil, karena satu mata kuliah bisa memiliki lebih dari satu entri kurikulum. Pada baris 16–22 dilakukan groupBy untuk mengelompokkan data berdasarkan kolom-kolom utama agar fungsi agregat MAX dan MIN dapat bekerja dengan benar tanpa menghasilkan duplikasi data. Setelah semua pengolahan </w:t>
      </w:r>
      <w:r>
        <w:lastRenderedPageBreak/>
        <w:t>selesai, baris 23 menjalankan get() untuk mengambil hasil query dalam bentuk koleksi. Kemudian pada baris 25, sistem mengembalikan view dosen.listAllExProdi sambil mengirimkan variabel hasil query ($matkuls) dan kode jurusan ($kodejur) menggunakan compact(), sehingga data dapat ditampilkan di halaman web sesuai kebutuhan dosen.</w:t>
      </w:r>
    </w:p>
    <w:p w14:paraId="132752F7" w14:textId="387EE96B" w:rsidR="0086339D" w:rsidRDefault="0086339D" w:rsidP="0086339D"/>
    <w:p w14:paraId="078157DD" w14:textId="5E72B644" w:rsidR="005422E2" w:rsidRPr="00276BBA" w:rsidRDefault="005422E2" w:rsidP="005422E2">
      <w:pPr>
        <w:pStyle w:val="STTSSegmenProgram"/>
      </w:pPr>
      <w:r w:rsidRPr="00276BBA">
        <w:t>Segmen Program 5.</w:t>
      </w:r>
      <w:r>
        <w:t>32</w:t>
      </w:r>
      <w:r w:rsidRPr="00276BBA">
        <w:t xml:space="preserve"> </w:t>
      </w:r>
      <w:r>
        <w:t>Penghapusan Mata Kuliah</w:t>
      </w:r>
    </w:p>
    <w:p w14:paraId="55EABEFF" w14:textId="107F4BF4" w:rsidR="005422E2" w:rsidRPr="005422E2" w:rsidRDefault="005422E2" w:rsidP="00F66441">
      <w:pPr>
        <w:pStyle w:val="STTSAlgoritmaContent"/>
        <w:numPr>
          <w:ilvl w:val="0"/>
          <w:numId w:val="37"/>
        </w:numPr>
        <w:tabs>
          <w:tab w:val="left" w:pos="900"/>
          <w:tab w:val="left" w:pos="1260"/>
          <w:tab w:val="left" w:pos="1620"/>
          <w:tab w:val="left" w:pos="1980"/>
          <w:tab w:val="left" w:pos="2340"/>
          <w:tab w:val="left" w:pos="2700"/>
          <w:tab w:val="left" w:pos="3060"/>
        </w:tabs>
        <w:ind w:left="562" w:hanging="562"/>
        <w:jc w:val="left"/>
      </w:pPr>
      <w:r w:rsidRPr="005422E2">
        <w:t>public function hapusmatkullangsung(){</w:t>
      </w:r>
    </w:p>
    <w:p w14:paraId="29AE1FC5" w14:textId="134091CC"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5422E2">
        <w:t>$kodejur = auth()-&gt;user()-&gt;jur_kode;</w:t>
      </w:r>
    </w:p>
    <w:p w14:paraId="180587F5" w14:textId="7B1CDD17"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 xml:space="preserve">  </w:t>
      </w:r>
      <w:r>
        <w:tab/>
      </w:r>
      <w:r w:rsidRPr="005422E2">
        <w:t xml:space="preserve">return redirect('/dosen/aturMatkul/' . $kodejur[0] . </w:t>
      </w:r>
      <w:r>
        <w:tab/>
      </w:r>
      <w:r w:rsidRPr="005422E2">
        <w:t>'/delete');</w:t>
      </w:r>
    </w:p>
    <w:p w14:paraId="273D8F1B" w14:textId="023A2F03"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w:t>
      </w:r>
    </w:p>
    <w:p w14:paraId="64A8100E" w14:textId="097D1755"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public function hapusmatkul($id){</w:t>
      </w:r>
    </w:p>
    <w:p w14:paraId="1E7CC46D" w14:textId="30E59607"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 xml:space="preserve">  </w:t>
      </w:r>
      <w:r>
        <w:tab/>
      </w:r>
      <w:r w:rsidRPr="005422E2">
        <w:t>DB::table('tukarmatkul')-&gt;where('id', $id)-&gt;delete();</w:t>
      </w:r>
    </w:p>
    <w:p w14:paraId="33884D2F" w14:textId="20280D4E" w:rsidR="005422E2" w:rsidRPr="005422E2"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 xml:space="preserve">  </w:t>
      </w:r>
      <w:r>
        <w:tab/>
      </w:r>
      <w:r w:rsidRPr="005422E2">
        <w:t xml:space="preserve">return redirect()-&gt;back()-&gt;with('success', 'Matkul </w:t>
      </w:r>
      <w:r>
        <w:tab/>
      </w:r>
      <w:r w:rsidRPr="005422E2">
        <w:t>berhasil dihapus!');</w:t>
      </w:r>
    </w:p>
    <w:p w14:paraId="10DCDAB1" w14:textId="257B2AEB" w:rsidR="005422E2" w:rsidRPr="00D55E6C" w:rsidRDefault="005422E2" w:rsidP="005422E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5422E2">
        <w:t>}</w:t>
      </w:r>
    </w:p>
    <w:p w14:paraId="77CD77BF" w14:textId="6A0C0676" w:rsidR="0086339D" w:rsidRDefault="0086339D" w:rsidP="0086339D"/>
    <w:p w14:paraId="219B3EBF" w14:textId="77777777" w:rsidR="00E5478C" w:rsidRDefault="00E5478C" w:rsidP="00E5478C">
      <w:r>
        <w:t xml:space="preserve">Pada segmen program 5.32, fungsi hapusmatkullangsung() pada baris 1–2 merupakan method yang digunakan untuk mengarahkan pengguna—dalam hal ini dosen—ke halaman penghapusan mata kuliah secara otomatis berdasarkan jurusan yang dimilikinya. Pada baris 3, sistem mengambil kode jurusan dosen yang sedang login melalui auth()-&gt;user()-&gt;jur_kode, kemudian data tersebut digunakan pada baris 4 untuk melakukan redirect ke route /dosen/aturMatkul/{kodejur}/delete. Pemanggilan $kodejur[0] menunjukkan bahwa kode jurusan yang diambil mungkin berbentuk array atau string yang perlu diambil karakter atau elemen pertamanya sebelum dipakai pada URL. </w:t>
      </w:r>
    </w:p>
    <w:p w14:paraId="6A60C5C4" w14:textId="4FDFEE70" w:rsidR="0086339D" w:rsidRDefault="00E5478C" w:rsidP="00E5478C">
      <w:r>
        <w:t>Fungsi hapusmatkul() pada baris 5–7 adalah method yang menangani proses penghapusan data mata kuliah secara langsung berdasarkan ID yang dikirim melalui parameter. Pada baris 7, sistem menjalankan perintah delete pada tabel tukarmatkul dengan mencocokkan id sesuai parameter $id, sehingga data yang terkait akan dihapus dari database. Kemudian, pada baris 9, sistem mengembalikan pengguna ke halaman sebelumnya (redirect()-&gt;back()) sambil mengirimkan pesan notifikasi success bahwa mata kuliah berhasil dihapus, sehingga pengguna mendapatkan umpan balik langsung setelah proses selesai.</w:t>
      </w:r>
    </w:p>
    <w:p w14:paraId="6FE364FA" w14:textId="554D748B" w:rsidR="005422E2" w:rsidRDefault="005422E2" w:rsidP="0086339D"/>
    <w:p w14:paraId="3978554C" w14:textId="1EFECCA1" w:rsidR="00E5478C" w:rsidRPr="00276BBA" w:rsidRDefault="00E5478C" w:rsidP="00E5478C">
      <w:pPr>
        <w:pStyle w:val="STTSSegmenProgram"/>
      </w:pPr>
      <w:r w:rsidRPr="00276BBA">
        <w:lastRenderedPageBreak/>
        <w:t>Segmen Program 5.</w:t>
      </w:r>
      <w:r>
        <w:t>33</w:t>
      </w:r>
      <w:r w:rsidRPr="00276BBA">
        <w:t xml:space="preserve"> </w:t>
      </w:r>
      <w:r>
        <w:t>Pengisian Mata Kuliah</w:t>
      </w:r>
    </w:p>
    <w:p w14:paraId="4AD07D01" w14:textId="1B21405A" w:rsidR="00E5478C" w:rsidRPr="00E5478C" w:rsidRDefault="00E5478C" w:rsidP="00F66441">
      <w:pPr>
        <w:pStyle w:val="STTSAlgoritmaContent"/>
        <w:numPr>
          <w:ilvl w:val="0"/>
          <w:numId w:val="38"/>
        </w:numPr>
        <w:tabs>
          <w:tab w:val="left" w:pos="900"/>
          <w:tab w:val="left" w:pos="1260"/>
          <w:tab w:val="left" w:pos="1620"/>
          <w:tab w:val="left" w:pos="1980"/>
          <w:tab w:val="left" w:pos="2340"/>
          <w:tab w:val="left" w:pos="2700"/>
          <w:tab w:val="left" w:pos="3060"/>
        </w:tabs>
        <w:ind w:left="562" w:hanging="562"/>
        <w:jc w:val="left"/>
      </w:pPr>
      <w:r w:rsidRPr="00E5478C">
        <w:t>public function isilistmatkul(Request $request){</w:t>
      </w:r>
    </w:p>
    <w:p w14:paraId="3B586130" w14:textId="140FDB7D"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5478C">
        <w:t xml:space="preserve">$kodejur = auth()-&gt;user()-&gt;jur_kode;   </w:t>
      </w:r>
    </w:p>
    <w:p w14:paraId="48952F66" w14:textId="415A832F"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tab/>
      </w:r>
      <w:r w:rsidRPr="00E5478C">
        <w:t xml:space="preserve">$semester = $request-&gt;semester ?? 1;   </w:t>
      </w:r>
    </w:p>
    <w:p w14:paraId="1E484867" w14:textId="0F7A54A9"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5478C">
        <w:t>$latestKur = DB::table('db_stts.aka_matkul_kurikulum')</w:t>
      </w:r>
    </w:p>
    <w:p w14:paraId="560E63EB" w14:textId="75870686"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-&gt;max('kurikulum_kode');</w:t>
      </w:r>
    </w:p>
    <w:p w14:paraId="2E119328" w14:textId="08EA68B7"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$matkul = DB::table('db_stts.aka_matkul')</w:t>
      </w:r>
    </w:p>
    <w:p w14:paraId="73473DCC" w14:textId="26BA9CD8"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 xml:space="preserve">-&gt;join('db_stts.aka_matkul_kurikulum', </w:t>
      </w:r>
      <w:r w:rsidR="009754DA">
        <w:tab/>
      </w:r>
      <w:r w:rsidR="009754DA">
        <w:tab/>
      </w:r>
      <w:r w:rsidRPr="00E5478C">
        <w:t xml:space="preserve">'aka_matkul.matkul_id', '=', </w:t>
      </w:r>
      <w:r w:rsidR="009754DA">
        <w:tab/>
      </w:r>
      <w:r w:rsidRPr="00E5478C">
        <w:t>'aka_matkul_kurikulum.matkul_id')</w:t>
      </w:r>
    </w:p>
    <w:p w14:paraId="0F1A9F67" w14:textId="056FB1E7"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-&gt;where('aka_matkul_kurikulum.jur_kode', $kodejur)</w:t>
      </w:r>
    </w:p>
    <w:p w14:paraId="0B61FE06" w14:textId="3A46CC1D"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-&gt;where('aka_matkul_kurikulum.mk_semester', $semester)</w:t>
      </w:r>
    </w:p>
    <w:p w14:paraId="495AEA38" w14:textId="5D28AF94"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-&gt;where('aka_matkul_kurikulum.kurikulum_kode', $latestKur)</w:t>
      </w:r>
    </w:p>
    <w:p w14:paraId="3FD84F78" w14:textId="51EB5A82"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-&gt;select(</w:t>
      </w:r>
    </w:p>
    <w:p w14:paraId="43181DE2" w14:textId="41F0D335" w:rsidR="00E5478C" w:rsidRPr="00E5478C" w:rsidRDefault="009754DA" w:rsidP="009754D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E5478C" w:rsidRPr="00E5478C">
        <w:t>'aka_matkul.matkul_id','aka_matkul.matkul_nama',</w:t>
      </w:r>
    </w:p>
    <w:p w14:paraId="0F3F3D59" w14:textId="392347AD"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'aka_matkul_kurikulum.jur_kode as kodejur',</w:t>
      </w:r>
    </w:p>
    <w:p w14:paraId="0821356F" w14:textId="4950A834"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'aka_matkul_kurikulum.mk_semester as semester',</w:t>
      </w:r>
    </w:p>
    <w:p w14:paraId="7690E8BD" w14:textId="0716E593" w:rsidR="00E5478C" w:rsidRPr="00E5478C" w:rsidRDefault="00E5478C" w:rsidP="00373A4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9754DA">
        <w:tab/>
      </w:r>
      <w:r w:rsidRPr="00E5478C">
        <w:t>'aka_matkul_kurikulum.mk_sks as sks')-&gt;get();</w:t>
      </w:r>
    </w:p>
    <w:p w14:paraId="303D849C" w14:textId="2CD15C99"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373A42">
        <w:tab/>
      </w:r>
      <w:r w:rsidRPr="00E5478C">
        <w:t>$allowed = DB::table('tukarmatkul')</w:t>
      </w:r>
    </w:p>
    <w:p w14:paraId="43152884" w14:textId="0BAA8499" w:rsidR="00E5478C" w:rsidRPr="00E5478C" w:rsidRDefault="00373A42"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E5478C" w:rsidRPr="00E5478C">
        <w:t>-&gt;where('kodejur', $kodejur)</w:t>
      </w:r>
    </w:p>
    <w:p w14:paraId="7188B179" w14:textId="7C5FDC58" w:rsidR="00E5478C" w:rsidRPr="00E5478C" w:rsidRDefault="00E5478C" w:rsidP="00373A4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373A42">
        <w:tab/>
      </w:r>
      <w:r w:rsidRPr="00E5478C">
        <w:t>-&gt;pluck('matkul_id')-&gt;toArray();</w:t>
      </w:r>
    </w:p>
    <w:p w14:paraId="31F2AF21" w14:textId="74B6080E"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373A42">
        <w:tab/>
      </w:r>
      <w:r w:rsidRPr="00E5478C">
        <w:t xml:space="preserve">return view('dosen.formListMatkul', compact('matkul', </w:t>
      </w:r>
      <w:r w:rsidR="00373A42">
        <w:tab/>
      </w:r>
      <w:r w:rsidRPr="00E5478C">
        <w:t>'allowed', 'kodejur', 'semester', 'latestKur'));</w:t>
      </w:r>
    </w:p>
    <w:p w14:paraId="46354FC4" w14:textId="417E82CB"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w:t>
      </w:r>
    </w:p>
    <w:p w14:paraId="2BA1614E" w14:textId="47D59551" w:rsidR="00E5478C" w:rsidRPr="00E5478C" w:rsidRDefault="00E5478C" w:rsidP="00373A4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public function savetukarmatkul(Request $request){</w:t>
      </w:r>
    </w:p>
    <w:p w14:paraId="5B44EC9B" w14:textId="3E4EAB51" w:rsidR="00E5478C" w:rsidRPr="00E5478C" w:rsidRDefault="00373A42"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E5478C" w:rsidRPr="00E5478C">
        <w:t>$kodejur = auth()-&gt;user()-&gt;jur_kode;</w:t>
      </w:r>
    </w:p>
    <w:p w14:paraId="03459B42" w14:textId="3CCB72CE" w:rsidR="00E5478C" w:rsidRPr="00E5478C" w:rsidRDefault="00E5478C" w:rsidP="00373A42">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373A42">
        <w:tab/>
      </w:r>
      <w:r w:rsidRPr="00E5478C">
        <w:t>$request-&gt;validate(['matkul_id' =&gt; 'required|array']);</w:t>
      </w:r>
    </w:p>
    <w:p w14:paraId="52600A73" w14:textId="1E1639C0" w:rsidR="00E5478C" w:rsidRPr="00E5478C" w:rsidRDefault="00373A42"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E5478C" w:rsidRPr="00E5478C">
        <w:t xml:space="preserve">$data = collect($request-&gt;matkul_id)-&gt;map(function </w:t>
      </w:r>
      <w:r>
        <w:tab/>
      </w:r>
      <w:r w:rsidR="00E5478C" w:rsidRPr="00E5478C">
        <w:t>($matkulId) use ($kodejur) {</w:t>
      </w:r>
    </w:p>
    <w:p w14:paraId="497DB3B8" w14:textId="1037B181"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w:t>
      </w:r>
      <w:r w:rsidR="00373A42">
        <w:tab/>
      </w:r>
      <w:r w:rsidRPr="00E5478C">
        <w:t>return [</w:t>
      </w:r>
    </w:p>
    <w:p w14:paraId="766480CB" w14:textId="6A570C33"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373A42">
        <w:tab/>
      </w:r>
      <w:r w:rsidR="00DB2CC3">
        <w:tab/>
      </w:r>
      <w:r w:rsidRPr="00E5478C">
        <w:t>'kodejur' =&gt; $kodejur[0],</w:t>
      </w:r>
    </w:p>
    <w:p w14:paraId="08ADDB9E" w14:textId="7C14EDD0"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DB2CC3">
        <w:tab/>
      </w:r>
      <w:r w:rsidRPr="00E5478C">
        <w:t>'tanggal' =&gt; date('Y-m-d'),</w:t>
      </w:r>
    </w:p>
    <w:p w14:paraId="10CEF738" w14:textId="519F76D4"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DB2CC3">
        <w:tab/>
      </w:r>
      <w:r w:rsidRPr="00E5478C">
        <w:t>'matkul_id' =&gt; $matkulId,</w:t>
      </w:r>
    </w:p>
    <w:p w14:paraId="6EEEE95F" w14:textId="449945E1"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w:t>
      </w:r>
      <w:r w:rsidR="00DB2CC3">
        <w:tab/>
      </w:r>
      <w:r w:rsidRPr="00E5478C">
        <w:t>];</w:t>
      </w:r>
    </w:p>
    <w:p w14:paraId="5E7BCD08" w14:textId="5989587F" w:rsidR="00E5478C" w:rsidRPr="00E5478C" w:rsidRDefault="00DB2CC3"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00E5478C" w:rsidRPr="00E5478C">
        <w:t>})-&gt;toArray();</w:t>
      </w:r>
    </w:p>
    <w:p w14:paraId="4E759EEC" w14:textId="69A51A65"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DB2CC3">
        <w:tab/>
      </w:r>
      <w:r w:rsidRPr="00E5478C">
        <w:t>tukarmatkul::insert($data);</w:t>
      </w:r>
    </w:p>
    <w:p w14:paraId="74C48E19" w14:textId="0253DA9A" w:rsidR="00E5478C" w:rsidRPr="00E5478C" w:rsidRDefault="00DB2CC3"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00E5478C" w:rsidRPr="00E5478C">
        <w:t>$semester = $request-&gt;semester ?? 1;</w:t>
      </w:r>
    </w:p>
    <w:p w14:paraId="338C5476" w14:textId="7D2F1EC3" w:rsidR="00E5478C" w:rsidRP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 xml:space="preserve">  </w:t>
      </w:r>
      <w:r w:rsidR="00DB2CC3">
        <w:tab/>
      </w:r>
      <w:r w:rsidRPr="00E5478C">
        <w:t>return redirect('/dosen/aturMatkul/' . $kodejur[0]);</w:t>
      </w:r>
    </w:p>
    <w:p w14:paraId="177CE1A0" w14:textId="30C7206A" w:rsidR="00E5478C" w:rsidRDefault="00E5478C" w:rsidP="00E5478C">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5478C">
        <w:t>}</w:t>
      </w:r>
    </w:p>
    <w:p w14:paraId="2E7E3427" w14:textId="77777777" w:rsidR="005422E2" w:rsidRDefault="005422E2" w:rsidP="0086339D"/>
    <w:p w14:paraId="0E842A26" w14:textId="7DA4551B" w:rsidR="00DF0AED" w:rsidRDefault="00DB2CC3" w:rsidP="00DF0AED">
      <w:r>
        <w:t>Pada segmen program 5.33, f</w:t>
      </w:r>
      <w:r w:rsidR="00DF0AED">
        <w:t>ungsi isilistmatkul() pada baris 1</w:t>
      </w:r>
      <w:r>
        <w:t>-</w:t>
      </w:r>
      <w:r w:rsidR="00DF0AED">
        <w:t>2 merupakan method yang digunakan untuk menampilkan daftar mata kuliah berdasarkan jurusan dan semester yang dipilih oleh kaprodi yang sedang login. Pada baris 3, sistem terlebih dahulu mengambil kode jurusan dari pengguna melalui auth()-&gt;user()-&gt;</w:t>
      </w:r>
      <w:r>
        <w:t xml:space="preserve"> </w:t>
      </w:r>
      <w:r w:rsidR="00DF0AED">
        <w:t xml:space="preserve">jur_kode, yang menjadi identitas prodi kaprodi tersebut. Selanjutnya, pada baris 4, sistem menangkap nilai semester dari request dan memberikan nilai default 1 apabila parameter semester tidak dikirim. Pada baris 5–6, dilakukan pengambilan nilai kurikulum terbaru dengan mencari nilai maksimum dari kolom </w:t>
      </w:r>
      <w:r w:rsidR="00DF0AED">
        <w:lastRenderedPageBreak/>
        <w:t>kurikulum_kode pada tabel aka_matkul_kurikulum, sehingga sistem selalu menampilkan mata kuliah yang sesuai dengan kurikulum paling baru. Kemudian, pada baris 8</w:t>
      </w:r>
      <w:r>
        <w:t>-</w:t>
      </w:r>
      <w:r w:rsidR="00DF0AED">
        <w:t>21, sistem melakukan join antara tabel aka_matkul dan aka_matkul_kurikulum untuk mengambil daftar mata kuliah yang sesuai dengan jurusan login, semester yang dipilih, dan kurikulum terbaru. Pada proses ini, sistem menyeleksi berbagai atribut penting seperti matkul_id, nama mata kuliah, kode jurusan, semester, dan jumlah SKS untuk ditampilkan. Setelah itu, pada baris 22–25, sistem mengambil data mata kuliah yang sudah pernah ditambahkan ke dalam tabel tukarmatkul untuk jurusan terkait, lalu memprosesnya menjadi array berisi daftar matkul_id yang sudah diizinkan. Pada baris 27, seluruh data yang telah dihimpun dikirimkan ke view dosen.formListMatkul agar dapat ditampilkan sebagai daftar yang dapat dipilih oleh kaprodi.</w:t>
      </w:r>
    </w:p>
    <w:p w14:paraId="6DB41CB2" w14:textId="62C33E61" w:rsidR="0086339D" w:rsidRDefault="00DF0AED" w:rsidP="00DF0AED">
      <w:r>
        <w:t>Selanjutnya, fungsi savetukarmatkul() pada baris 29–30 merupakan method yang menangani proses penyimpanan daftar mata kuliah yang telah dipilih oleh kaprodi. Pada baris 32, sistem kembali mengambil kode jurusan pengguna untuk memastikan data yang disimpan sesuai dengan prodi kaprodi tersebut. Pada baris 33–35, sistem melakukan validasi bahwa input matkul_id harus berupa array, sebab kaprodi dapat memilih lebih dari satu mata kuliah sekaligus. Pada baris 38–44, sistem melakukan mapping pada setiap matkul_id yang dipilih untuk membentuk array data baru yang terdiri dari kode jurusan, tanggal penyimpanan, dan ID mata kuliah, dengan kode jurusan diambil dari elemen pertama variabel $kodejur yang kemungkinan berupa array atau string multi-karakter. Data hasil mapping tersebut kemudian disimpan ke tabel tukarmatkul melalui pemanggilan tukarmatkul::insert($data) pada baris 45. Setelah penyimpanan berhasil, pada baris 47–48 sistem mengambil kembali semester yang digunakan, lalu mengarahkan pengguna ke halaman pengaturan mata kuliah berdasarkan jurusannya sehingga kaprodi dapat langsung melihat daftar mata kuliah yang baru saja ditambahkan.</w:t>
      </w:r>
    </w:p>
    <w:p w14:paraId="773CF211" w14:textId="2E292174" w:rsidR="00DF0AED" w:rsidRDefault="00DF0AED" w:rsidP="00DF0AED"/>
    <w:p w14:paraId="68EA9EBB" w14:textId="75555170" w:rsidR="00927B4A" w:rsidRPr="009B6697" w:rsidRDefault="00927B4A" w:rsidP="00927B4A">
      <w:pPr>
        <w:pStyle w:val="ListParagraph"/>
        <w:numPr>
          <w:ilvl w:val="2"/>
          <w:numId w:val="5"/>
        </w:numPr>
        <w:contextualSpacing w:val="0"/>
        <w:rPr>
          <w:b/>
          <w:sz w:val="28"/>
          <w:szCs w:val="28"/>
        </w:rPr>
      </w:pPr>
      <w:r>
        <w:rPr>
          <w:b/>
          <w:sz w:val="28"/>
          <w:szCs w:val="28"/>
        </w:rPr>
        <w:t>Penilaian Mahasiswa</w:t>
      </w:r>
    </w:p>
    <w:p w14:paraId="0BD867F2" w14:textId="58943392" w:rsidR="00927B4A" w:rsidRDefault="00927B4A" w:rsidP="00927B4A">
      <w:pPr>
        <w:rPr>
          <w:lang w:val="en-ID"/>
        </w:rPr>
      </w:pPr>
      <w:r w:rsidRPr="00927B4A">
        <w:rPr>
          <w:lang w:val="en-ID"/>
        </w:rPr>
        <w:t xml:space="preserve">Pada subbab ini dibahas implementasi fitur penilaian mahasiswa oleh ketua jurusan. System menyediakan route khusus yang mengarahkan kajur pada halaman </w:t>
      </w:r>
      <w:r w:rsidRPr="00927B4A">
        <w:rPr>
          <w:lang w:val="en-ID"/>
        </w:rPr>
        <w:lastRenderedPageBreak/>
        <w:t>daftar nilai serta form penilaian. Melalui fitur ini, kajur dapat memberikan nilai berdasarkan laporan akhir, kinerja, dan hasil kegiatan mahasiswa selama program MBKM berlangsung. Setiap nilai yang diberikan akan tersimpan di database dan menjadi dasar penilaian akhi</w:t>
      </w:r>
      <w:r>
        <w:rPr>
          <w:lang w:val="en-ID"/>
        </w:rPr>
        <w:t>r mahasiswa dalam kegiatan MBKM</w:t>
      </w:r>
      <w:r w:rsidRPr="00301C94">
        <w:rPr>
          <w:lang w:val="en-ID"/>
        </w:rPr>
        <w:t>.</w:t>
      </w:r>
    </w:p>
    <w:p w14:paraId="081853A2" w14:textId="77777777" w:rsidR="00927B4A" w:rsidRDefault="00927B4A" w:rsidP="00927B4A">
      <w:pPr>
        <w:rPr>
          <w:lang w:val="en-ID"/>
        </w:rPr>
      </w:pPr>
    </w:p>
    <w:p w14:paraId="284D217B" w14:textId="31DD79C6" w:rsidR="00927B4A" w:rsidRPr="00276BBA" w:rsidRDefault="00927B4A" w:rsidP="00927B4A">
      <w:pPr>
        <w:pStyle w:val="STTSSegmenProgram"/>
      </w:pPr>
      <w:r w:rsidRPr="00276BBA">
        <w:t>Segmen Program 5.</w:t>
      </w:r>
      <w:r>
        <w:t>3</w:t>
      </w:r>
      <w:r w:rsidR="00A706C5">
        <w:t>4</w:t>
      </w:r>
      <w:r w:rsidRPr="00276BBA">
        <w:t xml:space="preserve"> </w:t>
      </w:r>
      <w:r w:rsidR="00EC3006">
        <w:t>Penilaian</w:t>
      </w:r>
    </w:p>
    <w:p w14:paraId="345832FF" w14:textId="5811D482" w:rsidR="00EC3006" w:rsidRPr="00EC3006" w:rsidRDefault="00EC3006" w:rsidP="00EC3006">
      <w:pPr>
        <w:pStyle w:val="STTSAlgoritmaContent"/>
        <w:numPr>
          <w:ilvl w:val="0"/>
          <w:numId w:val="44"/>
        </w:numPr>
        <w:tabs>
          <w:tab w:val="left" w:pos="900"/>
          <w:tab w:val="left" w:pos="1260"/>
          <w:tab w:val="left" w:pos="1620"/>
          <w:tab w:val="left" w:pos="1980"/>
          <w:tab w:val="left" w:pos="2340"/>
          <w:tab w:val="left" w:pos="2700"/>
          <w:tab w:val="left" w:pos="3060"/>
        </w:tabs>
        <w:ind w:left="562" w:hanging="562"/>
        <w:jc w:val="left"/>
      </w:pPr>
      <w:r w:rsidRPr="00EC3006">
        <w:t>public function penilaian($id_mbkm){</w:t>
      </w:r>
    </w:p>
    <w:p w14:paraId="13B6DD32" w14:textId="0D84CED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$matkuls = DB::table('detail_mbkm')</w:t>
      </w:r>
    </w:p>
    <w:p w14:paraId="69508534" w14:textId="382C09D5"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 xml:space="preserve">-&gt;join('db_stts.aka_matkul', 'detail_mbkm.matkul_id', '=', </w:t>
      </w:r>
      <w:r>
        <w:tab/>
      </w:r>
      <w:r w:rsidRPr="00EC3006">
        <w:t>'db_stts.aka_matkul.matkul_id')</w:t>
      </w:r>
    </w:p>
    <w:p w14:paraId="51130504" w14:textId="3D936EDF"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-&gt;where('detail_mbkm.id_mbkm', $id_mbkm)</w:t>
      </w:r>
    </w:p>
    <w:p w14:paraId="61B43E39" w14:textId="4D5A63A0"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-&gt;select('detail_mbkm.*','db_stts.aka_matkul.matkul_nama')</w:t>
      </w:r>
    </w:p>
    <w:p w14:paraId="5AC3ED64" w14:textId="6F01647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w:t>
      </w:r>
      <w:r>
        <w:tab/>
      </w:r>
      <w:r w:rsidRPr="00EC3006">
        <w:t>-&gt;get();</w:t>
      </w:r>
    </w:p>
    <w:p w14:paraId="2977099E" w14:textId="37D60A8E"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$data = mbkm::where('id', $id_mbkm)-&gt;first();</w:t>
      </w:r>
    </w:p>
    <w:p w14:paraId="56B8C8A4" w14:textId="2071BC66"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$user = db_sttsmhs::where('mhs_nrp', $data-&gt;nrp)-&gt;first();</w:t>
      </w:r>
    </w:p>
    <w:p w14:paraId="41051704" w14:textId="15E97BA4"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$param['matkuls'] = $matkuls;</w:t>
      </w:r>
    </w:p>
    <w:p w14:paraId="7B50D70E" w14:textId="1737BE8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$param['user'] = $user;</w:t>
      </w:r>
    </w:p>
    <w:p w14:paraId="17B74A0C" w14:textId="6F40B634"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return view('dosen.penilaian', $param);</w:t>
      </w:r>
    </w:p>
    <w:p w14:paraId="3AACE8C5" w14:textId="5AC62D2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w:t>
      </w:r>
    </w:p>
    <w:p w14:paraId="1490F35D" w14:textId="1CF46C8F"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public function simpanpenilaian(Request $request, $id_mbkm){</w:t>
      </w:r>
    </w:p>
    <w:p w14:paraId="17D4E04C" w14:textId="3F10C9A3"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$request-&gt;validate([</w:t>
      </w:r>
    </w:p>
    <w:p w14:paraId="5CAD8F36" w14:textId="4CDB389F"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 xml:space="preserve">'nilai' =&gt; 'required|array', </w:t>
      </w:r>
    </w:p>
    <w:p w14:paraId="095BEF06" w14:textId="2FBA6626"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 xml:space="preserve">'nilai.*' =&gt; 'required|string|max:5', </w:t>
      </w:r>
    </w:p>
    <w:p w14:paraId="26ED7BF1" w14:textId="1FBA10AA"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w:t>
      </w:r>
      <w:r>
        <w:tab/>
      </w:r>
      <w:r w:rsidRPr="00EC3006">
        <w:t>]);</w:t>
      </w:r>
    </w:p>
    <w:p w14:paraId="7FB8A051" w14:textId="0CE5FD5C"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$detailmbkm = null;</w:t>
      </w:r>
    </w:p>
    <w:p w14:paraId="68EB4679" w14:textId="3D8E848A"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EC3006">
        <w:t>DB::table('detail_mbkm')</w:t>
      </w:r>
    </w:p>
    <w:p w14:paraId="24FB8453" w14:textId="5B40757B"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 xml:space="preserve">-&gt;where('id', $id_detail) </w:t>
      </w:r>
    </w:p>
    <w:p w14:paraId="60101B00" w14:textId="371E13A9"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-&gt;update(['nilai' =&gt; $nilai]); // Update nilai</w:t>
      </w:r>
    </w:p>
    <w:p w14:paraId="64E8A757" w14:textId="66E8F20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$detailmbkm=detail_mbkm::where('id', $id_detail)-&gt;first();</w:t>
      </w:r>
    </w:p>
    <w:p w14:paraId="4C68945D" w14:textId="7F95F0AD"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w:t>
      </w:r>
    </w:p>
    <w:p w14:paraId="631092DE" w14:textId="4B16A0EC"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$mbkm = mbkm::where('id', $detailmbkm-&gt;id_mbkm)-&gt;first();</w:t>
      </w:r>
    </w:p>
    <w:p w14:paraId="0DDF3BBF" w14:textId="054C4286"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$mbkm-&gt;status = 'SUDAH DINILAI';</w:t>
      </w:r>
    </w:p>
    <w:p w14:paraId="55E2EDEB" w14:textId="3B98DEA9"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$mbkm-&gt;save();</w:t>
      </w:r>
    </w:p>
    <w:p w14:paraId="074F67B0" w14:textId="378B03E6"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EC3006">
        <w:t>return redirect('/dosen/daftarNilai')</w:t>
      </w:r>
    </w:p>
    <w:p w14:paraId="0C497427" w14:textId="5EDFD663" w:rsidR="00EC3006" w:rsidRPr="00EC3006"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 xml:space="preserve">  </w:t>
      </w:r>
      <w:r>
        <w:tab/>
      </w:r>
      <w:r w:rsidRPr="00EC3006">
        <w:t>-&gt;with('success', 'Nilai berhasil disimpan!');</w:t>
      </w:r>
    </w:p>
    <w:p w14:paraId="7AF5299E" w14:textId="5345AC26" w:rsidR="00DF0AED" w:rsidRDefault="00EC3006" w:rsidP="00EC3006">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EC3006">
        <w:t>}</w:t>
      </w:r>
    </w:p>
    <w:p w14:paraId="7B148E72" w14:textId="23A1B163" w:rsidR="00DF0AED" w:rsidRDefault="00DF0AED" w:rsidP="00DF0AED"/>
    <w:p w14:paraId="68180EF6" w14:textId="26AD6FB4" w:rsidR="00A706C5" w:rsidRDefault="00A706C5" w:rsidP="00A706C5">
      <w:r>
        <w:t>Pada segmen program 5.34, f</w:t>
      </w:r>
      <w:r>
        <w:t xml:space="preserve">ungsi penilaian() pada baris 1–2 merupakan method yang digunakan untuk menampilkan halaman penilaian mahasiswa oleh dosen berdasarkan satu pengajuan MBKM tertentu. Pada baris 4–8, sistem mengambil seluruh mata kuliah yang terkait dengan pengajuan tersebut dari tabel detail_mbkm, kemudian menggabungkannya dengan tabel aka_matkul untuk memperoleh nama mata kuliah. Proses ini dilakukan dengan menggunakan join, dan hasilnya difilter berdasarkan id_mbkm yang diterima sebagai parameter. Setelah data mata kuliah berhasil diperoleh, baris 9 mengambil data utama </w:t>
      </w:r>
      <w:r>
        <w:lastRenderedPageBreak/>
        <w:t>pengajuan MBKM dari tabel mbkm, dan baris 10 mengambil data mahasiswa terkait berdasarkan NRP dari tabel db_sttsmhs. Pada baris 12 dan 13, kedua data tersebut dimasukkan ke dalam array $param sebagai matkuls dan user agar bisa dikirimkan ke view. Akhirnya, pada baris 15 method ini mengembalikan tampilan dosen.penilaian dengan membawa seluruh parameter yang dibutuhkan untuk menampilkan identitas mahasiswa serta daftar mata kuliah yang harus dinilai dosen.</w:t>
      </w:r>
    </w:p>
    <w:p w14:paraId="0D1EF4B7" w14:textId="7E02E1BC" w:rsidR="00DF0AED" w:rsidRDefault="00A706C5" w:rsidP="00A706C5">
      <w:r>
        <w:t>Selanjutnya, fungsi simpanpenilaian() pada baris 19–20 digunakan untuk menyimpan nilai yang diberikan dosen kepada mahasiswa. Pada baris 21–24, dilakukan validasi bahwa nilai harus berupa array dan setiap elemen nilai wajib diisi sebagai string maksimal 5 karakter. Pada baris 25–30, sistem bersiap untuk memperbarui nilai pada tabel detail_mbkm, di mana setiap item nilai akan disesuaikan dengan id_detail yang menjadi identitas baris mata kuliah tersebut; pembaruan dilakukan melalui DB::table()-&gt;where()-&gt;update() dan kemudian data detail yang telah diperbarui diambil kembali melalui pemanggilan model detail_mbkm. Setelah nilai diperbarui, baris 31–33 mengambil data pengajuan MBKM utama berdasarkan id yang terkait, kemudian mengubah status pengajuan tersebut menjadi “SUDAH DINILAI” sebagai tanda bahwa seluruh proses penilaian telah selesai. Pada baris 34, perubahan tersebut disimpan ke database, dan pada baris 37–38 pengguna diarahkan kembali ke halaman daftar nilai dengan pesan sukses bahwa semua nilai berhasil disimpan.</w:t>
      </w:r>
    </w:p>
    <w:p w14:paraId="4860E2CC" w14:textId="240AEFA2" w:rsidR="00DF0AED" w:rsidRDefault="00DF0AED" w:rsidP="00DF0AED"/>
    <w:p w14:paraId="333ACE65" w14:textId="7F6D0E46" w:rsidR="00744F5A" w:rsidRPr="009B6697" w:rsidRDefault="00744F5A" w:rsidP="00744F5A">
      <w:pPr>
        <w:pStyle w:val="ListParagraph"/>
        <w:numPr>
          <w:ilvl w:val="2"/>
          <w:numId w:val="5"/>
        </w:numPr>
        <w:contextualSpacing w:val="0"/>
        <w:rPr>
          <w:b/>
          <w:sz w:val="28"/>
          <w:szCs w:val="28"/>
        </w:rPr>
      </w:pPr>
      <w:r>
        <w:rPr>
          <w:b/>
          <w:sz w:val="28"/>
          <w:szCs w:val="28"/>
        </w:rPr>
        <w:t>Persetujuan dan Penolakan Dosen</w:t>
      </w:r>
    </w:p>
    <w:p w14:paraId="720CD7FF" w14:textId="2548EF9D" w:rsidR="00744F5A" w:rsidRDefault="00744F5A" w:rsidP="00744F5A">
      <w:pPr>
        <w:rPr>
          <w:lang w:val="en-ID"/>
        </w:rPr>
      </w:pPr>
      <w:r w:rsidRPr="00744F5A">
        <w:rPr>
          <w:lang w:val="en-ID"/>
        </w:rPr>
        <w:t>Subbab ini menjelaskan mekanisme persetujuan dan penolakan oleh dosen terkait berbagai pengajuan yang diajukan mahasiswa, seperti pengajuan magang, studi independen, maupun perusahaan mitra. Sistem menyediakan beberapa route khusus yang memungkinkan dosen untuk memproses setiap pengajuan secara langsung melalui tombol persetujuan atau penolakan. Fitur ini berperan penting dalam proses validasi administrasi dan akademik, memastikan bahwa setiap pengajuan yang disetujui telah memenuhi syarat dan ketentuan program MBKM.</w:t>
      </w:r>
    </w:p>
    <w:p w14:paraId="71C753A2" w14:textId="23964767" w:rsidR="00744F5A" w:rsidRDefault="00744F5A" w:rsidP="00744F5A">
      <w:pPr>
        <w:rPr>
          <w:lang w:val="en-ID"/>
        </w:rPr>
      </w:pPr>
    </w:p>
    <w:p w14:paraId="573E0D5D" w14:textId="77777777" w:rsidR="00744F5A" w:rsidRDefault="00744F5A" w:rsidP="00744F5A">
      <w:pPr>
        <w:rPr>
          <w:lang w:val="en-ID"/>
        </w:rPr>
      </w:pPr>
    </w:p>
    <w:p w14:paraId="06E073C1" w14:textId="152F99CB" w:rsidR="00744F5A" w:rsidRPr="00276BBA" w:rsidRDefault="00744F5A" w:rsidP="00744F5A">
      <w:pPr>
        <w:pStyle w:val="STTSSegmenProgram"/>
      </w:pPr>
      <w:r w:rsidRPr="00276BBA">
        <w:lastRenderedPageBreak/>
        <w:t>Segmen Program 5.</w:t>
      </w:r>
      <w:r>
        <w:t>3</w:t>
      </w:r>
      <w:r w:rsidR="00F34F73">
        <w:t>5</w:t>
      </w:r>
      <w:r w:rsidRPr="00276BBA">
        <w:t xml:space="preserve"> </w:t>
      </w:r>
      <w:r w:rsidR="00F34F73">
        <w:t>Persetujuan dan Penolakan Dosen</w:t>
      </w:r>
    </w:p>
    <w:p w14:paraId="1287A315" w14:textId="18FBBF08" w:rsidR="00744F5A" w:rsidRPr="00744F5A" w:rsidRDefault="00744F5A" w:rsidP="00744F5A">
      <w:pPr>
        <w:pStyle w:val="STTSAlgoritmaContent"/>
        <w:numPr>
          <w:ilvl w:val="0"/>
          <w:numId w:val="48"/>
        </w:numPr>
        <w:tabs>
          <w:tab w:val="left" w:pos="900"/>
          <w:tab w:val="left" w:pos="1260"/>
          <w:tab w:val="left" w:pos="1620"/>
          <w:tab w:val="left" w:pos="1980"/>
          <w:tab w:val="left" w:pos="2340"/>
          <w:tab w:val="left" w:pos="2700"/>
          <w:tab w:val="left" w:pos="3060"/>
        </w:tabs>
        <w:ind w:left="562" w:hanging="562"/>
        <w:jc w:val="left"/>
      </w:pPr>
      <w:r w:rsidRPr="00744F5A">
        <w:t>public function disetujui($id){</w:t>
      </w:r>
    </w:p>
    <w:p w14:paraId="156EBE09" w14:textId="5D4ACC54"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ab/>
      </w:r>
      <w:r w:rsidRPr="00744F5A">
        <w:t>$role = session()-&gt;get('role');</w:t>
      </w:r>
    </w:p>
    <w:p w14:paraId="547D2F38" w14:textId="617A81CD"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$data = mbkm::where('id', $id)-&gt;first();</w:t>
      </w:r>
    </w:p>
    <w:p w14:paraId="618949EA" w14:textId="289BEFA4"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if ($data) {</w:t>
      </w:r>
    </w:p>
    <w:p w14:paraId="6AE5764A" w14:textId="70D6374C"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if ($role == 'Dosen') {</w:t>
      </w:r>
    </w:p>
    <w:p w14:paraId="7FF7DE61" w14:textId="4934748C"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$data-&gt;status = 'DISETUJUI DOSEN WALI';</w:t>
      </w:r>
    </w:p>
    <w:p w14:paraId="631B25D9" w14:textId="2B2FCE51"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744F5A">
        <w:t>}</w:t>
      </w:r>
    </w:p>
    <w:p w14:paraId="2387E45A" w14:textId="5B2B2625"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if ($role == 'Kajur') {</w:t>
      </w:r>
    </w:p>
    <w:p w14:paraId="2F502777" w14:textId="4CB4F370"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$data-&gt;status = 'DISETUJUI KAJUR';</w:t>
      </w:r>
    </w:p>
    <w:p w14:paraId="3106C0BF" w14:textId="35DDCB87"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w:t>
      </w:r>
    </w:p>
    <w:p w14:paraId="6B1D21EC" w14:textId="7F8DD8DC"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$data-&gt;save();</w:t>
      </w:r>
    </w:p>
    <w:p w14:paraId="57AB3FF6" w14:textId="0482B19C"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t>r</w:t>
      </w:r>
      <w:r w:rsidRPr="00744F5A">
        <w:t>eturn back();</w:t>
      </w:r>
    </w:p>
    <w:p w14:paraId="5FC1A97D" w14:textId="03269367"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xml:space="preserve">  </w:t>
      </w:r>
      <w:r>
        <w:tab/>
      </w:r>
      <w:r w:rsidRPr="00744F5A">
        <w:t>}</w:t>
      </w:r>
    </w:p>
    <w:p w14:paraId="6A57232E" w14:textId="615FF825"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return back();   </w:t>
      </w:r>
    </w:p>
    <w:p w14:paraId="2BED9000" w14:textId="06899AC6"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w:t>
      </w:r>
    </w:p>
    <w:p w14:paraId="2759F4FD" w14:textId="1C60151E"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public function ditolak($id){</w:t>
      </w:r>
    </w:p>
    <w:p w14:paraId="411846EE" w14:textId="5F7D9E17"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$role = session()-&gt;get('role');</w:t>
      </w:r>
    </w:p>
    <w:p w14:paraId="5B65FB11" w14:textId="1329364A"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$data = mbkm::where('id', $id)-&gt;first();</w:t>
      </w:r>
    </w:p>
    <w:p w14:paraId="725D9683" w14:textId="6A29A704"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if ($data) {</w:t>
      </w:r>
    </w:p>
    <w:p w14:paraId="0B64098B" w14:textId="6071CA6B"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if ($role == 'Dosen') {</w:t>
      </w:r>
    </w:p>
    <w:p w14:paraId="17CEC6FB" w14:textId="7794926D"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tab/>
      </w:r>
      <w:r w:rsidRPr="00744F5A">
        <w:t>$data-&gt;status = 'DITOLAK DOSEN WALI';</w:t>
      </w:r>
    </w:p>
    <w:p w14:paraId="72B44879" w14:textId="6299B9FB"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744F5A">
        <w:t>}</w:t>
      </w:r>
    </w:p>
    <w:p w14:paraId="094D3A21" w14:textId="0D7F6D43"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if ($role == 'Kajur') {</w:t>
      </w:r>
    </w:p>
    <w:p w14:paraId="72BBB450" w14:textId="28004888"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tab/>
      </w:r>
      <w:r w:rsidRPr="00744F5A">
        <w:t>$data-&gt;status = 'DITOLAK KAJUR';</w:t>
      </w:r>
    </w:p>
    <w:p w14:paraId="26016756" w14:textId="676DBAAE"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w:t>
      </w:r>
    </w:p>
    <w:p w14:paraId="1EE614E7" w14:textId="5BA41022"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$data-&gt;save();</w:t>
      </w:r>
    </w:p>
    <w:p w14:paraId="7BBCA068" w14:textId="031AE26B"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w:t>
      </w:r>
      <w:r>
        <w:tab/>
      </w:r>
      <w:r w:rsidRPr="00744F5A">
        <w:t>return back();</w:t>
      </w:r>
    </w:p>
    <w:p w14:paraId="0E62A25B" w14:textId="3C20B0A0"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t> </w:t>
      </w:r>
      <w:r>
        <w:tab/>
      </w:r>
      <w:r w:rsidRPr="00744F5A">
        <w:t>}</w:t>
      </w:r>
    </w:p>
    <w:p w14:paraId="78FB382D" w14:textId="54CF938D" w:rsidR="00744F5A" w:rsidRPr="00744F5A"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 xml:space="preserve">  </w:t>
      </w:r>
      <w:r>
        <w:tab/>
      </w:r>
      <w:r w:rsidRPr="00744F5A">
        <w:t>return back();</w:t>
      </w:r>
    </w:p>
    <w:p w14:paraId="0CA79B6E" w14:textId="2FD21C90" w:rsidR="00744F5A" w:rsidRPr="00EC3006" w:rsidRDefault="00744F5A" w:rsidP="00744F5A">
      <w:pPr>
        <w:pStyle w:val="STTSAlgoritmaContent"/>
        <w:numPr>
          <w:ilvl w:val="0"/>
          <w:numId w:val="6"/>
        </w:numPr>
        <w:tabs>
          <w:tab w:val="left" w:pos="900"/>
          <w:tab w:val="left" w:pos="1260"/>
          <w:tab w:val="left" w:pos="1620"/>
          <w:tab w:val="left" w:pos="1980"/>
          <w:tab w:val="left" w:pos="2340"/>
          <w:tab w:val="left" w:pos="2700"/>
          <w:tab w:val="left" w:pos="3060"/>
        </w:tabs>
        <w:ind w:left="562" w:hanging="562"/>
        <w:jc w:val="left"/>
      </w:pPr>
      <w:r w:rsidRPr="00744F5A">
        <w:t>}</w:t>
      </w:r>
    </w:p>
    <w:p w14:paraId="5297CD1A" w14:textId="6F626C93" w:rsidR="00DF0AED" w:rsidRDefault="00DF0AED" w:rsidP="00DF0AED"/>
    <w:p w14:paraId="608F5828" w14:textId="0347EF5E" w:rsidR="00F34F73" w:rsidRDefault="00F34F73" w:rsidP="00F34F73">
      <w:r>
        <w:t>Pada segmen program 5.35, f</w:t>
      </w:r>
      <w:r>
        <w:t xml:space="preserve">ungsi disetujui() pada baris 1–2 merupakan method yang digunakan untuk memproses persetujuan pengajuan MBKM berdasarkan peran pengguna yang sedang login. Pada baris 3, sistem mengambil role pengguna dari session, sehingga fungsi dapat mengetahui apakah yang sedang menyetujui adalah dosen wali atau ketua jurusan. Selanjutnya, pada baris 5 sistem mengambil satu data pengajuan MBKM berdasarkan id yang diterima dari parameter. Pada baris 6–7 dilakukan pengecekan apakah data tersebut ditemukan; jika ya, maka pada baris 8 kondisi pertama memeriksa apakah role pengguna adalah Dosen, dan jika benar, status pengajuan akan diubah menjadi “DISETUJUI DOSEN WALI”. Kemudian pada baris 10–12 dilakukan pengecekan role kedua, yaitu Kajur, dan bila cocok statusnya diubah menjadi “DISETUJUI KAJUR”. Setelah status diperbarui, baris 13 menyimpan perubahan ke database dan baris 14 mengembalikan pengguna kembali ke halaman sebelumnya. Jika data tidak </w:t>
      </w:r>
      <w:r>
        <w:lastRenderedPageBreak/>
        <w:t>ditemukan, maka pada baris 16 fungsi tetap mengembalikan pengguna ke halaman sebelumnya tanpa melakukan perubahan data.</w:t>
      </w:r>
    </w:p>
    <w:p w14:paraId="2DEC3E10" w14:textId="0D9B0F3E" w:rsidR="00744F5A" w:rsidRDefault="00F34F73" w:rsidP="00F34F73">
      <w:r>
        <w:t>Fungsi ditolak() pada baris 19–20 memiliki struktur yang hampir sama, namun digunakan untuk memproses penolakan pengajuan MBKM. Pada baris 21, kembali dilakukan pengambilan role dari session, dan pada baris 22 data pengajuan MBKM dicari berdasarkan id. Pada baris 23 sistem memastikan bahwa data tersebut ada, kemudian pada baris 24–26 dilakukan pengecekan apakah pengguna berperan sebagai Dosen; jika iya, status pengajuan diubah menjadi “DITOLAK DOSEN WALI”. Pada baris 27–29 dilakukan pengecekan serupa untuk role Kajur, dan status diperbarui menjadi “DITOLAK KAJUR”. Setelah pembaruan dilakukan, baris 30 menyimpan perubahan data, dan baris 31 mengembalikan pengguna kembali ke halaman sebelumnya. Apabila data tidak ditemukan, maka pada baris 33–34 fungsi tetap mengembalikan pengguna ke halaman sebelumnya tanpa melakukan tindakan apa pun</w:t>
      </w:r>
    </w:p>
    <w:p w14:paraId="76C149DB" w14:textId="6BEB7B5F" w:rsidR="00744F5A" w:rsidRDefault="00744F5A" w:rsidP="00DF0AED"/>
    <w:p w14:paraId="43E8E917" w14:textId="10824B92" w:rsidR="00744F5A" w:rsidRDefault="00744F5A" w:rsidP="00DF0AED"/>
    <w:p w14:paraId="7199E199" w14:textId="798938C3" w:rsidR="00744F5A" w:rsidRDefault="00744F5A" w:rsidP="00DF0AED"/>
    <w:p w14:paraId="20538FB2" w14:textId="77777777" w:rsidR="00744F5A" w:rsidRDefault="00744F5A" w:rsidP="00DF0AED"/>
    <w:p w14:paraId="26FAE916" w14:textId="242A5FC6" w:rsidR="0086339D" w:rsidRDefault="0086339D" w:rsidP="0086339D"/>
    <w:p w14:paraId="08A8F9A3" w14:textId="0E2B2070" w:rsidR="0086339D" w:rsidRDefault="0086339D" w:rsidP="0086339D"/>
    <w:p w14:paraId="27881D10" w14:textId="027DA4C1" w:rsidR="0086339D" w:rsidRDefault="0086339D" w:rsidP="0086339D"/>
    <w:p w14:paraId="29263D1B" w14:textId="77777777" w:rsidR="0086339D" w:rsidRDefault="0086339D" w:rsidP="0086339D"/>
    <w:p w14:paraId="44E35541" w14:textId="77777777" w:rsidR="00D55E6C" w:rsidRPr="00334AD7" w:rsidRDefault="00D55E6C" w:rsidP="00D55E6C"/>
    <w:sectPr w:rsidR="00D55E6C" w:rsidRPr="00334AD7" w:rsidSect="00C50174">
      <w:headerReference w:type="default" r:id="rId8"/>
      <w:footerReference w:type="default" r:id="rId9"/>
      <w:footerReference w:type="first" r:id="rId10"/>
      <w:pgSz w:w="11907" w:h="16840" w:code="9"/>
      <w:pgMar w:top="2268" w:right="1701" w:bottom="1701" w:left="2268" w:header="1418" w:footer="851" w:gutter="0"/>
      <w:pgNumType w:start="7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7DC99C" w14:textId="77777777" w:rsidR="00B55382" w:rsidRDefault="00B55382" w:rsidP="00A1571D">
      <w:pPr>
        <w:spacing w:line="240" w:lineRule="auto"/>
      </w:pPr>
      <w:r>
        <w:separator/>
      </w:r>
    </w:p>
  </w:endnote>
  <w:endnote w:type="continuationSeparator" w:id="0">
    <w:p w14:paraId="60167867" w14:textId="77777777" w:rsidR="00B55382" w:rsidRDefault="00B55382"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6DDDB" w14:textId="77777777" w:rsidR="00373A42" w:rsidRDefault="00373A42">
    <w:pPr>
      <w:pStyle w:val="Footer"/>
      <w:jc w:val="center"/>
    </w:pPr>
  </w:p>
  <w:p w14:paraId="7C5A1045" w14:textId="77777777" w:rsidR="00373A42" w:rsidRDefault="00373A42" w:rsidP="00AB2806">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09E6F" w14:textId="2C98EF07" w:rsidR="00373A42" w:rsidRDefault="00373A42" w:rsidP="00687007">
    <w:pPr>
      <w:pStyle w:val="Footer"/>
      <w:tabs>
        <w:tab w:val="clear" w:pos="4680"/>
        <w:tab w:val="clear" w:pos="9360"/>
      </w:tabs>
      <w:spacing w:line="240" w:lineRule="auto"/>
      <w:ind w:firstLine="0"/>
      <w:jc w:val="center"/>
    </w:pPr>
    <w:r>
      <w:fldChar w:fldCharType="begin"/>
    </w:r>
    <w:r>
      <w:instrText xml:space="preserve"> PAGE   \* MERGEFORMAT </w:instrText>
    </w:r>
    <w:r>
      <w:fldChar w:fldCharType="separate"/>
    </w:r>
    <w:r w:rsidR="00137122">
      <w:rPr>
        <w:noProof/>
      </w:rPr>
      <w:t>77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73C91" w14:textId="77777777" w:rsidR="00B55382" w:rsidRDefault="00B55382" w:rsidP="00654C90">
      <w:pPr>
        <w:spacing w:line="240" w:lineRule="auto"/>
        <w:ind w:firstLine="0"/>
      </w:pPr>
      <w:r>
        <w:separator/>
      </w:r>
    </w:p>
  </w:footnote>
  <w:footnote w:type="continuationSeparator" w:id="0">
    <w:p w14:paraId="2EAFC984" w14:textId="77777777" w:rsidR="00B55382" w:rsidRDefault="00B55382" w:rsidP="00A157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DE109" w14:textId="644C1411" w:rsidR="00373A42" w:rsidRDefault="00373A42" w:rsidP="00AB2806">
    <w:pPr>
      <w:pStyle w:val="Header"/>
      <w:tabs>
        <w:tab w:val="clear" w:pos="4680"/>
        <w:tab w:val="clear" w:pos="9360"/>
      </w:tabs>
      <w:ind w:firstLine="0"/>
      <w:jc w:val="right"/>
    </w:pPr>
    <w:r>
      <w:fldChar w:fldCharType="begin"/>
    </w:r>
    <w:r>
      <w:instrText xml:space="preserve"> PAGE   \* MERGEFORMAT </w:instrText>
    </w:r>
    <w:r>
      <w:fldChar w:fldCharType="separate"/>
    </w:r>
    <w:r w:rsidR="0016382F">
      <w:rPr>
        <w:noProof/>
      </w:rPr>
      <w:t>93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F66B71"/>
    <w:multiLevelType w:val="hybridMultilevel"/>
    <w:tmpl w:val="EE886BF0"/>
    <w:lvl w:ilvl="0" w:tplc="719E1532">
      <w:start w:val="1"/>
      <w:numFmt w:val="decimalZero"/>
      <w:pStyle w:val="STTSAlgoritmaContent"/>
      <w:lvlText w:val="%1:"/>
      <w:lvlJc w:val="left"/>
      <w:pPr>
        <w:ind w:left="540" w:hanging="360"/>
      </w:pPr>
      <w:rPr>
        <w:rFonts w:ascii="Courier New" w:hAnsi="Courier New" w:hint="default"/>
        <w:b w:val="0"/>
        <w:i w:val="0"/>
        <w:sz w:val="20"/>
      </w:rPr>
    </w:lvl>
    <w:lvl w:ilvl="1" w:tplc="04090019">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 w15:restartNumberingAfterBreak="0">
    <w:nsid w:val="3CAB2457"/>
    <w:multiLevelType w:val="multilevel"/>
    <w:tmpl w:val="E5A2F6B8"/>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num>
  <w:num w:numId="41">
    <w:abstractNumId w:val="1"/>
  </w:num>
  <w:num w:numId="42">
    <w:abstractNumId w:val="1"/>
  </w:num>
  <w:num w:numId="43">
    <w:abstractNumId w:val="1"/>
  </w:num>
  <w:num w:numId="44">
    <w:abstractNumId w:val="1"/>
    <w:lvlOverride w:ilvl="0">
      <w:startOverride w:val="1"/>
    </w:lvlOverride>
  </w:num>
  <w:num w:numId="45">
    <w:abstractNumId w:val="1"/>
    <w:lvlOverride w:ilvl="0">
      <w:startOverride w:val="1"/>
    </w:lvlOverride>
  </w:num>
  <w:num w:numId="46">
    <w:abstractNumId w:val="1"/>
  </w:num>
  <w:num w:numId="47">
    <w:abstractNumId w:val="1"/>
  </w:num>
  <w:num w:numId="48">
    <w:abstractNumId w:val="1"/>
    <w:lvlOverride w:ilvl="0">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974"/>
    <w:rsid w:val="00000120"/>
    <w:rsid w:val="000016B6"/>
    <w:rsid w:val="000106B8"/>
    <w:rsid w:val="00010EDE"/>
    <w:rsid w:val="0001119C"/>
    <w:rsid w:val="000113F7"/>
    <w:rsid w:val="000125C5"/>
    <w:rsid w:val="00014ADF"/>
    <w:rsid w:val="00016316"/>
    <w:rsid w:val="00020474"/>
    <w:rsid w:val="0002740D"/>
    <w:rsid w:val="000310D8"/>
    <w:rsid w:val="000310EB"/>
    <w:rsid w:val="00033653"/>
    <w:rsid w:val="00035359"/>
    <w:rsid w:val="00037423"/>
    <w:rsid w:val="0003760D"/>
    <w:rsid w:val="000409EA"/>
    <w:rsid w:val="000426EE"/>
    <w:rsid w:val="000460FE"/>
    <w:rsid w:val="00046384"/>
    <w:rsid w:val="00050B01"/>
    <w:rsid w:val="000510D1"/>
    <w:rsid w:val="00051AF7"/>
    <w:rsid w:val="0005566B"/>
    <w:rsid w:val="00056959"/>
    <w:rsid w:val="0005718E"/>
    <w:rsid w:val="0006024F"/>
    <w:rsid w:val="000711D7"/>
    <w:rsid w:val="00071FD6"/>
    <w:rsid w:val="00076CA0"/>
    <w:rsid w:val="00077B17"/>
    <w:rsid w:val="00081DBE"/>
    <w:rsid w:val="00082FCB"/>
    <w:rsid w:val="000843D6"/>
    <w:rsid w:val="0008545B"/>
    <w:rsid w:val="0008682D"/>
    <w:rsid w:val="00086FF7"/>
    <w:rsid w:val="00087661"/>
    <w:rsid w:val="000919E9"/>
    <w:rsid w:val="0009330C"/>
    <w:rsid w:val="00095EA4"/>
    <w:rsid w:val="000A0A22"/>
    <w:rsid w:val="000A2DDD"/>
    <w:rsid w:val="000A6F78"/>
    <w:rsid w:val="000A78B9"/>
    <w:rsid w:val="000C1D8A"/>
    <w:rsid w:val="000C213A"/>
    <w:rsid w:val="000C32B4"/>
    <w:rsid w:val="000C3AAF"/>
    <w:rsid w:val="000C68D5"/>
    <w:rsid w:val="000C6BAF"/>
    <w:rsid w:val="000E153F"/>
    <w:rsid w:val="000E25FE"/>
    <w:rsid w:val="000F08FF"/>
    <w:rsid w:val="000F320F"/>
    <w:rsid w:val="000F3FDF"/>
    <w:rsid w:val="000F4ED2"/>
    <w:rsid w:val="000F533E"/>
    <w:rsid w:val="000F6A5C"/>
    <w:rsid w:val="000F79DD"/>
    <w:rsid w:val="000F7BA0"/>
    <w:rsid w:val="0010024E"/>
    <w:rsid w:val="00100B0C"/>
    <w:rsid w:val="00104245"/>
    <w:rsid w:val="0011044E"/>
    <w:rsid w:val="0011360F"/>
    <w:rsid w:val="0012318D"/>
    <w:rsid w:val="00124CDD"/>
    <w:rsid w:val="0012511E"/>
    <w:rsid w:val="00135654"/>
    <w:rsid w:val="00135865"/>
    <w:rsid w:val="00137122"/>
    <w:rsid w:val="00140485"/>
    <w:rsid w:val="00142F15"/>
    <w:rsid w:val="00153037"/>
    <w:rsid w:val="00161942"/>
    <w:rsid w:val="0016382F"/>
    <w:rsid w:val="00165D7D"/>
    <w:rsid w:val="00167D47"/>
    <w:rsid w:val="00170203"/>
    <w:rsid w:val="00170469"/>
    <w:rsid w:val="00172DAE"/>
    <w:rsid w:val="0017411F"/>
    <w:rsid w:val="00174B2B"/>
    <w:rsid w:val="00177FAC"/>
    <w:rsid w:val="0018282D"/>
    <w:rsid w:val="00185020"/>
    <w:rsid w:val="00185636"/>
    <w:rsid w:val="00186995"/>
    <w:rsid w:val="001878D3"/>
    <w:rsid w:val="00194056"/>
    <w:rsid w:val="00194511"/>
    <w:rsid w:val="001978E2"/>
    <w:rsid w:val="001A06A1"/>
    <w:rsid w:val="001A3CCE"/>
    <w:rsid w:val="001A77DB"/>
    <w:rsid w:val="001B1C36"/>
    <w:rsid w:val="001B2A9A"/>
    <w:rsid w:val="001B572E"/>
    <w:rsid w:val="001B5DD2"/>
    <w:rsid w:val="001B651C"/>
    <w:rsid w:val="001C1855"/>
    <w:rsid w:val="001C2FC8"/>
    <w:rsid w:val="001C3AF5"/>
    <w:rsid w:val="001D4C86"/>
    <w:rsid w:val="001D6237"/>
    <w:rsid w:val="001F10EB"/>
    <w:rsid w:val="001F1CCD"/>
    <w:rsid w:val="001F443C"/>
    <w:rsid w:val="001F48CA"/>
    <w:rsid w:val="00200C6D"/>
    <w:rsid w:val="002019B2"/>
    <w:rsid w:val="00201C09"/>
    <w:rsid w:val="002043A5"/>
    <w:rsid w:val="00204CC0"/>
    <w:rsid w:val="00212482"/>
    <w:rsid w:val="002135D7"/>
    <w:rsid w:val="00217FF3"/>
    <w:rsid w:val="00221BEC"/>
    <w:rsid w:val="0022286A"/>
    <w:rsid w:val="00223F84"/>
    <w:rsid w:val="00224675"/>
    <w:rsid w:val="00224C9A"/>
    <w:rsid w:val="002251E9"/>
    <w:rsid w:val="0022538B"/>
    <w:rsid w:val="0022692F"/>
    <w:rsid w:val="00230B40"/>
    <w:rsid w:val="00233567"/>
    <w:rsid w:val="002344E8"/>
    <w:rsid w:val="00235CD0"/>
    <w:rsid w:val="0023696E"/>
    <w:rsid w:val="00240E64"/>
    <w:rsid w:val="00240F76"/>
    <w:rsid w:val="00242D06"/>
    <w:rsid w:val="00245A6D"/>
    <w:rsid w:val="00246AA1"/>
    <w:rsid w:val="002534B1"/>
    <w:rsid w:val="00260FB1"/>
    <w:rsid w:val="002633CA"/>
    <w:rsid w:val="00263858"/>
    <w:rsid w:val="00270EE7"/>
    <w:rsid w:val="00271A58"/>
    <w:rsid w:val="00276BBA"/>
    <w:rsid w:val="00280176"/>
    <w:rsid w:val="00282BBA"/>
    <w:rsid w:val="00284105"/>
    <w:rsid w:val="0028636E"/>
    <w:rsid w:val="00295055"/>
    <w:rsid w:val="00295AB6"/>
    <w:rsid w:val="00296E6C"/>
    <w:rsid w:val="002A08B8"/>
    <w:rsid w:val="002A3A7E"/>
    <w:rsid w:val="002A5B9A"/>
    <w:rsid w:val="002A77C0"/>
    <w:rsid w:val="002A7979"/>
    <w:rsid w:val="002B1EF6"/>
    <w:rsid w:val="002C3165"/>
    <w:rsid w:val="002C42D3"/>
    <w:rsid w:val="002C577B"/>
    <w:rsid w:val="002C692A"/>
    <w:rsid w:val="002C7A89"/>
    <w:rsid w:val="002C7CC2"/>
    <w:rsid w:val="002D1C50"/>
    <w:rsid w:val="002D266F"/>
    <w:rsid w:val="002D3AF7"/>
    <w:rsid w:val="002D4857"/>
    <w:rsid w:val="002D56FF"/>
    <w:rsid w:val="002E4488"/>
    <w:rsid w:val="002F5A28"/>
    <w:rsid w:val="003002F7"/>
    <w:rsid w:val="00301C94"/>
    <w:rsid w:val="0030387A"/>
    <w:rsid w:val="00304662"/>
    <w:rsid w:val="00305110"/>
    <w:rsid w:val="003069D3"/>
    <w:rsid w:val="003146B7"/>
    <w:rsid w:val="00315264"/>
    <w:rsid w:val="003174D6"/>
    <w:rsid w:val="00321705"/>
    <w:rsid w:val="00322DE8"/>
    <w:rsid w:val="003237E7"/>
    <w:rsid w:val="00323C0B"/>
    <w:rsid w:val="00325257"/>
    <w:rsid w:val="00330DFB"/>
    <w:rsid w:val="003317E0"/>
    <w:rsid w:val="00334AD7"/>
    <w:rsid w:val="00346151"/>
    <w:rsid w:val="0034641C"/>
    <w:rsid w:val="00347A6C"/>
    <w:rsid w:val="00353EA8"/>
    <w:rsid w:val="00362805"/>
    <w:rsid w:val="0036299F"/>
    <w:rsid w:val="003629FB"/>
    <w:rsid w:val="00362B2F"/>
    <w:rsid w:val="003640ED"/>
    <w:rsid w:val="0037199F"/>
    <w:rsid w:val="00373A42"/>
    <w:rsid w:val="0037489B"/>
    <w:rsid w:val="00377D63"/>
    <w:rsid w:val="00384132"/>
    <w:rsid w:val="00385F8A"/>
    <w:rsid w:val="0038651A"/>
    <w:rsid w:val="003873E7"/>
    <w:rsid w:val="00396B81"/>
    <w:rsid w:val="0039789E"/>
    <w:rsid w:val="003A3AB2"/>
    <w:rsid w:val="003A4662"/>
    <w:rsid w:val="003A7B7A"/>
    <w:rsid w:val="003B0700"/>
    <w:rsid w:val="003C07DA"/>
    <w:rsid w:val="003C1D74"/>
    <w:rsid w:val="003C3762"/>
    <w:rsid w:val="003C3AD7"/>
    <w:rsid w:val="003C7D3D"/>
    <w:rsid w:val="003D30F7"/>
    <w:rsid w:val="003E151F"/>
    <w:rsid w:val="003E3775"/>
    <w:rsid w:val="003E5004"/>
    <w:rsid w:val="003E662B"/>
    <w:rsid w:val="003E7567"/>
    <w:rsid w:val="003E769C"/>
    <w:rsid w:val="003F1CDE"/>
    <w:rsid w:val="003F2135"/>
    <w:rsid w:val="003F2366"/>
    <w:rsid w:val="003F3623"/>
    <w:rsid w:val="003F7012"/>
    <w:rsid w:val="0040119D"/>
    <w:rsid w:val="004038EA"/>
    <w:rsid w:val="00406DD2"/>
    <w:rsid w:val="00410E47"/>
    <w:rsid w:val="00416797"/>
    <w:rsid w:val="004178A8"/>
    <w:rsid w:val="00421F76"/>
    <w:rsid w:val="00424F4C"/>
    <w:rsid w:val="00430125"/>
    <w:rsid w:val="00430190"/>
    <w:rsid w:val="00430DB3"/>
    <w:rsid w:val="004349B0"/>
    <w:rsid w:val="0044021C"/>
    <w:rsid w:val="004405C8"/>
    <w:rsid w:val="00440D67"/>
    <w:rsid w:val="00446593"/>
    <w:rsid w:val="00447B9A"/>
    <w:rsid w:val="00451A43"/>
    <w:rsid w:val="004532D8"/>
    <w:rsid w:val="00456CAC"/>
    <w:rsid w:val="00461952"/>
    <w:rsid w:val="00462CE1"/>
    <w:rsid w:val="00463DF5"/>
    <w:rsid w:val="0047156A"/>
    <w:rsid w:val="00473B57"/>
    <w:rsid w:val="00476855"/>
    <w:rsid w:val="00477772"/>
    <w:rsid w:val="00485103"/>
    <w:rsid w:val="00492730"/>
    <w:rsid w:val="00494792"/>
    <w:rsid w:val="00494B20"/>
    <w:rsid w:val="004A4EE6"/>
    <w:rsid w:val="004B05F8"/>
    <w:rsid w:val="004B2983"/>
    <w:rsid w:val="004B41E2"/>
    <w:rsid w:val="004C54C6"/>
    <w:rsid w:val="004C55DE"/>
    <w:rsid w:val="004D40CF"/>
    <w:rsid w:val="004D616E"/>
    <w:rsid w:val="004E1EA3"/>
    <w:rsid w:val="004E204A"/>
    <w:rsid w:val="004E30CB"/>
    <w:rsid w:val="004E3FC1"/>
    <w:rsid w:val="004F25B3"/>
    <w:rsid w:val="004F3947"/>
    <w:rsid w:val="00511036"/>
    <w:rsid w:val="005212F0"/>
    <w:rsid w:val="00523A14"/>
    <w:rsid w:val="00527D62"/>
    <w:rsid w:val="00532F6E"/>
    <w:rsid w:val="0053325B"/>
    <w:rsid w:val="005342BD"/>
    <w:rsid w:val="00535191"/>
    <w:rsid w:val="005422E2"/>
    <w:rsid w:val="00544A34"/>
    <w:rsid w:val="005464F0"/>
    <w:rsid w:val="00551A87"/>
    <w:rsid w:val="00551AAB"/>
    <w:rsid w:val="005527D8"/>
    <w:rsid w:val="00554CD9"/>
    <w:rsid w:val="0055655F"/>
    <w:rsid w:val="005603E7"/>
    <w:rsid w:val="005624E6"/>
    <w:rsid w:val="00565DF5"/>
    <w:rsid w:val="0056614D"/>
    <w:rsid w:val="00572AE4"/>
    <w:rsid w:val="0058385E"/>
    <w:rsid w:val="00587587"/>
    <w:rsid w:val="005900D5"/>
    <w:rsid w:val="005A03ED"/>
    <w:rsid w:val="005A19AF"/>
    <w:rsid w:val="005A1D6A"/>
    <w:rsid w:val="005A460C"/>
    <w:rsid w:val="005A78AE"/>
    <w:rsid w:val="005B02C7"/>
    <w:rsid w:val="005B1D00"/>
    <w:rsid w:val="005C0AF5"/>
    <w:rsid w:val="005C1B39"/>
    <w:rsid w:val="005C61AE"/>
    <w:rsid w:val="005D4834"/>
    <w:rsid w:val="005D52C3"/>
    <w:rsid w:val="005D60DF"/>
    <w:rsid w:val="005D733A"/>
    <w:rsid w:val="005E1E78"/>
    <w:rsid w:val="005E474C"/>
    <w:rsid w:val="005E631B"/>
    <w:rsid w:val="005E6C51"/>
    <w:rsid w:val="005F4EB0"/>
    <w:rsid w:val="005F7832"/>
    <w:rsid w:val="006000CC"/>
    <w:rsid w:val="00600BB1"/>
    <w:rsid w:val="0060241A"/>
    <w:rsid w:val="00610014"/>
    <w:rsid w:val="0061060F"/>
    <w:rsid w:val="0061205A"/>
    <w:rsid w:val="006133B1"/>
    <w:rsid w:val="00614056"/>
    <w:rsid w:val="006141F7"/>
    <w:rsid w:val="00615412"/>
    <w:rsid w:val="0061642C"/>
    <w:rsid w:val="0062218C"/>
    <w:rsid w:val="006228AC"/>
    <w:rsid w:val="00624227"/>
    <w:rsid w:val="00634868"/>
    <w:rsid w:val="00636C0B"/>
    <w:rsid w:val="006425E7"/>
    <w:rsid w:val="0064265F"/>
    <w:rsid w:val="006478B7"/>
    <w:rsid w:val="006478CF"/>
    <w:rsid w:val="006513B8"/>
    <w:rsid w:val="00651890"/>
    <w:rsid w:val="00654C90"/>
    <w:rsid w:val="00655702"/>
    <w:rsid w:val="00656D79"/>
    <w:rsid w:val="00670957"/>
    <w:rsid w:val="00671853"/>
    <w:rsid w:val="006729B5"/>
    <w:rsid w:val="00672CB0"/>
    <w:rsid w:val="006731ED"/>
    <w:rsid w:val="00676455"/>
    <w:rsid w:val="00676566"/>
    <w:rsid w:val="00676FA6"/>
    <w:rsid w:val="00681EC4"/>
    <w:rsid w:val="00687007"/>
    <w:rsid w:val="00690B2F"/>
    <w:rsid w:val="00693B85"/>
    <w:rsid w:val="006A3848"/>
    <w:rsid w:val="006A3FEC"/>
    <w:rsid w:val="006A454A"/>
    <w:rsid w:val="006A4788"/>
    <w:rsid w:val="006A47CD"/>
    <w:rsid w:val="006B1ABF"/>
    <w:rsid w:val="006B1CCC"/>
    <w:rsid w:val="006B5CD7"/>
    <w:rsid w:val="006B72AB"/>
    <w:rsid w:val="006B73F2"/>
    <w:rsid w:val="006C0259"/>
    <w:rsid w:val="006C439F"/>
    <w:rsid w:val="006C68E3"/>
    <w:rsid w:val="006C6996"/>
    <w:rsid w:val="006D578D"/>
    <w:rsid w:val="006E2920"/>
    <w:rsid w:val="006E4F84"/>
    <w:rsid w:val="006E6F84"/>
    <w:rsid w:val="006F1235"/>
    <w:rsid w:val="006F1CC5"/>
    <w:rsid w:val="006F355E"/>
    <w:rsid w:val="0070056F"/>
    <w:rsid w:val="00701689"/>
    <w:rsid w:val="00701CE3"/>
    <w:rsid w:val="007032AD"/>
    <w:rsid w:val="00707BFB"/>
    <w:rsid w:val="00707CBD"/>
    <w:rsid w:val="00713913"/>
    <w:rsid w:val="007153EC"/>
    <w:rsid w:val="00715819"/>
    <w:rsid w:val="00721731"/>
    <w:rsid w:val="00721A65"/>
    <w:rsid w:val="00723ECD"/>
    <w:rsid w:val="00724706"/>
    <w:rsid w:val="00724C34"/>
    <w:rsid w:val="007261C6"/>
    <w:rsid w:val="00730670"/>
    <w:rsid w:val="00737BFF"/>
    <w:rsid w:val="00740724"/>
    <w:rsid w:val="00740E3B"/>
    <w:rsid w:val="00741B4C"/>
    <w:rsid w:val="00744F5A"/>
    <w:rsid w:val="00752147"/>
    <w:rsid w:val="00756C7E"/>
    <w:rsid w:val="00761E0F"/>
    <w:rsid w:val="00762A8E"/>
    <w:rsid w:val="00762AD1"/>
    <w:rsid w:val="00766AA8"/>
    <w:rsid w:val="007718F9"/>
    <w:rsid w:val="00773C1C"/>
    <w:rsid w:val="00776081"/>
    <w:rsid w:val="00776661"/>
    <w:rsid w:val="00781C8D"/>
    <w:rsid w:val="00781D57"/>
    <w:rsid w:val="007834C5"/>
    <w:rsid w:val="00784C7B"/>
    <w:rsid w:val="007863B4"/>
    <w:rsid w:val="00786C29"/>
    <w:rsid w:val="00793879"/>
    <w:rsid w:val="007947AA"/>
    <w:rsid w:val="007A6DE7"/>
    <w:rsid w:val="007A772B"/>
    <w:rsid w:val="007B1C10"/>
    <w:rsid w:val="007B3E62"/>
    <w:rsid w:val="007B4309"/>
    <w:rsid w:val="007B7CC8"/>
    <w:rsid w:val="007C2FA9"/>
    <w:rsid w:val="007C63D6"/>
    <w:rsid w:val="007D2695"/>
    <w:rsid w:val="007D39FE"/>
    <w:rsid w:val="007D7372"/>
    <w:rsid w:val="007E3C59"/>
    <w:rsid w:val="007E67CD"/>
    <w:rsid w:val="007F0239"/>
    <w:rsid w:val="007F03FA"/>
    <w:rsid w:val="007F342C"/>
    <w:rsid w:val="007F3538"/>
    <w:rsid w:val="007F3A57"/>
    <w:rsid w:val="007F4582"/>
    <w:rsid w:val="007F4879"/>
    <w:rsid w:val="007F4C74"/>
    <w:rsid w:val="008067F2"/>
    <w:rsid w:val="0080683D"/>
    <w:rsid w:val="00811C15"/>
    <w:rsid w:val="008165EA"/>
    <w:rsid w:val="008237B8"/>
    <w:rsid w:val="008323DA"/>
    <w:rsid w:val="008411E6"/>
    <w:rsid w:val="008420D9"/>
    <w:rsid w:val="00845365"/>
    <w:rsid w:val="0084624F"/>
    <w:rsid w:val="008472BA"/>
    <w:rsid w:val="0085314E"/>
    <w:rsid w:val="0086149A"/>
    <w:rsid w:val="008618E6"/>
    <w:rsid w:val="00862901"/>
    <w:rsid w:val="00862D17"/>
    <w:rsid w:val="0086339D"/>
    <w:rsid w:val="008712B7"/>
    <w:rsid w:val="008764E9"/>
    <w:rsid w:val="00877FD4"/>
    <w:rsid w:val="008825CD"/>
    <w:rsid w:val="00882A86"/>
    <w:rsid w:val="008874E7"/>
    <w:rsid w:val="00890424"/>
    <w:rsid w:val="00891CBC"/>
    <w:rsid w:val="00891FF8"/>
    <w:rsid w:val="00892261"/>
    <w:rsid w:val="008967FC"/>
    <w:rsid w:val="008A0114"/>
    <w:rsid w:val="008A1ACC"/>
    <w:rsid w:val="008A351B"/>
    <w:rsid w:val="008A4073"/>
    <w:rsid w:val="008B304B"/>
    <w:rsid w:val="008B477B"/>
    <w:rsid w:val="008B52BD"/>
    <w:rsid w:val="008B61ED"/>
    <w:rsid w:val="008B78DE"/>
    <w:rsid w:val="008C1732"/>
    <w:rsid w:val="008C23C3"/>
    <w:rsid w:val="008C58AC"/>
    <w:rsid w:val="008D08CC"/>
    <w:rsid w:val="008D0D45"/>
    <w:rsid w:val="008D219A"/>
    <w:rsid w:val="008D27C7"/>
    <w:rsid w:val="008D78C6"/>
    <w:rsid w:val="008E2254"/>
    <w:rsid w:val="008E28B7"/>
    <w:rsid w:val="008E5C27"/>
    <w:rsid w:val="008E7918"/>
    <w:rsid w:val="008F5758"/>
    <w:rsid w:val="00902C46"/>
    <w:rsid w:val="00903D40"/>
    <w:rsid w:val="00903E79"/>
    <w:rsid w:val="00905C72"/>
    <w:rsid w:val="00906DCD"/>
    <w:rsid w:val="00907A67"/>
    <w:rsid w:val="009111CD"/>
    <w:rsid w:val="009150B8"/>
    <w:rsid w:val="009178D6"/>
    <w:rsid w:val="00922181"/>
    <w:rsid w:val="00924E32"/>
    <w:rsid w:val="0092581F"/>
    <w:rsid w:val="00926EC6"/>
    <w:rsid w:val="00927AE3"/>
    <w:rsid w:val="00927B4A"/>
    <w:rsid w:val="009344B3"/>
    <w:rsid w:val="009410C6"/>
    <w:rsid w:val="009448A1"/>
    <w:rsid w:val="00947BFA"/>
    <w:rsid w:val="009513A4"/>
    <w:rsid w:val="00954188"/>
    <w:rsid w:val="00956CB1"/>
    <w:rsid w:val="00957534"/>
    <w:rsid w:val="00964F21"/>
    <w:rsid w:val="00965A36"/>
    <w:rsid w:val="009700B0"/>
    <w:rsid w:val="009727B5"/>
    <w:rsid w:val="009754DA"/>
    <w:rsid w:val="009761A4"/>
    <w:rsid w:val="00976A7E"/>
    <w:rsid w:val="00977E07"/>
    <w:rsid w:val="00980054"/>
    <w:rsid w:val="009812A3"/>
    <w:rsid w:val="009822D6"/>
    <w:rsid w:val="00991AF4"/>
    <w:rsid w:val="00996C6F"/>
    <w:rsid w:val="009A252B"/>
    <w:rsid w:val="009A3A14"/>
    <w:rsid w:val="009A4C98"/>
    <w:rsid w:val="009B6531"/>
    <w:rsid w:val="009B6697"/>
    <w:rsid w:val="009B7E7E"/>
    <w:rsid w:val="009C04B8"/>
    <w:rsid w:val="009C07B5"/>
    <w:rsid w:val="009C1E9F"/>
    <w:rsid w:val="009C7473"/>
    <w:rsid w:val="009D0678"/>
    <w:rsid w:val="009D1535"/>
    <w:rsid w:val="009D418F"/>
    <w:rsid w:val="009D618C"/>
    <w:rsid w:val="009E2D46"/>
    <w:rsid w:val="009F046E"/>
    <w:rsid w:val="009F411A"/>
    <w:rsid w:val="00A02F3E"/>
    <w:rsid w:val="00A03F5D"/>
    <w:rsid w:val="00A1571D"/>
    <w:rsid w:val="00A15B0A"/>
    <w:rsid w:val="00A16950"/>
    <w:rsid w:val="00A203F3"/>
    <w:rsid w:val="00A21A5E"/>
    <w:rsid w:val="00A22328"/>
    <w:rsid w:val="00A2333E"/>
    <w:rsid w:val="00A252CF"/>
    <w:rsid w:val="00A33159"/>
    <w:rsid w:val="00A37A54"/>
    <w:rsid w:val="00A40AD9"/>
    <w:rsid w:val="00A43E7B"/>
    <w:rsid w:val="00A502F7"/>
    <w:rsid w:val="00A50384"/>
    <w:rsid w:val="00A53C95"/>
    <w:rsid w:val="00A54D25"/>
    <w:rsid w:val="00A61F02"/>
    <w:rsid w:val="00A706C5"/>
    <w:rsid w:val="00A71D30"/>
    <w:rsid w:val="00A735AF"/>
    <w:rsid w:val="00A76594"/>
    <w:rsid w:val="00A76F38"/>
    <w:rsid w:val="00A77987"/>
    <w:rsid w:val="00A861A2"/>
    <w:rsid w:val="00A91841"/>
    <w:rsid w:val="00A9236C"/>
    <w:rsid w:val="00A9396C"/>
    <w:rsid w:val="00A9493C"/>
    <w:rsid w:val="00A96EAD"/>
    <w:rsid w:val="00AA2B0A"/>
    <w:rsid w:val="00AA5689"/>
    <w:rsid w:val="00AB2806"/>
    <w:rsid w:val="00AB4626"/>
    <w:rsid w:val="00AB6822"/>
    <w:rsid w:val="00AB7E62"/>
    <w:rsid w:val="00AC1473"/>
    <w:rsid w:val="00AC1E68"/>
    <w:rsid w:val="00AC46B4"/>
    <w:rsid w:val="00AC7FE1"/>
    <w:rsid w:val="00AD026C"/>
    <w:rsid w:val="00AD09A7"/>
    <w:rsid w:val="00AD28AE"/>
    <w:rsid w:val="00AD2D99"/>
    <w:rsid w:val="00AD3A69"/>
    <w:rsid w:val="00AD5276"/>
    <w:rsid w:val="00AD5321"/>
    <w:rsid w:val="00AD7B68"/>
    <w:rsid w:val="00AE54C6"/>
    <w:rsid w:val="00AE59CC"/>
    <w:rsid w:val="00AE72A4"/>
    <w:rsid w:val="00AF42A6"/>
    <w:rsid w:val="00AF7FEF"/>
    <w:rsid w:val="00B0279F"/>
    <w:rsid w:val="00B040C8"/>
    <w:rsid w:val="00B044B5"/>
    <w:rsid w:val="00B0653A"/>
    <w:rsid w:val="00B06DB4"/>
    <w:rsid w:val="00B132F8"/>
    <w:rsid w:val="00B16592"/>
    <w:rsid w:val="00B16678"/>
    <w:rsid w:val="00B228A7"/>
    <w:rsid w:val="00B239DC"/>
    <w:rsid w:val="00B23C6D"/>
    <w:rsid w:val="00B23DDC"/>
    <w:rsid w:val="00B24BCD"/>
    <w:rsid w:val="00B261B6"/>
    <w:rsid w:val="00B26C1D"/>
    <w:rsid w:val="00B2716E"/>
    <w:rsid w:val="00B31A67"/>
    <w:rsid w:val="00B3728E"/>
    <w:rsid w:val="00B408BE"/>
    <w:rsid w:val="00B40C8A"/>
    <w:rsid w:val="00B4107C"/>
    <w:rsid w:val="00B4277C"/>
    <w:rsid w:val="00B44DFE"/>
    <w:rsid w:val="00B45EE1"/>
    <w:rsid w:val="00B45FB2"/>
    <w:rsid w:val="00B46211"/>
    <w:rsid w:val="00B4720F"/>
    <w:rsid w:val="00B50065"/>
    <w:rsid w:val="00B513B1"/>
    <w:rsid w:val="00B55382"/>
    <w:rsid w:val="00B56B52"/>
    <w:rsid w:val="00B5735E"/>
    <w:rsid w:val="00B624D0"/>
    <w:rsid w:val="00B657AA"/>
    <w:rsid w:val="00B66AE6"/>
    <w:rsid w:val="00B66C12"/>
    <w:rsid w:val="00B71193"/>
    <w:rsid w:val="00B74243"/>
    <w:rsid w:val="00B81F17"/>
    <w:rsid w:val="00B83D06"/>
    <w:rsid w:val="00B84974"/>
    <w:rsid w:val="00B94DE6"/>
    <w:rsid w:val="00B9794C"/>
    <w:rsid w:val="00BA0C21"/>
    <w:rsid w:val="00BA12F5"/>
    <w:rsid w:val="00BA465A"/>
    <w:rsid w:val="00BA5956"/>
    <w:rsid w:val="00BB22D7"/>
    <w:rsid w:val="00BB40A9"/>
    <w:rsid w:val="00BC3B1B"/>
    <w:rsid w:val="00BC3FF7"/>
    <w:rsid w:val="00BC54DE"/>
    <w:rsid w:val="00BD1BCD"/>
    <w:rsid w:val="00BD3385"/>
    <w:rsid w:val="00BE6D57"/>
    <w:rsid w:val="00BF4C7A"/>
    <w:rsid w:val="00C0767C"/>
    <w:rsid w:val="00C115BA"/>
    <w:rsid w:val="00C17240"/>
    <w:rsid w:val="00C17A3D"/>
    <w:rsid w:val="00C2061E"/>
    <w:rsid w:val="00C2229A"/>
    <w:rsid w:val="00C22AF9"/>
    <w:rsid w:val="00C22F25"/>
    <w:rsid w:val="00C2386B"/>
    <w:rsid w:val="00C24884"/>
    <w:rsid w:val="00C27812"/>
    <w:rsid w:val="00C27C4C"/>
    <w:rsid w:val="00C30B61"/>
    <w:rsid w:val="00C34DFB"/>
    <w:rsid w:val="00C4041B"/>
    <w:rsid w:val="00C44A70"/>
    <w:rsid w:val="00C45035"/>
    <w:rsid w:val="00C50174"/>
    <w:rsid w:val="00C517F9"/>
    <w:rsid w:val="00C522C4"/>
    <w:rsid w:val="00C53C5A"/>
    <w:rsid w:val="00C55026"/>
    <w:rsid w:val="00C616B7"/>
    <w:rsid w:val="00C623F5"/>
    <w:rsid w:val="00C62AA8"/>
    <w:rsid w:val="00C648D2"/>
    <w:rsid w:val="00C66552"/>
    <w:rsid w:val="00C66616"/>
    <w:rsid w:val="00C679BA"/>
    <w:rsid w:val="00C803F3"/>
    <w:rsid w:val="00C8091A"/>
    <w:rsid w:val="00C836C8"/>
    <w:rsid w:val="00C87C8D"/>
    <w:rsid w:val="00CA002F"/>
    <w:rsid w:val="00CA03B1"/>
    <w:rsid w:val="00CA18EA"/>
    <w:rsid w:val="00CA1C66"/>
    <w:rsid w:val="00CA25CB"/>
    <w:rsid w:val="00CA5435"/>
    <w:rsid w:val="00CA7229"/>
    <w:rsid w:val="00CB5AF7"/>
    <w:rsid w:val="00CC13EA"/>
    <w:rsid w:val="00CC22C2"/>
    <w:rsid w:val="00CC3B87"/>
    <w:rsid w:val="00CC4F94"/>
    <w:rsid w:val="00CC657F"/>
    <w:rsid w:val="00CC71B8"/>
    <w:rsid w:val="00CD191D"/>
    <w:rsid w:val="00CE0A3C"/>
    <w:rsid w:val="00CE3DA7"/>
    <w:rsid w:val="00CE6FB9"/>
    <w:rsid w:val="00CF2423"/>
    <w:rsid w:val="00CF5245"/>
    <w:rsid w:val="00CF7EC0"/>
    <w:rsid w:val="00D0419B"/>
    <w:rsid w:val="00D05699"/>
    <w:rsid w:val="00D05AA0"/>
    <w:rsid w:val="00D075FE"/>
    <w:rsid w:val="00D07948"/>
    <w:rsid w:val="00D10F72"/>
    <w:rsid w:val="00D1316D"/>
    <w:rsid w:val="00D15299"/>
    <w:rsid w:val="00D209B1"/>
    <w:rsid w:val="00D20C43"/>
    <w:rsid w:val="00D24105"/>
    <w:rsid w:val="00D27B1A"/>
    <w:rsid w:val="00D30D5E"/>
    <w:rsid w:val="00D333BC"/>
    <w:rsid w:val="00D34C65"/>
    <w:rsid w:val="00D362D6"/>
    <w:rsid w:val="00D36BDD"/>
    <w:rsid w:val="00D37127"/>
    <w:rsid w:val="00D40226"/>
    <w:rsid w:val="00D41EDF"/>
    <w:rsid w:val="00D4240A"/>
    <w:rsid w:val="00D454A2"/>
    <w:rsid w:val="00D47D9A"/>
    <w:rsid w:val="00D5357D"/>
    <w:rsid w:val="00D55E6C"/>
    <w:rsid w:val="00D6326A"/>
    <w:rsid w:val="00D75DC1"/>
    <w:rsid w:val="00D824C6"/>
    <w:rsid w:val="00D83166"/>
    <w:rsid w:val="00D852A8"/>
    <w:rsid w:val="00D85F4A"/>
    <w:rsid w:val="00DA3FB2"/>
    <w:rsid w:val="00DA5CE5"/>
    <w:rsid w:val="00DA766B"/>
    <w:rsid w:val="00DB2CC3"/>
    <w:rsid w:val="00DB398F"/>
    <w:rsid w:val="00DB3EB2"/>
    <w:rsid w:val="00DB65ED"/>
    <w:rsid w:val="00DC0265"/>
    <w:rsid w:val="00DC0D65"/>
    <w:rsid w:val="00DC3FE8"/>
    <w:rsid w:val="00DC50D1"/>
    <w:rsid w:val="00DC7486"/>
    <w:rsid w:val="00DD096B"/>
    <w:rsid w:val="00DD4A4D"/>
    <w:rsid w:val="00DD530B"/>
    <w:rsid w:val="00DD7653"/>
    <w:rsid w:val="00DE0BBF"/>
    <w:rsid w:val="00DE1C54"/>
    <w:rsid w:val="00DE2A94"/>
    <w:rsid w:val="00DE3525"/>
    <w:rsid w:val="00DE56F9"/>
    <w:rsid w:val="00DF0A32"/>
    <w:rsid w:val="00DF0AED"/>
    <w:rsid w:val="00DF2E78"/>
    <w:rsid w:val="00DF6904"/>
    <w:rsid w:val="00E0029F"/>
    <w:rsid w:val="00E07DA3"/>
    <w:rsid w:val="00E11318"/>
    <w:rsid w:val="00E122D0"/>
    <w:rsid w:val="00E122F3"/>
    <w:rsid w:val="00E13077"/>
    <w:rsid w:val="00E13B67"/>
    <w:rsid w:val="00E2207E"/>
    <w:rsid w:val="00E22B25"/>
    <w:rsid w:val="00E30BD7"/>
    <w:rsid w:val="00E31933"/>
    <w:rsid w:val="00E323B3"/>
    <w:rsid w:val="00E349C8"/>
    <w:rsid w:val="00E37D78"/>
    <w:rsid w:val="00E46012"/>
    <w:rsid w:val="00E546AA"/>
    <w:rsid w:val="00E5478C"/>
    <w:rsid w:val="00E54B33"/>
    <w:rsid w:val="00E60180"/>
    <w:rsid w:val="00E6374A"/>
    <w:rsid w:val="00E71E47"/>
    <w:rsid w:val="00E73670"/>
    <w:rsid w:val="00E73AC9"/>
    <w:rsid w:val="00E76A47"/>
    <w:rsid w:val="00E772B0"/>
    <w:rsid w:val="00E775CE"/>
    <w:rsid w:val="00E80C9F"/>
    <w:rsid w:val="00E83256"/>
    <w:rsid w:val="00E878B7"/>
    <w:rsid w:val="00E90D16"/>
    <w:rsid w:val="00E91B96"/>
    <w:rsid w:val="00EA1C7D"/>
    <w:rsid w:val="00EA6B6F"/>
    <w:rsid w:val="00EB14EE"/>
    <w:rsid w:val="00EB1729"/>
    <w:rsid w:val="00EB2C13"/>
    <w:rsid w:val="00EB540C"/>
    <w:rsid w:val="00EC1FCF"/>
    <w:rsid w:val="00EC3006"/>
    <w:rsid w:val="00EC446D"/>
    <w:rsid w:val="00EC4FBF"/>
    <w:rsid w:val="00EC5FC5"/>
    <w:rsid w:val="00ED2EEE"/>
    <w:rsid w:val="00ED62AA"/>
    <w:rsid w:val="00ED6ED5"/>
    <w:rsid w:val="00EF1F95"/>
    <w:rsid w:val="00EF5AF2"/>
    <w:rsid w:val="00EF6ED9"/>
    <w:rsid w:val="00F009FB"/>
    <w:rsid w:val="00F0169F"/>
    <w:rsid w:val="00F02430"/>
    <w:rsid w:val="00F03753"/>
    <w:rsid w:val="00F0422E"/>
    <w:rsid w:val="00F04988"/>
    <w:rsid w:val="00F04E68"/>
    <w:rsid w:val="00F0603B"/>
    <w:rsid w:val="00F067C2"/>
    <w:rsid w:val="00F11F9C"/>
    <w:rsid w:val="00F14718"/>
    <w:rsid w:val="00F16280"/>
    <w:rsid w:val="00F24BBF"/>
    <w:rsid w:val="00F253F1"/>
    <w:rsid w:val="00F26145"/>
    <w:rsid w:val="00F344A3"/>
    <w:rsid w:val="00F34F73"/>
    <w:rsid w:val="00F4203B"/>
    <w:rsid w:val="00F432A5"/>
    <w:rsid w:val="00F44202"/>
    <w:rsid w:val="00F50F9A"/>
    <w:rsid w:val="00F5157E"/>
    <w:rsid w:val="00F51AA8"/>
    <w:rsid w:val="00F5769F"/>
    <w:rsid w:val="00F65280"/>
    <w:rsid w:val="00F66441"/>
    <w:rsid w:val="00F67A10"/>
    <w:rsid w:val="00F708B5"/>
    <w:rsid w:val="00F71B7B"/>
    <w:rsid w:val="00F750CF"/>
    <w:rsid w:val="00F75372"/>
    <w:rsid w:val="00F81405"/>
    <w:rsid w:val="00F8365A"/>
    <w:rsid w:val="00F92A75"/>
    <w:rsid w:val="00F93165"/>
    <w:rsid w:val="00F93617"/>
    <w:rsid w:val="00F948FA"/>
    <w:rsid w:val="00F949D4"/>
    <w:rsid w:val="00FA1470"/>
    <w:rsid w:val="00FA40EF"/>
    <w:rsid w:val="00FA747C"/>
    <w:rsid w:val="00FB20BD"/>
    <w:rsid w:val="00FB2560"/>
    <w:rsid w:val="00FB4BE7"/>
    <w:rsid w:val="00FB771C"/>
    <w:rsid w:val="00FC0793"/>
    <w:rsid w:val="00FC2B3A"/>
    <w:rsid w:val="00FC33B3"/>
    <w:rsid w:val="00FD0694"/>
    <w:rsid w:val="00FD2979"/>
    <w:rsid w:val="00FD40BB"/>
    <w:rsid w:val="00FD5F2B"/>
    <w:rsid w:val="00FE0D8C"/>
    <w:rsid w:val="00FE5998"/>
    <w:rsid w:val="00FE5D7F"/>
    <w:rsid w:val="00FF07A4"/>
    <w:rsid w:val="00FF36DC"/>
    <w:rsid w:val="00FF5592"/>
    <w:rsid w:val="00FF665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2822E"/>
  <w15:chartTrackingRefBased/>
  <w15:docId w15:val="{D24BD5A8-1833-4855-9610-DE0D4583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TTS] Normal"/>
    <w:qFormat/>
    <w:rsid w:val="00927B4A"/>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aliases w:val="Tabel 2.2 Simbol-simbol Use Case Diagram,Gambar dan Tabel"/>
    <w:basedOn w:val="Normal"/>
    <w:next w:val="Normal"/>
    <w:link w:val="CaptionChar"/>
    <w:uiPriority w:val="35"/>
    <w:qFormat/>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qFormat/>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2"/>
      </w:numPr>
    </w:pPr>
    <w:rPr>
      <w:rFonts w:ascii="Courier New" w:hAnsi="Courier New"/>
      <w:b w:val="0"/>
      <w:sz w:val="20"/>
    </w:rPr>
  </w:style>
  <w:style w:type="paragraph" w:customStyle="1" w:styleId="Style1">
    <w:name w:val="Style1"/>
    <w:basedOn w:val="STTSAlgoritmaContent"/>
    <w:semiHidden/>
    <w:qFormat/>
    <w:rsid w:val="00EB2C13"/>
    <w:pPr>
      <w:numPr>
        <w:numId w:val="1"/>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3"/>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unhideWhenUsed/>
    <w:rsid w:val="00551AAB"/>
    <w:rPr>
      <w:sz w:val="20"/>
      <w:szCs w:val="20"/>
      <w:lang w:val="x-none" w:eastAsia="x-none"/>
    </w:rPr>
  </w:style>
  <w:style w:type="character" w:customStyle="1" w:styleId="FootnoteTextChar">
    <w:name w:val="Footnote Text Char"/>
    <w:link w:val="FootnoteText"/>
    <w:uiPriority w:val="99"/>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numPr>
        <w:numId w:val="4"/>
      </w:numPr>
      <w:tabs>
        <w:tab w:val="left" w:pos="357"/>
        <w:tab w:val="center" w:pos="6917"/>
        <w:tab w:val="left" w:pos="7655"/>
      </w:tabs>
      <w:spacing w:before="600" w:line="480" w:lineRule="auto"/>
      <w:ind w:left="714" w:hanging="357"/>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customStyle="1" w:styleId="UnresolvedMention1">
    <w:name w:val="Unresolved Mention1"/>
    <w:basedOn w:val="DefaultParagraphFont"/>
    <w:uiPriority w:val="99"/>
    <w:semiHidden/>
    <w:unhideWhenUsed/>
    <w:rsid w:val="002D56FF"/>
    <w:rPr>
      <w:color w:val="605E5C"/>
      <w:shd w:val="clear" w:color="auto" w:fill="E1DFDD"/>
    </w:rPr>
  </w:style>
  <w:style w:type="paragraph" w:styleId="ListParagraph">
    <w:name w:val="List Paragraph"/>
    <w:aliases w:val="04. Sub sub judul,Normal1,normal,Normal2,Normal3,Normal4,List Paragraph2,awal,sub sub bab,List Paragraph Laporan,Paragraph,Body of text,gyjgy,Paragraf ISI,Tabel,skripsi,Body Text Char1,Char Char2,Table,gambar,List lampiran,Dalam Tabel,b1"/>
    <w:basedOn w:val="Normal"/>
    <w:link w:val="ListParagraphChar"/>
    <w:uiPriority w:val="34"/>
    <w:unhideWhenUsed/>
    <w:qFormat/>
    <w:rsid w:val="001A77DB"/>
    <w:pPr>
      <w:ind w:left="720"/>
      <w:contextualSpacing/>
    </w:pPr>
  </w:style>
  <w:style w:type="paragraph" w:customStyle="1" w:styleId="Style2">
    <w:name w:val="Style2"/>
    <w:basedOn w:val="STTSAlgoritmaContent"/>
    <w:link w:val="Style2Char"/>
    <w:qFormat/>
    <w:rsid w:val="008D08CC"/>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qFormat/>
    <w:rsid w:val="008D08CC"/>
    <w:rPr>
      <w:rFonts w:ascii="Courier New" w:hAnsi="Courier New"/>
      <w:b w:val="0"/>
      <w:sz w:val="24"/>
      <w:szCs w:val="22"/>
    </w:rPr>
  </w:style>
  <w:style w:type="character" w:customStyle="1" w:styleId="Style2Char">
    <w:name w:val="Style2 Char"/>
    <w:basedOn w:val="STTSAlgoritmaContentChar"/>
    <w:link w:val="Style2"/>
    <w:rsid w:val="008D08CC"/>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 w:type="character" w:customStyle="1" w:styleId="ListParagraphChar">
    <w:name w:val="List Paragraph Char"/>
    <w:aliases w:val="04. Sub sub judul Char,Normal1 Char,normal Char,Normal2 Char,Normal3 Char,Normal4 Char,List Paragraph2 Char,awal Char,sub sub bab Char,List Paragraph Laporan Char,Paragraph Char,Body of text Char,gyjgy Char,Paragraf ISI Char,b1 Char"/>
    <w:link w:val="ListParagraph"/>
    <w:uiPriority w:val="34"/>
    <w:qFormat/>
    <w:rsid w:val="009B6697"/>
    <w:rPr>
      <w:rFonts w:ascii="Times New Roman" w:hAnsi="Times New Roman"/>
      <w:sz w:val="24"/>
      <w:szCs w:val="22"/>
    </w:rPr>
  </w:style>
  <w:style w:type="character" w:customStyle="1" w:styleId="CaptionChar">
    <w:name w:val="Caption Char"/>
    <w:aliases w:val="Tabel 2.2 Simbol-simbol Use Case Diagram Char,Gambar dan Tabel Char"/>
    <w:link w:val="Caption"/>
    <w:uiPriority w:val="35"/>
    <w:qFormat/>
    <w:locked/>
    <w:rsid w:val="00396B81"/>
    <w:rPr>
      <w:rFonts w:ascii="Times New Roman" w:hAnsi="Times New Roman"/>
      <w:b/>
      <w:bCs/>
    </w:rPr>
  </w:style>
  <w:style w:type="table" w:customStyle="1" w:styleId="TableGrid1">
    <w:name w:val="Table Grid1"/>
    <w:basedOn w:val="TableNormal"/>
    <w:next w:val="TableGrid"/>
    <w:uiPriority w:val="39"/>
    <w:rsid w:val="00396B8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62B2F"/>
    <w:rPr>
      <w:rFonts w:ascii="Courier New" w:eastAsia="Times New Roman" w:hAnsi="Courier New" w:cs="Courier New"/>
      <w:sz w:val="20"/>
      <w:szCs w:val="20"/>
    </w:rPr>
  </w:style>
  <w:style w:type="character" w:styleId="Emphasis">
    <w:name w:val="Emphasis"/>
    <w:basedOn w:val="DefaultParagraphFont"/>
    <w:uiPriority w:val="20"/>
    <w:qFormat/>
    <w:rsid w:val="00C278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1579">
      <w:bodyDiv w:val="1"/>
      <w:marLeft w:val="0"/>
      <w:marRight w:val="0"/>
      <w:marTop w:val="0"/>
      <w:marBottom w:val="0"/>
      <w:divBdr>
        <w:top w:val="none" w:sz="0" w:space="0" w:color="auto"/>
        <w:left w:val="none" w:sz="0" w:space="0" w:color="auto"/>
        <w:bottom w:val="none" w:sz="0" w:space="0" w:color="auto"/>
        <w:right w:val="none" w:sz="0" w:space="0" w:color="auto"/>
      </w:divBdr>
    </w:div>
    <w:div w:id="174807220">
      <w:bodyDiv w:val="1"/>
      <w:marLeft w:val="0"/>
      <w:marRight w:val="0"/>
      <w:marTop w:val="0"/>
      <w:marBottom w:val="0"/>
      <w:divBdr>
        <w:top w:val="none" w:sz="0" w:space="0" w:color="auto"/>
        <w:left w:val="none" w:sz="0" w:space="0" w:color="auto"/>
        <w:bottom w:val="none" w:sz="0" w:space="0" w:color="auto"/>
        <w:right w:val="none" w:sz="0" w:space="0" w:color="auto"/>
      </w:divBdr>
    </w:div>
    <w:div w:id="322005463">
      <w:bodyDiv w:val="1"/>
      <w:marLeft w:val="0"/>
      <w:marRight w:val="0"/>
      <w:marTop w:val="0"/>
      <w:marBottom w:val="0"/>
      <w:divBdr>
        <w:top w:val="none" w:sz="0" w:space="0" w:color="auto"/>
        <w:left w:val="none" w:sz="0" w:space="0" w:color="auto"/>
        <w:bottom w:val="none" w:sz="0" w:space="0" w:color="auto"/>
        <w:right w:val="none" w:sz="0" w:space="0" w:color="auto"/>
      </w:divBdr>
      <w:divsChild>
        <w:div w:id="1905794437">
          <w:marLeft w:val="0"/>
          <w:marRight w:val="0"/>
          <w:marTop w:val="0"/>
          <w:marBottom w:val="0"/>
          <w:divBdr>
            <w:top w:val="none" w:sz="0" w:space="0" w:color="auto"/>
            <w:left w:val="none" w:sz="0" w:space="0" w:color="auto"/>
            <w:bottom w:val="none" w:sz="0" w:space="0" w:color="auto"/>
            <w:right w:val="none" w:sz="0" w:space="0" w:color="auto"/>
          </w:divBdr>
          <w:divsChild>
            <w:div w:id="300619006">
              <w:marLeft w:val="0"/>
              <w:marRight w:val="0"/>
              <w:marTop w:val="0"/>
              <w:marBottom w:val="0"/>
              <w:divBdr>
                <w:top w:val="none" w:sz="0" w:space="0" w:color="auto"/>
                <w:left w:val="none" w:sz="0" w:space="0" w:color="auto"/>
                <w:bottom w:val="none" w:sz="0" w:space="0" w:color="auto"/>
                <w:right w:val="none" w:sz="0" w:space="0" w:color="auto"/>
              </w:divBdr>
            </w:div>
            <w:div w:id="1814058227">
              <w:marLeft w:val="0"/>
              <w:marRight w:val="0"/>
              <w:marTop w:val="0"/>
              <w:marBottom w:val="0"/>
              <w:divBdr>
                <w:top w:val="none" w:sz="0" w:space="0" w:color="auto"/>
                <w:left w:val="none" w:sz="0" w:space="0" w:color="auto"/>
                <w:bottom w:val="none" w:sz="0" w:space="0" w:color="auto"/>
                <w:right w:val="none" w:sz="0" w:space="0" w:color="auto"/>
              </w:divBdr>
            </w:div>
            <w:div w:id="199124469">
              <w:marLeft w:val="0"/>
              <w:marRight w:val="0"/>
              <w:marTop w:val="0"/>
              <w:marBottom w:val="0"/>
              <w:divBdr>
                <w:top w:val="none" w:sz="0" w:space="0" w:color="auto"/>
                <w:left w:val="none" w:sz="0" w:space="0" w:color="auto"/>
                <w:bottom w:val="none" w:sz="0" w:space="0" w:color="auto"/>
                <w:right w:val="none" w:sz="0" w:space="0" w:color="auto"/>
              </w:divBdr>
            </w:div>
            <w:div w:id="140930211">
              <w:marLeft w:val="0"/>
              <w:marRight w:val="0"/>
              <w:marTop w:val="0"/>
              <w:marBottom w:val="0"/>
              <w:divBdr>
                <w:top w:val="none" w:sz="0" w:space="0" w:color="auto"/>
                <w:left w:val="none" w:sz="0" w:space="0" w:color="auto"/>
                <w:bottom w:val="none" w:sz="0" w:space="0" w:color="auto"/>
                <w:right w:val="none" w:sz="0" w:space="0" w:color="auto"/>
              </w:divBdr>
            </w:div>
            <w:div w:id="1459102238">
              <w:marLeft w:val="0"/>
              <w:marRight w:val="0"/>
              <w:marTop w:val="0"/>
              <w:marBottom w:val="0"/>
              <w:divBdr>
                <w:top w:val="none" w:sz="0" w:space="0" w:color="auto"/>
                <w:left w:val="none" w:sz="0" w:space="0" w:color="auto"/>
                <w:bottom w:val="none" w:sz="0" w:space="0" w:color="auto"/>
                <w:right w:val="none" w:sz="0" w:space="0" w:color="auto"/>
              </w:divBdr>
            </w:div>
            <w:div w:id="1561820104">
              <w:marLeft w:val="0"/>
              <w:marRight w:val="0"/>
              <w:marTop w:val="0"/>
              <w:marBottom w:val="0"/>
              <w:divBdr>
                <w:top w:val="none" w:sz="0" w:space="0" w:color="auto"/>
                <w:left w:val="none" w:sz="0" w:space="0" w:color="auto"/>
                <w:bottom w:val="none" w:sz="0" w:space="0" w:color="auto"/>
                <w:right w:val="none" w:sz="0" w:space="0" w:color="auto"/>
              </w:divBdr>
            </w:div>
            <w:div w:id="1653829750">
              <w:marLeft w:val="0"/>
              <w:marRight w:val="0"/>
              <w:marTop w:val="0"/>
              <w:marBottom w:val="0"/>
              <w:divBdr>
                <w:top w:val="none" w:sz="0" w:space="0" w:color="auto"/>
                <w:left w:val="none" w:sz="0" w:space="0" w:color="auto"/>
                <w:bottom w:val="none" w:sz="0" w:space="0" w:color="auto"/>
                <w:right w:val="none" w:sz="0" w:space="0" w:color="auto"/>
              </w:divBdr>
            </w:div>
            <w:div w:id="366950518">
              <w:marLeft w:val="0"/>
              <w:marRight w:val="0"/>
              <w:marTop w:val="0"/>
              <w:marBottom w:val="0"/>
              <w:divBdr>
                <w:top w:val="none" w:sz="0" w:space="0" w:color="auto"/>
                <w:left w:val="none" w:sz="0" w:space="0" w:color="auto"/>
                <w:bottom w:val="none" w:sz="0" w:space="0" w:color="auto"/>
                <w:right w:val="none" w:sz="0" w:space="0" w:color="auto"/>
              </w:divBdr>
            </w:div>
            <w:div w:id="719061048">
              <w:marLeft w:val="0"/>
              <w:marRight w:val="0"/>
              <w:marTop w:val="0"/>
              <w:marBottom w:val="0"/>
              <w:divBdr>
                <w:top w:val="none" w:sz="0" w:space="0" w:color="auto"/>
                <w:left w:val="none" w:sz="0" w:space="0" w:color="auto"/>
                <w:bottom w:val="none" w:sz="0" w:space="0" w:color="auto"/>
                <w:right w:val="none" w:sz="0" w:space="0" w:color="auto"/>
              </w:divBdr>
            </w:div>
            <w:div w:id="2130123270">
              <w:marLeft w:val="0"/>
              <w:marRight w:val="0"/>
              <w:marTop w:val="0"/>
              <w:marBottom w:val="0"/>
              <w:divBdr>
                <w:top w:val="none" w:sz="0" w:space="0" w:color="auto"/>
                <w:left w:val="none" w:sz="0" w:space="0" w:color="auto"/>
                <w:bottom w:val="none" w:sz="0" w:space="0" w:color="auto"/>
                <w:right w:val="none" w:sz="0" w:space="0" w:color="auto"/>
              </w:divBdr>
            </w:div>
            <w:div w:id="1902251711">
              <w:marLeft w:val="0"/>
              <w:marRight w:val="0"/>
              <w:marTop w:val="0"/>
              <w:marBottom w:val="0"/>
              <w:divBdr>
                <w:top w:val="none" w:sz="0" w:space="0" w:color="auto"/>
                <w:left w:val="none" w:sz="0" w:space="0" w:color="auto"/>
                <w:bottom w:val="none" w:sz="0" w:space="0" w:color="auto"/>
                <w:right w:val="none" w:sz="0" w:space="0" w:color="auto"/>
              </w:divBdr>
            </w:div>
            <w:div w:id="1368722455">
              <w:marLeft w:val="0"/>
              <w:marRight w:val="0"/>
              <w:marTop w:val="0"/>
              <w:marBottom w:val="0"/>
              <w:divBdr>
                <w:top w:val="none" w:sz="0" w:space="0" w:color="auto"/>
                <w:left w:val="none" w:sz="0" w:space="0" w:color="auto"/>
                <w:bottom w:val="none" w:sz="0" w:space="0" w:color="auto"/>
                <w:right w:val="none" w:sz="0" w:space="0" w:color="auto"/>
              </w:divBdr>
            </w:div>
            <w:div w:id="1601526387">
              <w:marLeft w:val="0"/>
              <w:marRight w:val="0"/>
              <w:marTop w:val="0"/>
              <w:marBottom w:val="0"/>
              <w:divBdr>
                <w:top w:val="none" w:sz="0" w:space="0" w:color="auto"/>
                <w:left w:val="none" w:sz="0" w:space="0" w:color="auto"/>
                <w:bottom w:val="none" w:sz="0" w:space="0" w:color="auto"/>
                <w:right w:val="none" w:sz="0" w:space="0" w:color="auto"/>
              </w:divBdr>
            </w:div>
            <w:div w:id="236986180">
              <w:marLeft w:val="0"/>
              <w:marRight w:val="0"/>
              <w:marTop w:val="0"/>
              <w:marBottom w:val="0"/>
              <w:divBdr>
                <w:top w:val="none" w:sz="0" w:space="0" w:color="auto"/>
                <w:left w:val="none" w:sz="0" w:space="0" w:color="auto"/>
                <w:bottom w:val="none" w:sz="0" w:space="0" w:color="auto"/>
                <w:right w:val="none" w:sz="0" w:space="0" w:color="auto"/>
              </w:divBdr>
            </w:div>
            <w:div w:id="3163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962">
      <w:bodyDiv w:val="1"/>
      <w:marLeft w:val="0"/>
      <w:marRight w:val="0"/>
      <w:marTop w:val="0"/>
      <w:marBottom w:val="0"/>
      <w:divBdr>
        <w:top w:val="none" w:sz="0" w:space="0" w:color="auto"/>
        <w:left w:val="none" w:sz="0" w:space="0" w:color="auto"/>
        <w:bottom w:val="none" w:sz="0" w:space="0" w:color="auto"/>
        <w:right w:val="none" w:sz="0" w:space="0" w:color="auto"/>
      </w:divBdr>
    </w:div>
    <w:div w:id="452555324">
      <w:bodyDiv w:val="1"/>
      <w:marLeft w:val="0"/>
      <w:marRight w:val="0"/>
      <w:marTop w:val="0"/>
      <w:marBottom w:val="0"/>
      <w:divBdr>
        <w:top w:val="none" w:sz="0" w:space="0" w:color="auto"/>
        <w:left w:val="none" w:sz="0" w:space="0" w:color="auto"/>
        <w:bottom w:val="none" w:sz="0" w:space="0" w:color="auto"/>
        <w:right w:val="none" w:sz="0" w:space="0" w:color="auto"/>
      </w:divBdr>
    </w:div>
    <w:div w:id="484127750">
      <w:bodyDiv w:val="1"/>
      <w:marLeft w:val="0"/>
      <w:marRight w:val="0"/>
      <w:marTop w:val="0"/>
      <w:marBottom w:val="0"/>
      <w:divBdr>
        <w:top w:val="none" w:sz="0" w:space="0" w:color="auto"/>
        <w:left w:val="none" w:sz="0" w:space="0" w:color="auto"/>
        <w:bottom w:val="none" w:sz="0" w:space="0" w:color="auto"/>
        <w:right w:val="none" w:sz="0" w:space="0" w:color="auto"/>
      </w:divBdr>
    </w:div>
    <w:div w:id="518474607">
      <w:bodyDiv w:val="1"/>
      <w:marLeft w:val="0"/>
      <w:marRight w:val="0"/>
      <w:marTop w:val="0"/>
      <w:marBottom w:val="0"/>
      <w:divBdr>
        <w:top w:val="none" w:sz="0" w:space="0" w:color="auto"/>
        <w:left w:val="none" w:sz="0" w:space="0" w:color="auto"/>
        <w:bottom w:val="none" w:sz="0" w:space="0" w:color="auto"/>
        <w:right w:val="none" w:sz="0" w:space="0" w:color="auto"/>
      </w:divBdr>
    </w:div>
    <w:div w:id="538010532">
      <w:bodyDiv w:val="1"/>
      <w:marLeft w:val="0"/>
      <w:marRight w:val="0"/>
      <w:marTop w:val="0"/>
      <w:marBottom w:val="0"/>
      <w:divBdr>
        <w:top w:val="none" w:sz="0" w:space="0" w:color="auto"/>
        <w:left w:val="none" w:sz="0" w:space="0" w:color="auto"/>
        <w:bottom w:val="none" w:sz="0" w:space="0" w:color="auto"/>
        <w:right w:val="none" w:sz="0" w:space="0" w:color="auto"/>
      </w:divBdr>
    </w:div>
    <w:div w:id="556938775">
      <w:bodyDiv w:val="1"/>
      <w:marLeft w:val="0"/>
      <w:marRight w:val="0"/>
      <w:marTop w:val="0"/>
      <w:marBottom w:val="0"/>
      <w:divBdr>
        <w:top w:val="none" w:sz="0" w:space="0" w:color="auto"/>
        <w:left w:val="none" w:sz="0" w:space="0" w:color="auto"/>
        <w:bottom w:val="none" w:sz="0" w:space="0" w:color="auto"/>
        <w:right w:val="none" w:sz="0" w:space="0" w:color="auto"/>
      </w:divBdr>
    </w:div>
    <w:div w:id="564802017">
      <w:bodyDiv w:val="1"/>
      <w:marLeft w:val="0"/>
      <w:marRight w:val="0"/>
      <w:marTop w:val="0"/>
      <w:marBottom w:val="0"/>
      <w:divBdr>
        <w:top w:val="none" w:sz="0" w:space="0" w:color="auto"/>
        <w:left w:val="none" w:sz="0" w:space="0" w:color="auto"/>
        <w:bottom w:val="none" w:sz="0" w:space="0" w:color="auto"/>
        <w:right w:val="none" w:sz="0" w:space="0" w:color="auto"/>
      </w:divBdr>
    </w:div>
    <w:div w:id="566385261">
      <w:bodyDiv w:val="1"/>
      <w:marLeft w:val="0"/>
      <w:marRight w:val="0"/>
      <w:marTop w:val="0"/>
      <w:marBottom w:val="0"/>
      <w:divBdr>
        <w:top w:val="none" w:sz="0" w:space="0" w:color="auto"/>
        <w:left w:val="none" w:sz="0" w:space="0" w:color="auto"/>
        <w:bottom w:val="none" w:sz="0" w:space="0" w:color="auto"/>
        <w:right w:val="none" w:sz="0" w:space="0" w:color="auto"/>
      </w:divBdr>
    </w:div>
    <w:div w:id="581063418">
      <w:bodyDiv w:val="1"/>
      <w:marLeft w:val="0"/>
      <w:marRight w:val="0"/>
      <w:marTop w:val="0"/>
      <w:marBottom w:val="0"/>
      <w:divBdr>
        <w:top w:val="none" w:sz="0" w:space="0" w:color="auto"/>
        <w:left w:val="none" w:sz="0" w:space="0" w:color="auto"/>
        <w:bottom w:val="none" w:sz="0" w:space="0" w:color="auto"/>
        <w:right w:val="none" w:sz="0" w:space="0" w:color="auto"/>
      </w:divBdr>
    </w:div>
    <w:div w:id="676225848">
      <w:bodyDiv w:val="1"/>
      <w:marLeft w:val="0"/>
      <w:marRight w:val="0"/>
      <w:marTop w:val="0"/>
      <w:marBottom w:val="0"/>
      <w:divBdr>
        <w:top w:val="none" w:sz="0" w:space="0" w:color="auto"/>
        <w:left w:val="none" w:sz="0" w:space="0" w:color="auto"/>
        <w:bottom w:val="none" w:sz="0" w:space="0" w:color="auto"/>
        <w:right w:val="none" w:sz="0" w:space="0" w:color="auto"/>
      </w:divBdr>
    </w:div>
    <w:div w:id="743724389">
      <w:bodyDiv w:val="1"/>
      <w:marLeft w:val="0"/>
      <w:marRight w:val="0"/>
      <w:marTop w:val="0"/>
      <w:marBottom w:val="0"/>
      <w:divBdr>
        <w:top w:val="none" w:sz="0" w:space="0" w:color="auto"/>
        <w:left w:val="none" w:sz="0" w:space="0" w:color="auto"/>
        <w:bottom w:val="none" w:sz="0" w:space="0" w:color="auto"/>
        <w:right w:val="none" w:sz="0" w:space="0" w:color="auto"/>
      </w:divBdr>
    </w:div>
    <w:div w:id="745154705">
      <w:bodyDiv w:val="1"/>
      <w:marLeft w:val="0"/>
      <w:marRight w:val="0"/>
      <w:marTop w:val="0"/>
      <w:marBottom w:val="0"/>
      <w:divBdr>
        <w:top w:val="none" w:sz="0" w:space="0" w:color="auto"/>
        <w:left w:val="none" w:sz="0" w:space="0" w:color="auto"/>
        <w:bottom w:val="none" w:sz="0" w:space="0" w:color="auto"/>
        <w:right w:val="none" w:sz="0" w:space="0" w:color="auto"/>
      </w:divBdr>
    </w:div>
    <w:div w:id="756514509">
      <w:bodyDiv w:val="1"/>
      <w:marLeft w:val="0"/>
      <w:marRight w:val="0"/>
      <w:marTop w:val="0"/>
      <w:marBottom w:val="0"/>
      <w:divBdr>
        <w:top w:val="none" w:sz="0" w:space="0" w:color="auto"/>
        <w:left w:val="none" w:sz="0" w:space="0" w:color="auto"/>
        <w:bottom w:val="none" w:sz="0" w:space="0" w:color="auto"/>
        <w:right w:val="none" w:sz="0" w:space="0" w:color="auto"/>
      </w:divBdr>
    </w:div>
    <w:div w:id="799495270">
      <w:bodyDiv w:val="1"/>
      <w:marLeft w:val="0"/>
      <w:marRight w:val="0"/>
      <w:marTop w:val="0"/>
      <w:marBottom w:val="0"/>
      <w:divBdr>
        <w:top w:val="none" w:sz="0" w:space="0" w:color="auto"/>
        <w:left w:val="none" w:sz="0" w:space="0" w:color="auto"/>
        <w:bottom w:val="none" w:sz="0" w:space="0" w:color="auto"/>
        <w:right w:val="none" w:sz="0" w:space="0" w:color="auto"/>
      </w:divBdr>
    </w:div>
    <w:div w:id="939533309">
      <w:bodyDiv w:val="1"/>
      <w:marLeft w:val="0"/>
      <w:marRight w:val="0"/>
      <w:marTop w:val="0"/>
      <w:marBottom w:val="0"/>
      <w:divBdr>
        <w:top w:val="none" w:sz="0" w:space="0" w:color="auto"/>
        <w:left w:val="none" w:sz="0" w:space="0" w:color="auto"/>
        <w:bottom w:val="none" w:sz="0" w:space="0" w:color="auto"/>
        <w:right w:val="none" w:sz="0" w:space="0" w:color="auto"/>
      </w:divBdr>
    </w:div>
    <w:div w:id="966207210">
      <w:bodyDiv w:val="1"/>
      <w:marLeft w:val="0"/>
      <w:marRight w:val="0"/>
      <w:marTop w:val="0"/>
      <w:marBottom w:val="0"/>
      <w:divBdr>
        <w:top w:val="none" w:sz="0" w:space="0" w:color="auto"/>
        <w:left w:val="none" w:sz="0" w:space="0" w:color="auto"/>
        <w:bottom w:val="none" w:sz="0" w:space="0" w:color="auto"/>
        <w:right w:val="none" w:sz="0" w:space="0" w:color="auto"/>
      </w:divBdr>
    </w:div>
    <w:div w:id="1062943195">
      <w:bodyDiv w:val="1"/>
      <w:marLeft w:val="0"/>
      <w:marRight w:val="0"/>
      <w:marTop w:val="0"/>
      <w:marBottom w:val="0"/>
      <w:divBdr>
        <w:top w:val="none" w:sz="0" w:space="0" w:color="auto"/>
        <w:left w:val="none" w:sz="0" w:space="0" w:color="auto"/>
        <w:bottom w:val="none" w:sz="0" w:space="0" w:color="auto"/>
        <w:right w:val="none" w:sz="0" w:space="0" w:color="auto"/>
      </w:divBdr>
    </w:div>
    <w:div w:id="1063287479">
      <w:bodyDiv w:val="1"/>
      <w:marLeft w:val="0"/>
      <w:marRight w:val="0"/>
      <w:marTop w:val="0"/>
      <w:marBottom w:val="0"/>
      <w:divBdr>
        <w:top w:val="none" w:sz="0" w:space="0" w:color="auto"/>
        <w:left w:val="none" w:sz="0" w:space="0" w:color="auto"/>
        <w:bottom w:val="none" w:sz="0" w:space="0" w:color="auto"/>
        <w:right w:val="none" w:sz="0" w:space="0" w:color="auto"/>
      </w:divBdr>
    </w:div>
    <w:div w:id="1215583418">
      <w:bodyDiv w:val="1"/>
      <w:marLeft w:val="0"/>
      <w:marRight w:val="0"/>
      <w:marTop w:val="0"/>
      <w:marBottom w:val="0"/>
      <w:divBdr>
        <w:top w:val="none" w:sz="0" w:space="0" w:color="auto"/>
        <w:left w:val="none" w:sz="0" w:space="0" w:color="auto"/>
        <w:bottom w:val="none" w:sz="0" w:space="0" w:color="auto"/>
        <w:right w:val="none" w:sz="0" w:space="0" w:color="auto"/>
      </w:divBdr>
    </w:div>
    <w:div w:id="1220363313">
      <w:bodyDiv w:val="1"/>
      <w:marLeft w:val="0"/>
      <w:marRight w:val="0"/>
      <w:marTop w:val="0"/>
      <w:marBottom w:val="0"/>
      <w:divBdr>
        <w:top w:val="none" w:sz="0" w:space="0" w:color="auto"/>
        <w:left w:val="none" w:sz="0" w:space="0" w:color="auto"/>
        <w:bottom w:val="none" w:sz="0" w:space="0" w:color="auto"/>
        <w:right w:val="none" w:sz="0" w:space="0" w:color="auto"/>
      </w:divBdr>
    </w:div>
    <w:div w:id="1235356901">
      <w:bodyDiv w:val="1"/>
      <w:marLeft w:val="0"/>
      <w:marRight w:val="0"/>
      <w:marTop w:val="0"/>
      <w:marBottom w:val="0"/>
      <w:divBdr>
        <w:top w:val="none" w:sz="0" w:space="0" w:color="auto"/>
        <w:left w:val="none" w:sz="0" w:space="0" w:color="auto"/>
        <w:bottom w:val="none" w:sz="0" w:space="0" w:color="auto"/>
        <w:right w:val="none" w:sz="0" w:space="0" w:color="auto"/>
      </w:divBdr>
    </w:div>
    <w:div w:id="1243026242">
      <w:bodyDiv w:val="1"/>
      <w:marLeft w:val="0"/>
      <w:marRight w:val="0"/>
      <w:marTop w:val="0"/>
      <w:marBottom w:val="0"/>
      <w:divBdr>
        <w:top w:val="none" w:sz="0" w:space="0" w:color="auto"/>
        <w:left w:val="none" w:sz="0" w:space="0" w:color="auto"/>
        <w:bottom w:val="none" w:sz="0" w:space="0" w:color="auto"/>
        <w:right w:val="none" w:sz="0" w:space="0" w:color="auto"/>
      </w:divBdr>
    </w:div>
    <w:div w:id="1253048772">
      <w:bodyDiv w:val="1"/>
      <w:marLeft w:val="0"/>
      <w:marRight w:val="0"/>
      <w:marTop w:val="0"/>
      <w:marBottom w:val="0"/>
      <w:divBdr>
        <w:top w:val="none" w:sz="0" w:space="0" w:color="auto"/>
        <w:left w:val="none" w:sz="0" w:space="0" w:color="auto"/>
        <w:bottom w:val="none" w:sz="0" w:space="0" w:color="auto"/>
        <w:right w:val="none" w:sz="0" w:space="0" w:color="auto"/>
      </w:divBdr>
    </w:div>
    <w:div w:id="1338264693">
      <w:bodyDiv w:val="1"/>
      <w:marLeft w:val="0"/>
      <w:marRight w:val="0"/>
      <w:marTop w:val="0"/>
      <w:marBottom w:val="0"/>
      <w:divBdr>
        <w:top w:val="none" w:sz="0" w:space="0" w:color="auto"/>
        <w:left w:val="none" w:sz="0" w:space="0" w:color="auto"/>
        <w:bottom w:val="none" w:sz="0" w:space="0" w:color="auto"/>
        <w:right w:val="none" w:sz="0" w:space="0" w:color="auto"/>
      </w:divBdr>
    </w:div>
    <w:div w:id="1610309782">
      <w:bodyDiv w:val="1"/>
      <w:marLeft w:val="0"/>
      <w:marRight w:val="0"/>
      <w:marTop w:val="0"/>
      <w:marBottom w:val="0"/>
      <w:divBdr>
        <w:top w:val="none" w:sz="0" w:space="0" w:color="auto"/>
        <w:left w:val="none" w:sz="0" w:space="0" w:color="auto"/>
        <w:bottom w:val="none" w:sz="0" w:space="0" w:color="auto"/>
        <w:right w:val="none" w:sz="0" w:space="0" w:color="auto"/>
      </w:divBdr>
    </w:div>
    <w:div w:id="1648052917">
      <w:bodyDiv w:val="1"/>
      <w:marLeft w:val="0"/>
      <w:marRight w:val="0"/>
      <w:marTop w:val="0"/>
      <w:marBottom w:val="0"/>
      <w:divBdr>
        <w:top w:val="none" w:sz="0" w:space="0" w:color="auto"/>
        <w:left w:val="none" w:sz="0" w:space="0" w:color="auto"/>
        <w:bottom w:val="none" w:sz="0" w:space="0" w:color="auto"/>
        <w:right w:val="none" w:sz="0" w:space="0" w:color="auto"/>
      </w:divBdr>
    </w:div>
    <w:div w:id="1673144095">
      <w:bodyDiv w:val="1"/>
      <w:marLeft w:val="0"/>
      <w:marRight w:val="0"/>
      <w:marTop w:val="0"/>
      <w:marBottom w:val="0"/>
      <w:divBdr>
        <w:top w:val="none" w:sz="0" w:space="0" w:color="auto"/>
        <w:left w:val="none" w:sz="0" w:space="0" w:color="auto"/>
        <w:bottom w:val="none" w:sz="0" w:space="0" w:color="auto"/>
        <w:right w:val="none" w:sz="0" w:space="0" w:color="auto"/>
      </w:divBdr>
    </w:div>
    <w:div w:id="1750421178">
      <w:bodyDiv w:val="1"/>
      <w:marLeft w:val="0"/>
      <w:marRight w:val="0"/>
      <w:marTop w:val="0"/>
      <w:marBottom w:val="0"/>
      <w:divBdr>
        <w:top w:val="none" w:sz="0" w:space="0" w:color="auto"/>
        <w:left w:val="none" w:sz="0" w:space="0" w:color="auto"/>
        <w:bottom w:val="none" w:sz="0" w:space="0" w:color="auto"/>
        <w:right w:val="none" w:sz="0" w:space="0" w:color="auto"/>
      </w:divBdr>
    </w:div>
    <w:div w:id="1778254587">
      <w:bodyDiv w:val="1"/>
      <w:marLeft w:val="0"/>
      <w:marRight w:val="0"/>
      <w:marTop w:val="0"/>
      <w:marBottom w:val="0"/>
      <w:divBdr>
        <w:top w:val="none" w:sz="0" w:space="0" w:color="auto"/>
        <w:left w:val="none" w:sz="0" w:space="0" w:color="auto"/>
        <w:bottom w:val="none" w:sz="0" w:space="0" w:color="auto"/>
        <w:right w:val="none" w:sz="0" w:space="0" w:color="auto"/>
      </w:divBdr>
    </w:div>
    <w:div w:id="1782610346">
      <w:bodyDiv w:val="1"/>
      <w:marLeft w:val="0"/>
      <w:marRight w:val="0"/>
      <w:marTop w:val="0"/>
      <w:marBottom w:val="0"/>
      <w:divBdr>
        <w:top w:val="none" w:sz="0" w:space="0" w:color="auto"/>
        <w:left w:val="none" w:sz="0" w:space="0" w:color="auto"/>
        <w:bottom w:val="none" w:sz="0" w:space="0" w:color="auto"/>
        <w:right w:val="none" w:sz="0" w:space="0" w:color="auto"/>
      </w:divBdr>
    </w:div>
    <w:div w:id="1852255043">
      <w:bodyDiv w:val="1"/>
      <w:marLeft w:val="0"/>
      <w:marRight w:val="0"/>
      <w:marTop w:val="0"/>
      <w:marBottom w:val="0"/>
      <w:divBdr>
        <w:top w:val="none" w:sz="0" w:space="0" w:color="auto"/>
        <w:left w:val="none" w:sz="0" w:space="0" w:color="auto"/>
        <w:bottom w:val="none" w:sz="0" w:space="0" w:color="auto"/>
        <w:right w:val="none" w:sz="0" w:space="0" w:color="auto"/>
      </w:divBdr>
    </w:div>
    <w:div w:id="1898398808">
      <w:bodyDiv w:val="1"/>
      <w:marLeft w:val="0"/>
      <w:marRight w:val="0"/>
      <w:marTop w:val="0"/>
      <w:marBottom w:val="0"/>
      <w:divBdr>
        <w:top w:val="none" w:sz="0" w:space="0" w:color="auto"/>
        <w:left w:val="none" w:sz="0" w:space="0" w:color="auto"/>
        <w:bottom w:val="none" w:sz="0" w:space="0" w:color="auto"/>
        <w:right w:val="none" w:sz="0" w:space="0" w:color="auto"/>
      </w:divBdr>
    </w:div>
    <w:div w:id="2031569372">
      <w:bodyDiv w:val="1"/>
      <w:marLeft w:val="0"/>
      <w:marRight w:val="0"/>
      <w:marTop w:val="0"/>
      <w:marBottom w:val="0"/>
      <w:divBdr>
        <w:top w:val="none" w:sz="0" w:space="0" w:color="auto"/>
        <w:left w:val="none" w:sz="0" w:space="0" w:color="auto"/>
        <w:bottom w:val="none" w:sz="0" w:space="0" w:color="auto"/>
        <w:right w:val="none" w:sz="0" w:space="0" w:color="auto"/>
      </w:divBdr>
    </w:div>
    <w:div w:id="2051758237">
      <w:bodyDiv w:val="1"/>
      <w:marLeft w:val="0"/>
      <w:marRight w:val="0"/>
      <w:marTop w:val="0"/>
      <w:marBottom w:val="0"/>
      <w:divBdr>
        <w:top w:val="none" w:sz="0" w:space="0" w:color="auto"/>
        <w:left w:val="none" w:sz="0" w:space="0" w:color="auto"/>
        <w:bottom w:val="none" w:sz="0" w:space="0" w:color="auto"/>
        <w:right w:val="none" w:sz="0" w:space="0" w:color="auto"/>
      </w:divBdr>
    </w:div>
    <w:div w:id="2081100034">
      <w:bodyDiv w:val="1"/>
      <w:marLeft w:val="0"/>
      <w:marRight w:val="0"/>
      <w:marTop w:val="0"/>
      <w:marBottom w:val="0"/>
      <w:divBdr>
        <w:top w:val="none" w:sz="0" w:space="0" w:color="auto"/>
        <w:left w:val="none" w:sz="0" w:space="0" w:color="auto"/>
        <w:bottom w:val="none" w:sz="0" w:space="0" w:color="auto"/>
        <w:right w:val="none" w:sz="0" w:space="0" w:color="auto"/>
      </w:divBdr>
    </w:div>
    <w:div w:id="2125609632">
      <w:bodyDiv w:val="1"/>
      <w:marLeft w:val="0"/>
      <w:marRight w:val="0"/>
      <w:marTop w:val="0"/>
      <w:marBottom w:val="0"/>
      <w:divBdr>
        <w:top w:val="none" w:sz="0" w:space="0" w:color="auto"/>
        <w:left w:val="none" w:sz="0" w:space="0" w:color="auto"/>
        <w:bottom w:val="none" w:sz="0" w:space="0" w:color="auto"/>
        <w:right w:val="none" w:sz="0" w:space="0" w:color="auto"/>
      </w:divBdr>
      <w:divsChild>
        <w:div w:id="464742480">
          <w:marLeft w:val="0"/>
          <w:marRight w:val="0"/>
          <w:marTop w:val="0"/>
          <w:marBottom w:val="0"/>
          <w:divBdr>
            <w:top w:val="none" w:sz="0" w:space="0" w:color="auto"/>
            <w:left w:val="none" w:sz="0" w:space="0" w:color="auto"/>
            <w:bottom w:val="none" w:sz="0" w:space="0" w:color="auto"/>
            <w:right w:val="none" w:sz="0" w:space="0" w:color="auto"/>
          </w:divBdr>
          <w:divsChild>
            <w:div w:id="165828567">
              <w:marLeft w:val="0"/>
              <w:marRight w:val="0"/>
              <w:marTop w:val="0"/>
              <w:marBottom w:val="0"/>
              <w:divBdr>
                <w:top w:val="none" w:sz="0" w:space="0" w:color="auto"/>
                <w:left w:val="none" w:sz="0" w:space="0" w:color="auto"/>
                <w:bottom w:val="none" w:sz="0" w:space="0" w:color="auto"/>
                <w:right w:val="none" w:sz="0" w:space="0" w:color="auto"/>
              </w:divBdr>
            </w:div>
            <w:div w:id="1926919070">
              <w:marLeft w:val="0"/>
              <w:marRight w:val="0"/>
              <w:marTop w:val="0"/>
              <w:marBottom w:val="0"/>
              <w:divBdr>
                <w:top w:val="none" w:sz="0" w:space="0" w:color="auto"/>
                <w:left w:val="none" w:sz="0" w:space="0" w:color="auto"/>
                <w:bottom w:val="none" w:sz="0" w:space="0" w:color="auto"/>
                <w:right w:val="none" w:sz="0" w:space="0" w:color="auto"/>
              </w:divBdr>
            </w:div>
            <w:div w:id="298072861">
              <w:marLeft w:val="0"/>
              <w:marRight w:val="0"/>
              <w:marTop w:val="0"/>
              <w:marBottom w:val="0"/>
              <w:divBdr>
                <w:top w:val="none" w:sz="0" w:space="0" w:color="auto"/>
                <w:left w:val="none" w:sz="0" w:space="0" w:color="auto"/>
                <w:bottom w:val="none" w:sz="0" w:space="0" w:color="auto"/>
                <w:right w:val="none" w:sz="0" w:space="0" w:color="auto"/>
              </w:divBdr>
            </w:div>
            <w:div w:id="1624650352">
              <w:marLeft w:val="0"/>
              <w:marRight w:val="0"/>
              <w:marTop w:val="0"/>
              <w:marBottom w:val="0"/>
              <w:divBdr>
                <w:top w:val="none" w:sz="0" w:space="0" w:color="auto"/>
                <w:left w:val="none" w:sz="0" w:space="0" w:color="auto"/>
                <w:bottom w:val="none" w:sz="0" w:space="0" w:color="auto"/>
                <w:right w:val="none" w:sz="0" w:space="0" w:color="auto"/>
              </w:divBdr>
            </w:div>
            <w:div w:id="256325301">
              <w:marLeft w:val="0"/>
              <w:marRight w:val="0"/>
              <w:marTop w:val="0"/>
              <w:marBottom w:val="0"/>
              <w:divBdr>
                <w:top w:val="none" w:sz="0" w:space="0" w:color="auto"/>
                <w:left w:val="none" w:sz="0" w:space="0" w:color="auto"/>
                <w:bottom w:val="none" w:sz="0" w:space="0" w:color="auto"/>
                <w:right w:val="none" w:sz="0" w:space="0" w:color="auto"/>
              </w:divBdr>
            </w:div>
            <w:div w:id="1474953749">
              <w:marLeft w:val="0"/>
              <w:marRight w:val="0"/>
              <w:marTop w:val="0"/>
              <w:marBottom w:val="0"/>
              <w:divBdr>
                <w:top w:val="none" w:sz="0" w:space="0" w:color="auto"/>
                <w:left w:val="none" w:sz="0" w:space="0" w:color="auto"/>
                <w:bottom w:val="none" w:sz="0" w:space="0" w:color="auto"/>
                <w:right w:val="none" w:sz="0" w:space="0" w:color="auto"/>
              </w:divBdr>
            </w:div>
            <w:div w:id="1967619056">
              <w:marLeft w:val="0"/>
              <w:marRight w:val="0"/>
              <w:marTop w:val="0"/>
              <w:marBottom w:val="0"/>
              <w:divBdr>
                <w:top w:val="none" w:sz="0" w:space="0" w:color="auto"/>
                <w:left w:val="none" w:sz="0" w:space="0" w:color="auto"/>
                <w:bottom w:val="none" w:sz="0" w:space="0" w:color="auto"/>
                <w:right w:val="none" w:sz="0" w:space="0" w:color="auto"/>
              </w:divBdr>
            </w:div>
            <w:div w:id="1149636008">
              <w:marLeft w:val="0"/>
              <w:marRight w:val="0"/>
              <w:marTop w:val="0"/>
              <w:marBottom w:val="0"/>
              <w:divBdr>
                <w:top w:val="none" w:sz="0" w:space="0" w:color="auto"/>
                <w:left w:val="none" w:sz="0" w:space="0" w:color="auto"/>
                <w:bottom w:val="none" w:sz="0" w:space="0" w:color="auto"/>
                <w:right w:val="none" w:sz="0" w:space="0" w:color="auto"/>
              </w:divBdr>
            </w:div>
            <w:div w:id="1949922131">
              <w:marLeft w:val="0"/>
              <w:marRight w:val="0"/>
              <w:marTop w:val="0"/>
              <w:marBottom w:val="0"/>
              <w:divBdr>
                <w:top w:val="none" w:sz="0" w:space="0" w:color="auto"/>
                <w:left w:val="none" w:sz="0" w:space="0" w:color="auto"/>
                <w:bottom w:val="none" w:sz="0" w:space="0" w:color="auto"/>
                <w:right w:val="none" w:sz="0" w:space="0" w:color="auto"/>
              </w:divBdr>
            </w:div>
            <w:div w:id="1600678800">
              <w:marLeft w:val="0"/>
              <w:marRight w:val="0"/>
              <w:marTop w:val="0"/>
              <w:marBottom w:val="0"/>
              <w:divBdr>
                <w:top w:val="none" w:sz="0" w:space="0" w:color="auto"/>
                <w:left w:val="none" w:sz="0" w:space="0" w:color="auto"/>
                <w:bottom w:val="none" w:sz="0" w:space="0" w:color="auto"/>
                <w:right w:val="none" w:sz="0" w:space="0" w:color="auto"/>
              </w:divBdr>
            </w:div>
            <w:div w:id="557324482">
              <w:marLeft w:val="0"/>
              <w:marRight w:val="0"/>
              <w:marTop w:val="0"/>
              <w:marBottom w:val="0"/>
              <w:divBdr>
                <w:top w:val="none" w:sz="0" w:space="0" w:color="auto"/>
                <w:left w:val="none" w:sz="0" w:space="0" w:color="auto"/>
                <w:bottom w:val="none" w:sz="0" w:space="0" w:color="auto"/>
                <w:right w:val="none" w:sz="0" w:space="0" w:color="auto"/>
              </w:divBdr>
            </w:div>
            <w:div w:id="1273704604">
              <w:marLeft w:val="0"/>
              <w:marRight w:val="0"/>
              <w:marTop w:val="0"/>
              <w:marBottom w:val="0"/>
              <w:divBdr>
                <w:top w:val="none" w:sz="0" w:space="0" w:color="auto"/>
                <w:left w:val="none" w:sz="0" w:space="0" w:color="auto"/>
                <w:bottom w:val="none" w:sz="0" w:space="0" w:color="auto"/>
                <w:right w:val="none" w:sz="0" w:space="0" w:color="auto"/>
              </w:divBdr>
            </w:div>
            <w:div w:id="1781490929">
              <w:marLeft w:val="0"/>
              <w:marRight w:val="0"/>
              <w:marTop w:val="0"/>
              <w:marBottom w:val="0"/>
              <w:divBdr>
                <w:top w:val="none" w:sz="0" w:space="0" w:color="auto"/>
                <w:left w:val="none" w:sz="0" w:space="0" w:color="auto"/>
                <w:bottom w:val="none" w:sz="0" w:space="0" w:color="auto"/>
                <w:right w:val="none" w:sz="0" w:space="0" w:color="auto"/>
              </w:divBdr>
            </w:div>
            <w:div w:id="78723508">
              <w:marLeft w:val="0"/>
              <w:marRight w:val="0"/>
              <w:marTop w:val="0"/>
              <w:marBottom w:val="0"/>
              <w:divBdr>
                <w:top w:val="none" w:sz="0" w:space="0" w:color="auto"/>
                <w:left w:val="none" w:sz="0" w:space="0" w:color="auto"/>
                <w:bottom w:val="none" w:sz="0" w:space="0" w:color="auto"/>
                <w:right w:val="none" w:sz="0" w:space="0" w:color="auto"/>
              </w:divBdr>
            </w:div>
            <w:div w:id="106668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skripsi\~AAlbert\Bab%202%20Teori%20Dasa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s>
</file>

<file path=customXml/itemProps1.xml><?xml version="1.0" encoding="utf-8"?>
<ds:datastoreItem xmlns:ds="http://schemas.openxmlformats.org/officeDocument/2006/customXml" ds:itemID="{25DF9F37-2967-4924-A08D-01BBAFE52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Bab 2 Teori Dasar.dotx</Template>
  <TotalTime>3511</TotalTime>
  <Pages>57</Pages>
  <Words>17366</Words>
  <Characters>98992</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dc:creator>
  <cp:keywords/>
  <cp:lastModifiedBy>binta</cp:lastModifiedBy>
  <cp:revision>342</cp:revision>
  <dcterms:created xsi:type="dcterms:W3CDTF">2024-04-10T00:38:00Z</dcterms:created>
  <dcterms:modified xsi:type="dcterms:W3CDTF">2025-12-01T10:51:00Z</dcterms:modified>
</cp:coreProperties>
</file>